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98BB" w14:textId="702A1727" w:rsidR="00737684" w:rsidRPr="00B6226C" w:rsidRDefault="00737684" w:rsidP="0028660C">
      <w:pPr>
        <w:pStyle w:val="ESA-Address"/>
        <w:rPr>
          <w:rFonts w:cs="Arial"/>
          <w:noProof w:val="0"/>
          <w:color w:val="003249"/>
        </w:rPr>
      </w:pPr>
    </w:p>
    <w:p w14:paraId="55B82662" w14:textId="77777777" w:rsidR="00DF38A0" w:rsidRPr="00B6226C" w:rsidRDefault="00DF38A0" w:rsidP="0028660C">
      <w:pPr>
        <w:pStyle w:val="ESA-Address"/>
        <w:rPr>
          <w:rFonts w:cs="Arial"/>
          <w:noProof w:val="0"/>
          <w:color w:val="003249"/>
        </w:rPr>
      </w:pPr>
    </w:p>
    <w:p w14:paraId="14A55F63" w14:textId="77777777" w:rsidR="00295A0E" w:rsidRPr="00B6226C" w:rsidRDefault="00295A0E" w:rsidP="00F74415">
      <w:pPr>
        <w:pStyle w:val="Body"/>
        <w:rPr>
          <w:rStyle w:val="Data1"/>
        </w:rPr>
      </w:pPr>
    </w:p>
    <w:p w14:paraId="27490E04" w14:textId="157141ED" w:rsidR="00911872" w:rsidRPr="00B6226C" w:rsidRDefault="005A070C" w:rsidP="00046056">
      <w:pPr>
        <w:pStyle w:val="Body"/>
        <w:jc w:val="center"/>
      </w:pPr>
      <w:r w:rsidRPr="00B6226C">
        <w:rPr>
          <w:noProof/>
        </w:rPr>
        <w:drawing>
          <wp:inline distT="0" distB="0" distL="0" distR="0" wp14:anchorId="34FAD147" wp14:editId="153B62C4">
            <wp:extent cx="3914228" cy="662181"/>
            <wp:effectExtent l="0" t="0" r="0" b="0"/>
            <wp:docPr id="6314043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D426089-7423-6E75-A88A-C14E307FC6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D426089-7423-6E75-A88A-C14E307FC6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228" cy="6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7A02" w14:textId="77777777" w:rsidR="007073C8" w:rsidRPr="00B6226C" w:rsidRDefault="007073C8" w:rsidP="00F74415">
      <w:pPr>
        <w:pStyle w:val="Body"/>
      </w:pPr>
    </w:p>
    <w:p w14:paraId="25746E4D" w14:textId="77777777" w:rsidR="007073C8" w:rsidRPr="00B6226C" w:rsidRDefault="007073C8" w:rsidP="00F74415">
      <w:pPr>
        <w:pStyle w:val="Body"/>
      </w:pPr>
    </w:p>
    <w:p w14:paraId="7EB85610" w14:textId="77777777" w:rsidR="007073C8" w:rsidRPr="00B6226C" w:rsidRDefault="007073C8" w:rsidP="00F74415">
      <w:pPr>
        <w:pStyle w:val="Body"/>
      </w:pPr>
    </w:p>
    <w:p w14:paraId="00CA98B4" w14:textId="77777777" w:rsidR="007073C8" w:rsidRPr="00B6226C" w:rsidRDefault="007073C8" w:rsidP="00F74415">
      <w:pPr>
        <w:pStyle w:val="Body"/>
      </w:pPr>
    </w:p>
    <w:p w14:paraId="11CC4A26" w14:textId="77777777" w:rsidR="0054191D" w:rsidRDefault="001455AC" w:rsidP="00046056">
      <w:pPr>
        <w:pStyle w:val="HeadingCover"/>
        <w:jc w:val="center"/>
      </w:pPr>
      <w:r w:rsidRPr="00B6226C">
        <w:fldChar w:fldCharType="begin"/>
      </w:r>
      <w:r w:rsidRPr="00B6226C">
        <w:instrText xml:space="preserve"> docproperty "Title" </w:instrText>
      </w:r>
      <w:r w:rsidRPr="00B6226C">
        <w:fldChar w:fldCharType="separate"/>
      </w:r>
      <w:r w:rsidR="0036794A">
        <w:t xml:space="preserve">ESA EO Framework (EOF) for the Copernicus space component (EOF-CSC) – </w:t>
      </w:r>
    </w:p>
    <w:p w14:paraId="178E4C9A" w14:textId="09039920" w:rsidR="0059059A" w:rsidRPr="00B6226C" w:rsidRDefault="0036794A" w:rsidP="00046056">
      <w:pPr>
        <w:pStyle w:val="HeadingCover"/>
        <w:jc w:val="center"/>
      </w:pPr>
      <w:r>
        <w:t>Data Flow Configuration</w:t>
      </w:r>
      <w:r w:rsidR="001455AC" w:rsidRPr="00B6226C">
        <w:fldChar w:fldCharType="end"/>
      </w:r>
    </w:p>
    <w:p w14:paraId="491D7567" w14:textId="77777777" w:rsidR="004C5728" w:rsidRPr="00B6226C" w:rsidRDefault="004C5728" w:rsidP="00046056">
      <w:pPr>
        <w:spacing w:after="0" w:line="240" w:lineRule="atLeast"/>
        <w:jc w:val="center"/>
      </w:pPr>
      <w:r w:rsidRPr="00B6226C">
        <w:br w:type="page"/>
      </w:r>
    </w:p>
    <w:p w14:paraId="194D96A5" w14:textId="2893525F" w:rsidR="00BD1311" w:rsidRPr="00B6226C" w:rsidRDefault="00BD1311" w:rsidP="00F74415">
      <w:pPr>
        <w:pStyle w:val="Body"/>
      </w:pPr>
    </w:p>
    <w:p w14:paraId="417CC724" w14:textId="77777777" w:rsidR="00964322" w:rsidRPr="00B6226C" w:rsidRDefault="00964322" w:rsidP="00964322">
      <w:pPr>
        <w:pStyle w:val="DOCTYPE"/>
      </w:pPr>
      <w:r w:rsidRPr="00B6226C">
        <w:t>APPROVAL</w:t>
      </w:r>
    </w:p>
    <w:tbl>
      <w:tblPr>
        <w:tblStyle w:val="TableGrid"/>
        <w:tblW w:w="9900" w:type="dxa"/>
        <w:tblBorders>
          <w:top w:val="single" w:sz="4" w:space="0" w:color="033142"/>
          <w:bottom w:val="single" w:sz="4" w:space="0" w:color="033142"/>
          <w:insideH w:val="single" w:sz="4" w:space="0" w:color="033142"/>
        </w:tblBorders>
        <w:tblLook w:val="04A0" w:firstRow="1" w:lastRow="0" w:firstColumn="1" w:lastColumn="0" w:noHBand="0" w:noVBand="1"/>
      </w:tblPr>
      <w:tblGrid>
        <w:gridCol w:w="1418"/>
        <w:gridCol w:w="3118"/>
        <w:gridCol w:w="2130"/>
        <w:gridCol w:w="3234"/>
      </w:tblGrid>
      <w:tr w:rsidR="00964322" w:rsidRPr="00B6226C" w14:paraId="2E795B43" w14:textId="77777777" w:rsidTr="2B2F2607">
        <w:tc>
          <w:tcPr>
            <w:tcW w:w="1418" w:type="dxa"/>
          </w:tcPr>
          <w:p w14:paraId="6AF08F89" w14:textId="77777777" w:rsidR="00964322" w:rsidRPr="00B6226C" w:rsidRDefault="00964322" w:rsidP="00C2346E">
            <w:pPr>
              <w:pStyle w:val="ApprovalChangeLogTables"/>
            </w:pPr>
            <w:r w:rsidRPr="00B6226C">
              <w:t xml:space="preserve">Title </w:t>
            </w:r>
          </w:p>
        </w:tc>
        <w:tc>
          <w:tcPr>
            <w:tcW w:w="8482" w:type="dxa"/>
            <w:gridSpan w:val="3"/>
          </w:tcPr>
          <w:p w14:paraId="29BF6458" w14:textId="6D7B0AB1" w:rsidR="00964322" w:rsidRPr="00B6226C" w:rsidRDefault="00A84475" w:rsidP="00C2346E">
            <w:pPr>
              <w:pStyle w:val="ApprovalChangeLogTables"/>
            </w:pPr>
            <w:fldSimple w:instr=" TITLE   \* MERGEFORMAT ">
              <w:r>
                <w:t xml:space="preserve">ESA EO Framework (EOF) for the Copernicus space component </w:t>
              </w:r>
              <w:r w:rsidR="0036794A">
                <w:t>(EOF-</w:t>
              </w:r>
              <w:r>
                <w:t>CSC</w:t>
              </w:r>
              <w:r w:rsidR="0036794A">
                <w:t>)</w:t>
              </w:r>
              <w:r>
                <w:t xml:space="preserve"> – Data Flow Configuration</w:t>
              </w:r>
            </w:fldSimple>
          </w:p>
        </w:tc>
      </w:tr>
      <w:tr w:rsidR="00964322" w:rsidRPr="00B6226C" w14:paraId="3A70BB09" w14:textId="77777777" w:rsidTr="08487B50">
        <w:tc>
          <w:tcPr>
            <w:tcW w:w="1418" w:type="dxa"/>
          </w:tcPr>
          <w:p w14:paraId="00AEE446" w14:textId="77777777" w:rsidR="00964322" w:rsidRPr="00B6226C" w:rsidRDefault="00964322" w:rsidP="00C2346E">
            <w:pPr>
              <w:pStyle w:val="ApprovalChangeLogTables"/>
            </w:pPr>
            <w:r w:rsidRPr="00B6226C">
              <w:t>Issue Number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5077F71E" w14:textId="77777777" w:rsidR="00964322" w:rsidRPr="00B6226C" w:rsidRDefault="00964322" w:rsidP="00C2346E">
            <w:pPr>
              <w:pStyle w:val="ApprovalChangeLogTables"/>
            </w:pPr>
            <w:r w:rsidRPr="00B6226C">
              <w:t>1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255021C1" w14:textId="77777777" w:rsidR="00964322" w:rsidRPr="00B6226C" w:rsidRDefault="00964322" w:rsidP="00C2346E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3234" w:type="dxa"/>
          </w:tcPr>
          <w:p w14:paraId="0E2B9E9E" w14:textId="24560F67" w:rsidR="00964322" w:rsidRPr="00B6226C" w:rsidRDefault="00160FD4">
            <w:pPr>
              <w:pStyle w:val="ApprovalChangeLogTables"/>
            </w:pPr>
            <w:r>
              <w:t>7</w:t>
            </w:r>
          </w:p>
        </w:tc>
      </w:tr>
      <w:tr w:rsidR="00964322" w:rsidRPr="00B6226C" w14:paraId="02E1BD57" w14:textId="77777777" w:rsidTr="08487B50">
        <w:trPr>
          <w:trHeight w:val="1137"/>
        </w:trPr>
        <w:tc>
          <w:tcPr>
            <w:tcW w:w="1418" w:type="dxa"/>
          </w:tcPr>
          <w:p w14:paraId="11C4257C" w14:textId="77777777" w:rsidR="00964322" w:rsidRPr="00B6226C" w:rsidRDefault="00964322" w:rsidP="00C2346E">
            <w:pPr>
              <w:pStyle w:val="ApprovalChangeLogTables"/>
            </w:pPr>
            <w:r w:rsidRPr="00B6226C">
              <w:t>Author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23142075" w14:textId="4F3E4C64" w:rsidR="00A2503B" w:rsidRPr="00B6226C" w:rsidRDefault="00337547" w:rsidP="00C2346E">
            <w:pPr>
              <w:pStyle w:val="ApprovalChangeLogTables"/>
              <w:rPr>
                <w:vertAlign w:val="superscript"/>
              </w:rPr>
            </w:pPr>
            <w:r>
              <w:t>Coordination Service Manager</w:t>
            </w:r>
          </w:p>
          <w:p w14:paraId="6B25DF45" w14:textId="77777777" w:rsidR="00964322" w:rsidRPr="00B6226C" w:rsidRDefault="00964322" w:rsidP="00C2346E">
            <w:pPr>
              <w:pStyle w:val="ApprovalChangeLogTables"/>
            </w:pP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26F3473D" w14:textId="77777777" w:rsidR="00964322" w:rsidRPr="00B6226C" w:rsidRDefault="00964322" w:rsidP="00C2346E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3234" w:type="dxa"/>
          </w:tcPr>
          <w:p w14:paraId="5D2C2DB1" w14:textId="77777777" w:rsidR="00964322" w:rsidRPr="00B6226C" w:rsidRDefault="00964322" w:rsidP="00C2346E">
            <w:pPr>
              <w:pStyle w:val="ApprovalChangeLogTables"/>
            </w:pPr>
          </w:p>
        </w:tc>
      </w:tr>
      <w:tr w:rsidR="00964322" w:rsidRPr="00B6226C" w14:paraId="72E69355" w14:textId="77777777" w:rsidTr="08487B50">
        <w:tc>
          <w:tcPr>
            <w:tcW w:w="1418" w:type="dxa"/>
          </w:tcPr>
          <w:p w14:paraId="29296482" w14:textId="77777777" w:rsidR="00964322" w:rsidRPr="00B6226C" w:rsidRDefault="00964322" w:rsidP="00C2346E">
            <w:pPr>
              <w:pStyle w:val="ApprovalChangeLogTables"/>
            </w:pPr>
            <w:r w:rsidRPr="00B6226C">
              <w:t>Approved By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593B860C" w14:textId="68C86342" w:rsidR="00964322" w:rsidRPr="00B6226C" w:rsidRDefault="00DA12E1" w:rsidP="00C2346E">
            <w:pPr>
              <w:pStyle w:val="ApprovalChangeLogTables"/>
            </w:pPr>
            <w:r w:rsidRPr="00B6226C">
              <w:t>Head Copernicus Mission Operations Management</w:t>
            </w:r>
            <w:r w:rsidR="00A2503B" w:rsidRPr="00B6226C">
              <w:t xml:space="preserve"> </w:t>
            </w:r>
            <w:r w:rsidR="005D6882" w:rsidRPr="00B6226C">
              <w:t>H/EOP-GCM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5B926A87" w14:textId="77777777" w:rsidR="00964322" w:rsidRPr="00B6226C" w:rsidRDefault="00964322" w:rsidP="00C2346E">
            <w:pPr>
              <w:pStyle w:val="ApprovalChangeLogTables"/>
            </w:pPr>
            <w:r w:rsidRPr="00B6226C">
              <w:t>Date of Approval</w:t>
            </w:r>
          </w:p>
        </w:tc>
        <w:tc>
          <w:tcPr>
            <w:tcW w:w="3234" w:type="dxa"/>
          </w:tcPr>
          <w:p w14:paraId="1B0D93AA" w14:textId="77777777" w:rsidR="00964322" w:rsidRPr="00B6226C" w:rsidRDefault="00964322" w:rsidP="00C2346E">
            <w:pPr>
              <w:pStyle w:val="ApprovalChangeLogTables"/>
            </w:pPr>
          </w:p>
        </w:tc>
      </w:tr>
      <w:tr w:rsidR="00164FBF" w:rsidRPr="00B6226C" w14:paraId="7180FAF5" w14:textId="77777777">
        <w:tc>
          <w:tcPr>
            <w:tcW w:w="1418" w:type="dxa"/>
          </w:tcPr>
          <w:p w14:paraId="7D6D2CAC" w14:textId="77777777" w:rsidR="00164FBF" w:rsidRPr="00B6226C" w:rsidRDefault="00164FBF">
            <w:pPr>
              <w:pStyle w:val="ApprovalChangeLogTables"/>
            </w:pP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6057AD7B" w14:textId="1499B9DD" w:rsidR="00164FBF" w:rsidRPr="00B6226C" w:rsidRDefault="00164FBF">
            <w:pPr>
              <w:pStyle w:val="ApprovalChangeLogTables"/>
            </w:pPr>
            <w:r w:rsidRPr="00B6226C">
              <w:t xml:space="preserve">Head Copernicus </w:t>
            </w:r>
            <w:r w:rsidR="007B5DA0">
              <w:t>Ground Segment</w:t>
            </w:r>
            <w:r w:rsidR="00226582" w:rsidRPr="00B6226C">
              <w:t xml:space="preserve"> </w:t>
            </w:r>
            <w:r w:rsidRPr="00B6226C">
              <w:t>Services, H/EOP-GCS</w:t>
            </w:r>
          </w:p>
          <w:p w14:paraId="1EA73036" w14:textId="77777777" w:rsidR="00164FBF" w:rsidRPr="00B6226C" w:rsidRDefault="00164FBF">
            <w:pPr>
              <w:pStyle w:val="ApprovalChangeLogTables"/>
              <w:rPr>
                <w:rStyle w:val="Data2"/>
              </w:rPr>
            </w:pP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0EF14A02" w14:textId="77777777" w:rsidR="00164FBF" w:rsidRPr="00B6226C" w:rsidRDefault="00164FBF">
            <w:pPr>
              <w:pStyle w:val="ApprovalChangeLogTables"/>
            </w:pPr>
          </w:p>
        </w:tc>
        <w:tc>
          <w:tcPr>
            <w:tcW w:w="3234" w:type="dxa"/>
          </w:tcPr>
          <w:p w14:paraId="59B0DFA7" w14:textId="77777777" w:rsidR="00164FBF" w:rsidRPr="00B6226C" w:rsidRDefault="00164FBF">
            <w:pPr>
              <w:pStyle w:val="ApprovalChangeLogTables"/>
            </w:pPr>
          </w:p>
        </w:tc>
      </w:tr>
      <w:tr w:rsidR="00964322" w:rsidRPr="00B6226C" w14:paraId="6B6AEA7C" w14:textId="77777777" w:rsidTr="08487B50">
        <w:tc>
          <w:tcPr>
            <w:tcW w:w="1418" w:type="dxa"/>
          </w:tcPr>
          <w:p w14:paraId="34A94510" w14:textId="77777777" w:rsidR="00964322" w:rsidRPr="00B6226C" w:rsidRDefault="00964322" w:rsidP="00C2346E">
            <w:pPr>
              <w:pStyle w:val="ApprovalChangeLogTables"/>
            </w:pP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72EC5EEF" w14:textId="78F6DA31" w:rsidR="00EB7CCF" w:rsidRPr="00B6226C" w:rsidRDefault="00EB7CCF" w:rsidP="00EB7CCF">
            <w:pPr>
              <w:pStyle w:val="ApprovalChangeLogTables"/>
            </w:pPr>
            <w:r w:rsidRPr="00B6226C">
              <w:t xml:space="preserve">Head Copernicus </w:t>
            </w:r>
            <w:r w:rsidR="007B5DA0">
              <w:t>Ground Segment</w:t>
            </w:r>
            <w:r w:rsidR="007B5DA0" w:rsidRPr="00B6226C">
              <w:t xml:space="preserve"> </w:t>
            </w:r>
            <w:r w:rsidRPr="00B6226C">
              <w:t>Systems, H/EOP-GCY</w:t>
            </w:r>
          </w:p>
          <w:p w14:paraId="1DDCAAF8" w14:textId="77777777" w:rsidR="00964322" w:rsidRPr="00B6226C" w:rsidRDefault="00964322" w:rsidP="00C2346E">
            <w:pPr>
              <w:pStyle w:val="ApprovalChangeLogTables"/>
              <w:rPr>
                <w:rStyle w:val="Data2"/>
              </w:rPr>
            </w:pP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3597BD2B" w14:textId="77777777" w:rsidR="00964322" w:rsidRPr="00B6226C" w:rsidRDefault="00964322" w:rsidP="00C2346E">
            <w:pPr>
              <w:pStyle w:val="ApprovalChangeLogTables"/>
            </w:pPr>
          </w:p>
        </w:tc>
        <w:tc>
          <w:tcPr>
            <w:tcW w:w="3234" w:type="dxa"/>
          </w:tcPr>
          <w:p w14:paraId="1940F104" w14:textId="77777777" w:rsidR="00964322" w:rsidRPr="00B6226C" w:rsidRDefault="00964322" w:rsidP="00C2346E">
            <w:pPr>
              <w:pStyle w:val="ApprovalChangeLogTables"/>
            </w:pPr>
          </w:p>
        </w:tc>
      </w:tr>
      <w:tr w:rsidR="00964322" w:rsidRPr="00B6226C" w14:paraId="72C0B03B" w14:textId="77777777" w:rsidTr="08487B50">
        <w:tc>
          <w:tcPr>
            <w:tcW w:w="1418" w:type="dxa"/>
          </w:tcPr>
          <w:p w14:paraId="7FB2948C" w14:textId="77777777" w:rsidR="00964322" w:rsidRPr="00B6226C" w:rsidRDefault="00964322" w:rsidP="00C2346E">
            <w:pPr>
              <w:pStyle w:val="ApprovalChangeLogTables"/>
            </w:pPr>
            <w:r w:rsidRPr="00B6226C">
              <w:t>Authorised By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7C22324F" w14:textId="51BAA2C6" w:rsidR="00964322" w:rsidRPr="00B6226C" w:rsidRDefault="006B6BB8" w:rsidP="00C2346E">
            <w:pPr>
              <w:pStyle w:val="ApprovalChangeLogTables"/>
              <w:rPr>
                <w:rStyle w:val="Data2"/>
              </w:rPr>
            </w:pPr>
            <w:r w:rsidRPr="00B6226C">
              <w:t xml:space="preserve">Head Copernicus </w:t>
            </w:r>
            <w:r w:rsidR="007B5DA0">
              <w:t>Ground Segment</w:t>
            </w:r>
            <w:r w:rsidR="007B5DA0" w:rsidRPr="00B6226C">
              <w:t xml:space="preserve"> </w:t>
            </w:r>
            <w:r w:rsidRPr="00B6226C">
              <w:t>Data management Division, H/EOP-GC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2EC6E462" w14:textId="77777777" w:rsidR="00964322" w:rsidRPr="00B6226C" w:rsidRDefault="00964322" w:rsidP="00C2346E">
            <w:pPr>
              <w:pStyle w:val="ApprovalChangeLogTables"/>
            </w:pPr>
          </w:p>
          <w:p w14:paraId="32797D32" w14:textId="77777777" w:rsidR="005647DA" w:rsidRPr="00B6226C" w:rsidRDefault="005647DA" w:rsidP="00C2346E">
            <w:pPr>
              <w:pStyle w:val="ApprovalChangeLogTables"/>
            </w:pPr>
          </w:p>
          <w:p w14:paraId="46F10642" w14:textId="77777777" w:rsidR="005647DA" w:rsidRPr="00B6226C" w:rsidRDefault="005647DA" w:rsidP="00C2346E">
            <w:pPr>
              <w:pStyle w:val="ApprovalChangeLogTables"/>
            </w:pPr>
          </w:p>
        </w:tc>
        <w:tc>
          <w:tcPr>
            <w:tcW w:w="3234" w:type="dxa"/>
          </w:tcPr>
          <w:p w14:paraId="2789F675" w14:textId="77777777" w:rsidR="00964322" w:rsidRPr="00B6226C" w:rsidRDefault="00964322" w:rsidP="00C2346E">
            <w:pPr>
              <w:pStyle w:val="ApprovalChangeLogTables"/>
            </w:pPr>
          </w:p>
        </w:tc>
      </w:tr>
    </w:tbl>
    <w:p w14:paraId="36CBBF75" w14:textId="623241AF" w:rsidR="00964322" w:rsidRPr="00B6226C" w:rsidRDefault="00964322" w:rsidP="007B74B0">
      <w:pPr>
        <w:pStyle w:val="Body"/>
      </w:pPr>
    </w:p>
    <w:p w14:paraId="509902B8" w14:textId="77777777" w:rsidR="00280D85" w:rsidRPr="00B6226C" w:rsidRDefault="00280D85" w:rsidP="00280D85">
      <w:pPr>
        <w:pStyle w:val="DOCTYPE"/>
      </w:pPr>
      <w:r w:rsidRPr="00B6226C">
        <w:t>CHANGE LOG</w:t>
      </w:r>
    </w:p>
    <w:tbl>
      <w:tblPr>
        <w:tblStyle w:val="TableGrid"/>
        <w:tblW w:w="9900" w:type="dxa"/>
        <w:tblBorders>
          <w:top w:val="single" w:sz="4" w:space="0" w:color="033142"/>
          <w:bottom w:val="single" w:sz="4" w:space="0" w:color="033142"/>
          <w:insideH w:val="single" w:sz="4" w:space="0" w:color="033142"/>
        </w:tblBorders>
        <w:tblLook w:val="04A0" w:firstRow="1" w:lastRow="0" w:firstColumn="1" w:lastColumn="0" w:noHBand="0" w:noVBand="1"/>
      </w:tblPr>
      <w:tblGrid>
        <w:gridCol w:w="4536"/>
        <w:gridCol w:w="1701"/>
        <w:gridCol w:w="1985"/>
        <w:gridCol w:w="1678"/>
      </w:tblGrid>
      <w:tr w:rsidR="00280D85" w:rsidRPr="00B6226C" w14:paraId="69C5C31D" w14:textId="77777777" w:rsidTr="2B2F2607">
        <w:tc>
          <w:tcPr>
            <w:tcW w:w="4536" w:type="dxa"/>
            <w:tcBorders>
              <w:right w:val="single" w:sz="4" w:space="0" w:color="auto"/>
            </w:tcBorders>
          </w:tcPr>
          <w:p w14:paraId="190A3153" w14:textId="209F75CB" w:rsidR="00280D85" w:rsidRPr="00B6226C" w:rsidRDefault="0033602D" w:rsidP="00D40F58">
            <w:pPr>
              <w:pStyle w:val="ApprovalChangeLogTables"/>
            </w:pPr>
            <w:r w:rsidRPr="00B6226C">
              <w:t xml:space="preserve">Copernicus </w:t>
            </w:r>
            <w:r w:rsidR="009A45C8" w:rsidRPr="00B6226C">
              <w:t>EOF-CSC</w:t>
            </w:r>
            <w:r w:rsidRPr="00B6226C">
              <w:t xml:space="preserve"> Sentinels Data Flow Configuration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71306E2" w14:textId="77777777" w:rsidR="00280D85" w:rsidRPr="00B6226C" w:rsidRDefault="00280D85" w:rsidP="00D40F58">
            <w:pPr>
              <w:pStyle w:val="ApprovalChangeLogTables"/>
            </w:pPr>
            <w:r w:rsidRPr="00B6226C">
              <w:t>Issue Nr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FFBDBBF" w14:textId="77777777" w:rsidR="00280D85" w:rsidRPr="00B6226C" w:rsidRDefault="00280D85" w:rsidP="00D40F58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2C2A31D0" w14:textId="77777777" w:rsidR="00280D85" w:rsidRPr="00B6226C" w:rsidRDefault="00280D85" w:rsidP="00D40F58">
            <w:pPr>
              <w:pStyle w:val="ApprovalChangeLogTables"/>
            </w:pPr>
            <w:r w:rsidRPr="00B6226C">
              <w:t>Date</w:t>
            </w:r>
          </w:p>
        </w:tc>
      </w:tr>
      <w:tr w:rsidR="00280D85" w:rsidRPr="00B6226C" w14:paraId="07881173" w14:textId="77777777" w:rsidTr="2B2F2607">
        <w:tc>
          <w:tcPr>
            <w:tcW w:w="4536" w:type="dxa"/>
            <w:tcBorders>
              <w:right w:val="single" w:sz="4" w:space="0" w:color="auto"/>
            </w:tcBorders>
          </w:tcPr>
          <w:p w14:paraId="62DB2578" w14:textId="715C30A6" w:rsidR="00280D85" w:rsidRPr="00B6226C" w:rsidRDefault="00345443" w:rsidP="00D40F58">
            <w:pPr>
              <w:pStyle w:val="ApprovalChangeLogTables"/>
            </w:pPr>
            <w:r w:rsidRPr="00B6226C">
              <w:t>Creation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C39690E" w14:textId="168955E6" w:rsidR="00280D85" w:rsidRPr="00B6226C" w:rsidRDefault="007951FD" w:rsidP="00D40F58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17FE640" w14:textId="2076AC4A" w:rsidR="00280D85" w:rsidRPr="00B6226C" w:rsidRDefault="004A6E48" w:rsidP="00D40F58">
            <w:pPr>
              <w:pStyle w:val="ApprovalChangeLogTables"/>
            </w:pPr>
            <w:r w:rsidRPr="00B6226C">
              <w:t>0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72B0E683" w14:textId="0D20712E" w:rsidR="00280D85" w:rsidRPr="00B6226C" w:rsidRDefault="007951FD" w:rsidP="00D40F58">
            <w:pPr>
              <w:pStyle w:val="ApprovalChangeLogTables"/>
            </w:pPr>
            <w:r w:rsidRPr="00B6226C">
              <w:t>04/07/2022</w:t>
            </w:r>
          </w:p>
        </w:tc>
      </w:tr>
      <w:tr w:rsidR="00A10C66" w:rsidRPr="00B6226C" w14:paraId="435BFD01" w14:textId="77777777" w:rsidTr="2B2F2607">
        <w:tc>
          <w:tcPr>
            <w:tcW w:w="4536" w:type="dxa"/>
            <w:tcBorders>
              <w:right w:val="single" w:sz="4" w:space="0" w:color="auto"/>
            </w:tcBorders>
          </w:tcPr>
          <w:p w14:paraId="41BF04DE" w14:textId="17879042" w:rsidR="00A10C66" w:rsidRPr="00B6226C" w:rsidRDefault="00532B52" w:rsidP="00D40F58">
            <w:pPr>
              <w:pStyle w:val="ApprovalChangeLogTables"/>
            </w:pPr>
            <w:r w:rsidRPr="00B6226C">
              <w:t>C</w:t>
            </w:r>
            <w:r w:rsidR="00345443" w:rsidRPr="00B6226C">
              <w:t>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82AA30C" w14:textId="3B05DE1D" w:rsidR="00A10C66" w:rsidRPr="00B6226C" w:rsidRDefault="00A10C66" w:rsidP="00D40F58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6BDDA7F" w14:textId="3B362E19" w:rsidR="00A10C66" w:rsidRPr="00B6226C" w:rsidRDefault="00964322" w:rsidP="00D40F58">
            <w:pPr>
              <w:pStyle w:val="ApprovalChangeLogTables"/>
            </w:pPr>
            <w:r w:rsidRPr="00B6226C">
              <w:t>1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6C7443DA" w14:textId="27E4499E" w:rsidR="00A10C66" w:rsidRPr="00B6226C" w:rsidRDefault="00A10C66" w:rsidP="00D40F58">
            <w:pPr>
              <w:pStyle w:val="ApprovalChangeLogTables"/>
            </w:pPr>
            <w:r w:rsidRPr="00B6226C">
              <w:t>09/09/2022</w:t>
            </w:r>
          </w:p>
        </w:tc>
      </w:tr>
      <w:tr w:rsidR="6496ED00" w:rsidRPr="00B6226C" w14:paraId="7E231E47" w14:textId="77777777" w:rsidTr="2B2F2607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3F8077A3" w14:textId="6B645531" w:rsidR="1FA1955C" w:rsidRPr="00B6226C" w:rsidRDefault="6CCEAA42" w:rsidP="2B2F2607">
            <w:pPr>
              <w:pStyle w:val="ApprovalChangeLogTables"/>
            </w:pPr>
            <w:r w:rsidRPr="00B6226C"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A84BDD8" w14:textId="18F43C29" w:rsidR="1FA1955C" w:rsidRPr="00B6226C" w:rsidRDefault="6CCEAA42" w:rsidP="2B2F2607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B84F26E" w14:textId="13F11BB5" w:rsidR="1FA1955C" w:rsidRPr="00B6226C" w:rsidRDefault="6CCEAA42" w:rsidP="2B2F2607">
            <w:pPr>
              <w:pStyle w:val="ApprovalChangeLogTables"/>
            </w:pPr>
            <w:r w:rsidRPr="00B6226C">
              <w:t>2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17B974E1" w14:textId="0CFA4EF4" w:rsidR="1FA1955C" w:rsidRPr="00B6226C" w:rsidRDefault="6CCEAA42" w:rsidP="2B2F2607">
            <w:pPr>
              <w:pStyle w:val="ApprovalChangeLogTables"/>
            </w:pPr>
            <w:r w:rsidRPr="00B6226C">
              <w:t>0</w:t>
            </w:r>
            <w:r w:rsidR="002C660B" w:rsidRPr="00B6226C">
              <w:t>6</w:t>
            </w:r>
            <w:r w:rsidRPr="00B6226C">
              <w:t>/0</w:t>
            </w:r>
            <w:r w:rsidR="002C660B" w:rsidRPr="00B6226C">
              <w:t>4</w:t>
            </w:r>
            <w:r w:rsidRPr="00B6226C">
              <w:t>/2023</w:t>
            </w:r>
          </w:p>
        </w:tc>
      </w:tr>
      <w:tr w:rsidR="00ED6947" w:rsidRPr="00B6226C" w14:paraId="6A25C4CF" w14:textId="77777777" w:rsidTr="2B2F2607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33E30E36" w14:textId="1C9C9DA0" w:rsidR="00ED6947" w:rsidRPr="00B6226C" w:rsidRDefault="00ED6947" w:rsidP="2B2F2607">
            <w:pPr>
              <w:pStyle w:val="ApprovalChangeLogTables"/>
            </w:pPr>
            <w:r w:rsidRPr="00B6226C"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8A5000A" w14:textId="3F57C297" w:rsidR="00ED6947" w:rsidRPr="00B6226C" w:rsidRDefault="00ED6947" w:rsidP="2B2F2607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CFF51FA" w14:textId="24D0EEED" w:rsidR="00ED6947" w:rsidRPr="00B6226C" w:rsidRDefault="00ED6947" w:rsidP="2B2F2607">
            <w:pPr>
              <w:pStyle w:val="ApprovalChangeLogTables"/>
            </w:pPr>
            <w:r w:rsidRPr="00B6226C">
              <w:t>3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49F8D590" w14:textId="16EB9BA1" w:rsidR="00ED6947" w:rsidRPr="00B6226C" w:rsidRDefault="00893C5B" w:rsidP="2B2F2607">
            <w:pPr>
              <w:pStyle w:val="ApprovalChangeLogTables"/>
            </w:pPr>
            <w:r w:rsidRPr="00B6226C">
              <w:t>2</w:t>
            </w:r>
            <w:r w:rsidR="00DF61E1" w:rsidRPr="00B6226C">
              <w:t>0</w:t>
            </w:r>
            <w:r w:rsidR="00ED6947" w:rsidRPr="00B6226C">
              <w:t>/</w:t>
            </w:r>
            <w:r w:rsidR="00EB287C" w:rsidRPr="00B6226C">
              <w:t>1</w:t>
            </w:r>
            <w:r w:rsidR="00DF61E1" w:rsidRPr="00B6226C">
              <w:t>2</w:t>
            </w:r>
            <w:r w:rsidR="00ED6947" w:rsidRPr="00B6226C">
              <w:t>/2023</w:t>
            </w:r>
          </w:p>
        </w:tc>
      </w:tr>
      <w:tr w:rsidR="00E669D6" w:rsidRPr="00B6226C" w14:paraId="10A0EDCD" w14:textId="77777777" w:rsidTr="2B2F2607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60034930" w14:textId="3F55247A" w:rsidR="00E669D6" w:rsidRPr="00B6226C" w:rsidRDefault="00E669D6" w:rsidP="2B2F2607">
            <w:pPr>
              <w:pStyle w:val="ApprovalChangeLogTables"/>
            </w:pPr>
            <w:r w:rsidRPr="00B6226C"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91B997D" w14:textId="0ED938F8" w:rsidR="00E669D6" w:rsidRPr="00B6226C" w:rsidRDefault="00E669D6" w:rsidP="2B2F2607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2DC558F" w14:textId="11A87899" w:rsidR="00E669D6" w:rsidRPr="00B6226C" w:rsidRDefault="00E669D6" w:rsidP="2B2F2607">
            <w:pPr>
              <w:pStyle w:val="ApprovalChangeLogTables"/>
            </w:pPr>
            <w:r w:rsidRPr="00B6226C">
              <w:t>4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49CB203F" w14:textId="28178D3D" w:rsidR="00E669D6" w:rsidRPr="00B6226C" w:rsidRDefault="009F2D87" w:rsidP="2B2F2607">
            <w:pPr>
              <w:pStyle w:val="ApprovalChangeLogTables"/>
            </w:pPr>
            <w:r w:rsidRPr="00B6226C">
              <w:t>2</w:t>
            </w:r>
            <w:r w:rsidR="00E669D6" w:rsidRPr="00B6226C">
              <w:t>1/0</w:t>
            </w:r>
            <w:r w:rsidR="002F11CE" w:rsidRPr="00B6226C">
              <w:t>3</w:t>
            </w:r>
            <w:r w:rsidR="00E669D6" w:rsidRPr="00B6226C">
              <w:t>/2024</w:t>
            </w:r>
          </w:p>
        </w:tc>
      </w:tr>
      <w:tr w:rsidR="008E0118" w:rsidRPr="00B6226C" w14:paraId="235CF0DD" w14:textId="77777777" w:rsidTr="2B2F2607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4F7B6B42" w14:textId="75A83F59" w:rsidR="008E0118" w:rsidRPr="00B6226C" w:rsidRDefault="008E0118" w:rsidP="2B2F2607">
            <w:pPr>
              <w:pStyle w:val="ApprovalChangeLogTables"/>
            </w:pPr>
            <w:r w:rsidRPr="00B6226C"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CCEA1AF" w14:textId="036DE693" w:rsidR="008E0118" w:rsidRPr="00B6226C" w:rsidRDefault="008E0118" w:rsidP="2B2F2607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E1DA731" w14:textId="73D4F671" w:rsidR="008E0118" w:rsidRPr="00B6226C" w:rsidRDefault="008E0118" w:rsidP="2B2F2607">
            <w:pPr>
              <w:pStyle w:val="ApprovalChangeLogTables"/>
            </w:pPr>
            <w:r w:rsidRPr="00B6226C">
              <w:t>5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42A3DCDD" w14:textId="5F81DEB7" w:rsidR="008E0118" w:rsidRPr="00B6226C" w:rsidRDefault="009D1229" w:rsidP="2B2F2607">
            <w:pPr>
              <w:pStyle w:val="ApprovalChangeLogTables"/>
            </w:pPr>
            <w:r w:rsidRPr="00B6226C">
              <w:t>07</w:t>
            </w:r>
            <w:r w:rsidR="008E0118" w:rsidRPr="00B6226C">
              <w:t>/</w:t>
            </w:r>
            <w:r w:rsidRPr="00B6226C">
              <w:t>10</w:t>
            </w:r>
            <w:r w:rsidR="008E0118" w:rsidRPr="00B6226C">
              <w:t>/2024</w:t>
            </w:r>
          </w:p>
        </w:tc>
      </w:tr>
      <w:tr w:rsidR="00322F25" w:rsidRPr="00B6226C" w14:paraId="096B3856" w14:textId="77777777" w:rsidTr="00B77C36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329C4C5C" w14:textId="4CAF5F48" w:rsidR="00322F25" w:rsidRPr="00B6226C" w:rsidRDefault="00160FD4" w:rsidP="00B77C36">
            <w:pPr>
              <w:pStyle w:val="ApprovalChangeLogTables"/>
            </w:pPr>
            <w:r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12A24D0" w14:textId="7EE72E39" w:rsidR="00322F25" w:rsidRPr="00B6226C" w:rsidRDefault="00160FD4" w:rsidP="00B77C36">
            <w:pPr>
              <w:pStyle w:val="ApprovalChangeLogTables"/>
            </w:pPr>
            <w:r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8D30CAA" w14:textId="05E539CC" w:rsidR="00322F25" w:rsidRPr="00B6226C" w:rsidRDefault="00160FD4" w:rsidP="00B77C36">
            <w:pPr>
              <w:pStyle w:val="ApprovalChangeLogTables"/>
            </w:pPr>
            <w:r>
              <w:t>6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1399AC14" w14:textId="7F753BD2" w:rsidR="00322F25" w:rsidRPr="00B6226C" w:rsidRDefault="00160FD4" w:rsidP="00B77C36">
            <w:pPr>
              <w:pStyle w:val="ApprovalChangeLogTables"/>
            </w:pPr>
            <w:r>
              <w:t>24/10/2025</w:t>
            </w:r>
          </w:p>
        </w:tc>
      </w:tr>
      <w:tr w:rsidR="00160FD4" w:rsidRPr="00B6226C" w14:paraId="3ADD495A" w14:textId="77777777" w:rsidTr="00B77C36">
        <w:trPr>
          <w:trHeight w:val="300"/>
        </w:trPr>
        <w:tc>
          <w:tcPr>
            <w:tcW w:w="4536" w:type="dxa"/>
            <w:tcBorders>
              <w:right w:val="single" w:sz="4" w:space="0" w:color="auto"/>
            </w:tcBorders>
          </w:tcPr>
          <w:p w14:paraId="584C4388" w14:textId="6D06F2F8" w:rsidR="00160FD4" w:rsidRPr="00B6226C" w:rsidRDefault="00160FD4" w:rsidP="00160FD4">
            <w:pPr>
              <w:pStyle w:val="ApprovalChangeLogTables"/>
            </w:pPr>
            <w:r w:rsidRPr="00B6226C">
              <w:t>Changes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0C79DB7" w14:textId="3EA3F487" w:rsidR="00160FD4" w:rsidRPr="00B6226C" w:rsidRDefault="00160FD4" w:rsidP="00160FD4">
            <w:pPr>
              <w:pStyle w:val="ApprovalChangeLogTables"/>
            </w:pPr>
            <w:r w:rsidRPr="00B6226C">
              <w:t>1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4FA18C7" w14:textId="48030079" w:rsidR="00160FD4" w:rsidRPr="00B6226C" w:rsidRDefault="00160FD4" w:rsidP="00160FD4">
            <w:pPr>
              <w:pStyle w:val="ApprovalChangeLogTables"/>
            </w:pPr>
            <w:r>
              <w:t>7</w:t>
            </w:r>
          </w:p>
        </w:tc>
        <w:tc>
          <w:tcPr>
            <w:tcW w:w="1678" w:type="dxa"/>
            <w:tcBorders>
              <w:left w:val="single" w:sz="4" w:space="0" w:color="auto"/>
            </w:tcBorders>
          </w:tcPr>
          <w:p w14:paraId="09952C9D" w14:textId="23BC16C7" w:rsidR="00160FD4" w:rsidRPr="00B6226C" w:rsidDel="009D3197" w:rsidRDefault="00160FD4" w:rsidP="00160FD4">
            <w:pPr>
              <w:pStyle w:val="ApprovalChangeLogTables"/>
            </w:pPr>
            <w:r>
              <w:t>29</w:t>
            </w:r>
            <w:r w:rsidRPr="00B6226C">
              <w:t>/</w:t>
            </w:r>
            <w:r>
              <w:t>01</w:t>
            </w:r>
            <w:r w:rsidRPr="00B6226C">
              <w:t>/202</w:t>
            </w:r>
            <w:r>
              <w:t>6</w:t>
            </w:r>
          </w:p>
        </w:tc>
      </w:tr>
    </w:tbl>
    <w:p w14:paraId="75202C48" w14:textId="77777777" w:rsidR="00F80EEE" w:rsidRPr="00B6226C" w:rsidRDefault="00F80EEE" w:rsidP="00F74415">
      <w:pPr>
        <w:pStyle w:val="Body"/>
      </w:pPr>
    </w:p>
    <w:p w14:paraId="6E4FB439" w14:textId="77777777" w:rsidR="00280D85" w:rsidRPr="00B6226C" w:rsidRDefault="00280D85" w:rsidP="00280D85">
      <w:pPr>
        <w:pStyle w:val="DOCTYPE"/>
      </w:pPr>
      <w:r w:rsidRPr="00B6226C">
        <w:t xml:space="preserve">CHANGE RECORD </w:t>
      </w:r>
    </w:p>
    <w:tbl>
      <w:tblPr>
        <w:tblStyle w:val="TableGrid"/>
        <w:tblW w:w="9303" w:type="dxa"/>
        <w:tblBorders>
          <w:top w:val="single" w:sz="4" w:space="0" w:color="033142"/>
          <w:bottom w:val="single" w:sz="4" w:space="0" w:color="033142"/>
          <w:insideH w:val="single" w:sz="4" w:space="0" w:color="033142"/>
        </w:tblBorders>
        <w:tblLook w:val="04A0" w:firstRow="1" w:lastRow="0" w:firstColumn="1" w:lastColumn="0" w:noHBand="0" w:noVBand="1"/>
      </w:tblPr>
      <w:tblGrid>
        <w:gridCol w:w="1455"/>
        <w:gridCol w:w="2325"/>
        <w:gridCol w:w="1744"/>
        <w:gridCol w:w="2035"/>
        <w:gridCol w:w="1744"/>
      </w:tblGrid>
      <w:tr w:rsidR="00280D85" w:rsidRPr="00B6226C" w14:paraId="5E1E88D6" w14:textId="77777777" w:rsidTr="0036794A">
        <w:trPr>
          <w:trHeight w:val="31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C1E878" w14:textId="77777777" w:rsidR="00280D85" w:rsidRPr="00B6226C" w:rsidRDefault="00280D85" w:rsidP="00D40F58">
            <w:pPr>
              <w:pStyle w:val="ApprovalChangeLogTables"/>
            </w:pPr>
            <w:r w:rsidRPr="00B6226C">
              <w:t>Issue Number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FFFD83" w14:textId="5D1B995B" w:rsidR="00280D85" w:rsidRPr="00B6226C" w:rsidRDefault="00280D85" w:rsidP="00D40F58">
            <w:pPr>
              <w:pStyle w:val="ApprovalChangeLogTables"/>
            </w:pPr>
            <w:r w:rsidRPr="00B6226C">
              <w:fldChar w:fldCharType="begin"/>
            </w:r>
            <w:r w:rsidRPr="00B6226C">
              <w:instrText xml:space="preserve"> DOCPROPERTY  "Issue" \* CHARFORMAT </w:instrText>
            </w:r>
            <w:r w:rsidRPr="00B6226C">
              <w:fldChar w:fldCharType="separate"/>
            </w:r>
            <w:r w:rsidR="00A84475">
              <w:t>1</w:t>
            </w:r>
            <w:r w:rsidRPr="00B6226C">
              <w:fldChar w:fldCharType="end"/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AD7417" w14:textId="77777777" w:rsidR="00280D85" w:rsidRPr="00B6226C" w:rsidRDefault="00280D85" w:rsidP="00D40F58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4B7D9C" w14:textId="4B6EBF75" w:rsidR="00280D85" w:rsidRPr="00B6226C" w:rsidRDefault="00532B52" w:rsidP="00D40F58">
            <w:pPr>
              <w:pStyle w:val="ApprovalChangeLogTables"/>
            </w:pPr>
            <w:r w:rsidRPr="00B6226C">
              <w:t>1</w:t>
            </w:r>
          </w:p>
        </w:tc>
      </w:tr>
      <w:tr w:rsidR="00280D85" w:rsidRPr="00B6226C" w14:paraId="37A27EAA" w14:textId="77777777" w:rsidTr="004B44DF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474584D" w14:textId="77777777" w:rsidR="00280D85" w:rsidRPr="00B6226C" w:rsidRDefault="00280D85" w:rsidP="00D40F58">
            <w:pPr>
              <w:pStyle w:val="ApprovalChangeLogTables"/>
            </w:pPr>
            <w:r w:rsidRPr="00B6226C">
              <w:t>Reason for change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C64A8" w14:textId="77777777" w:rsidR="00280D85" w:rsidRPr="00B6226C" w:rsidRDefault="00280D85" w:rsidP="00D40F58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</w:tcBorders>
          </w:tcPr>
          <w:p w14:paraId="6F5E3CF9" w14:textId="77777777" w:rsidR="00280D85" w:rsidRPr="00B6226C" w:rsidRDefault="00280D85" w:rsidP="00D40F58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</w:tcBorders>
          </w:tcPr>
          <w:p w14:paraId="0D56024A" w14:textId="77777777" w:rsidR="00280D85" w:rsidRPr="00B6226C" w:rsidRDefault="00280D85" w:rsidP="00D40F58">
            <w:pPr>
              <w:pStyle w:val="ApprovalChangeLogTables"/>
            </w:pPr>
            <w:r w:rsidRPr="00B6226C">
              <w:t>Paragraph(s)</w:t>
            </w:r>
          </w:p>
        </w:tc>
      </w:tr>
      <w:tr w:rsidR="00280D85" w:rsidRPr="00B6226C" w14:paraId="7A769B2D" w14:textId="77777777" w:rsidTr="00815079">
        <w:trPr>
          <w:trHeight w:val="316"/>
        </w:trPr>
        <w:tc>
          <w:tcPr>
            <w:tcW w:w="3780" w:type="dxa"/>
            <w:gridSpan w:val="2"/>
            <w:tcBorders>
              <w:right w:val="single" w:sz="4" w:space="0" w:color="auto"/>
            </w:tcBorders>
          </w:tcPr>
          <w:p w14:paraId="000FB510" w14:textId="0B2902E4" w:rsidR="00280D85" w:rsidRPr="00B6226C" w:rsidRDefault="774933A5" w:rsidP="2B2F2607">
            <w:pPr>
              <w:pStyle w:val="ApprovalChangeLogTables"/>
              <w:numPr>
                <w:ilvl w:val="0"/>
                <w:numId w:val="25"/>
              </w:numPr>
              <w:rPr>
                <w:rFonts w:eastAsia="Arial"/>
              </w:rPr>
            </w:pPr>
            <w:r w:rsidRPr="00B6226C">
              <w:lastRenderedPageBreak/>
              <w:t>Added new S3 Product Types: SR_1_LAN_RD, SR_2_LAN_SI, SR_2_LAN_HY, SR_2_LAN_LI.</w:t>
            </w:r>
            <w:r w:rsidR="351455AA" w:rsidRPr="00B6226C">
              <w:t xml:space="preserve"> </w:t>
            </w:r>
            <w:r w:rsidR="351455AA" w:rsidRPr="00B6226C">
              <w:rPr>
                <w:rFonts w:eastAsia="Arial"/>
                <w:color w:val="000000" w:themeColor="text1"/>
                <w:u w:val="single"/>
              </w:rPr>
              <w:t>(</w:t>
            </w:r>
            <w:r w:rsidR="351455AA" w:rsidRPr="004B44DF">
              <w:rPr>
                <w:rFonts w:eastAsia="Arial"/>
                <w:b/>
                <w:bCs/>
                <w:color w:val="000000" w:themeColor="text1"/>
              </w:rPr>
              <w:t>ESAMSRVCR-11</w:t>
            </w:r>
            <w:r w:rsidR="351455AA" w:rsidRPr="004B44DF">
              <w:rPr>
                <w:rFonts w:eastAsia="Arial"/>
                <w:color w:val="000000" w:themeColor="text1"/>
              </w:rPr>
              <w:t>)</w:t>
            </w:r>
          </w:p>
          <w:p w14:paraId="570C4E11" w14:textId="5C21E70A" w:rsidR="002A3EED" w:rsidRPr="00B6226C" w:rsidRDefault="774933A5" w:rsidP="004436EF">
            <w:pPr>
              <w:pStyle w:val="ApprovalChangeLogTables"/>
              <w:numPr>
                <w:ilvl w:val="0"/>
                <w:numId w:val="25"/>
              </w:numPr>
            </w:pPr>
            <w:r w:rsidRPr="00B6226C">
              <w:t>Updated CSC GS Applicability for some L0/L1 S3 Product Type</w:t>
            </w:r>
          </w:p>
          <w:p w14:paraId="1BA940CE" w14:textId="52A404CF" w:rsidR="00921BC1" w:rsidRPr="00B6226C" w:rsidRDefault="00921BC1" w:rsidP="004436EF">
            <w:pPr>
              <w:pStyle w:val="ApprovalChangeLogTables"/>
              <w:numPr>
                <w:ilvl w:val="0"/>
                <w:numId w:val="25"/>
              </w:numPr>
            </w:pPr>
            <w:r w:rsidRPr="00B6226C">
              <w:t>Removed AUX_MOEORB, AUX_PRLPTF, AUX_PRCPTF and AUX_POEORB as duplication of SR___MGNPAX, SR_2_PMPPAX, SR_2_PCPPAX and SR___POEPAX</w:t>
            </w:r>
          </w:p>
          <w:p w14:paraId="490B5BEE" w14:textId="76A606AE" w:rsidR="002A3EED" w:rsidRPr="00D367A4" w:rsidRDefault="7E927585" w:rsidP="2B2F2607">
            <w:pPr>
              <w:pStyle w:val="ApprovalChangeLogTables"/>
              <w:numPr>
                <w:ilvl w:val="0"/>
                <w:numId w:val="25"/>
              </w:numPr>
              <w:rPr>
                <w:rFonts w:eastAsia="Arial"/>
                <w:color w:val="000000" w:themeColor="text1"/>
              </w:rPr>
            </w:pPr>
            <w:r w:rsidRPr="004B44DF">
              <w:rPr>
                <w:rFonts w:eastAsia="Arial"/>
                <w:color w:val="000000" w:themeColor="text1"/>
              </w:rPr>
              <w:t>Added new S3 SIC ADFs</w:t>
            </w:r>
            <w:r w:rsidRPr="00B6226C">
              <w:rPr>
                <w:rFonts w:eastAsia="Arial"/>
                <w:color w:val="000000" w:themeColor="text1"/>
                <w:u w:val="single"/>
              </w:rPr>
              <w:t xml:space="preserve"> </w:t>
            </w:r>
            <w:r w:rsidRPr="004B44DF">
              <w:rPr>
                <w:rFonts w:eastAsia="Arial"/>
                <w:color w:val="000000" w:themeColor="text1"/>
              </w:rPr>
              <w:t>(</w:t>
            </w:r>
            <w:r w:rsidRPr="004B44DF">
              <w:rPr>
                <w:rFonts w:eastAsia="Arial"/>
                <w:b/>
                <w:bCs/>
                <w:color w:val="000000" w:themeColor="text1"/>
              </w:rPr>
              <w:t>ESAMSRVCR-15</w:t>
            </w:r>
            <w:r w:rsidRPr="004B44DF">
              <w:rPr>
                <w:rFonts w:eastAsia="Arial"/>
                <w:color w:val="000000" w:themeColor="text1"/>
              </w:rPr>
              <w:t>)</w:t>
            </w:r>
          </w:p>
          <w:p w14:paraId="4FBBC274" w14:textId="5A5B2ED4" w:rsidR="00921BC1" w:rsidRPr="004B44DF" w:rsidRDefault="73C112CE" w:rsidP="4B38BA6E">
            <w:pPr>
              <w:pStyle w:val="ApprovalChangeLogTables"/>
              <w:numPr>
                <w:ilvl w:val="0"/>
                <w:numId w:val="25"/>
              </w:numPr>
              <w:rPr>
                <w:rFonts w:eastAsia="Arial"/>
                <w:color w:val="000000" w:themeColor="text1"/>
              </w:rPr>
            </w:pPr>
            <w:r w:rsidRPr="004B44DF">
              <w:rPr>
                <w:rFonts w:eastAsia="Arial"/>
                <w:color w:val="000000" w:themeColor="text1"/>
              </w:rPr>
              <w:t xml:space="preserve">Mission Planning and FOS files </w:t>
            </w:r>
          </w:p>
          <w:p w14:paraId="6C9F7867" w14:textId="3FBAFF2F" w:rsidR="73C112CE" w:rsidRPr="004B44DF" w:rsidRDefault="73C112CE" w:rsidP="4B38BA6E">
            <w:pPr>
              <w:pStyle w:val="ApprovalChangeLogTables"/>
              <w:numPr>
                <w:ilvl w:val="0"/>
                <w:numId w:val="25"/>
              </w:numPr>
              <w:rPr>
                <w:rFonts w:eastAsia="Arial"/>
                <w:color w:val="000000" w:themeColor="text1"/>
              </w:rPr>
            </w:pPr>
            <w:r w:rsidRPr="004B44DF">
              <w:rPr>
                <w:rFonts w:eastAsia="Arial"/>
                <w:color w:val="000000" w:themeColor="text1"/>
              </w:rPr>
              <w:t>S2 User Level Files</w:t>
            </w:r>
          </w:p>
          <w:p w14:paraId="6FE218EB" w14:textId="63471FB1" w:rsidR="002A3EED" w:rsidRPr="00B6226C" w:rsidRDefault="002A3EED" w:rsidP="008A59BC">
            <w:pPr>
              <w:pStyle w:val="ApprovalChangeLogTables"/>
            </w:pPr>
          </w:p>
        </w:tc>
        <w:tc>
          <w:tcPr>
            <w:tcW w:w="1744" w:type="dxa"/>
            <w:tcBorders>
              <w:left w:val="single" w:sz="4" w:space="0" w:color="auto"/>
              <w:right w:val="single" w:sz="4" w:space="0" w:color="auto"/>
            </w:tcBorders>
          </w:tcPr>
          <w:p w14:paraId="4FE2F56B" w14:textId="346B90BC" w:rsidR="00280D85" w:rsidRPr="00B6226C" w:rsidRDefault="007951FD" w:rsidP="00D40F58">
            <w:pPr>
              <w:pStyle w:val="ApprovalChangeLogTables"/>
            </w:pPr>
            <w:r w:rsidRPr="00B6226C">
              <w:t>0</w:t>
            </w:r>
            <w:r w:rsidR="002A3EED" w:rsidRPr="00B6226C">
              <w:t>9</w:t>
            </w:r>
            <w:r w:rsidRPr="00B6226C">
              <w:t>/0</w:t>
            </w:r>
            <w:r w:rsidR="00A10C66" w:rsidRPr="00B6226C">
              <w:t>9</w:t>
            </w:r>
            <w:r w:rsidRPr="00B6226C">
              <w:t>/2022</w:t>
            </w:r>
          </w:p>
        </w:tc>
        <w:tc>
          <w:tcPr>
            <w:tcW w:w="2035" w:type="dxa"/>
            <w:tcBorders>
              <w:left w:val="single" w:sz="4" w:space="0" w:color="auto"/>
            </w:tcBorders>
          </w:tcPr>
          <w:p w14:paraId="50EDE210" w14:textId="7655D27A" w:rsidR="00280D85" w:rsidRPr="00B6226C" w:rsidRDefault="00280D85" w:rsidP="00D40F58">
            <w:pPr>
              <w:pStyle w:val="ApprovalChangeLogTables"/>
            </w:pPr>
          </w:p>
        </w:tc>
        <w:tc>
          <w:tcPr>
            <w:tcW w:w="1744" w:type="dxa"/>
            <w:tcBorders>
              <w:left w:val="single" w:sz="4" w:space="0" w:color="auto"/>
            </w:tcBorders>
          </w:tcPr>
          <w:p w14:paraId="510651A2" w14:textId="07CA48B5" w:rsidR="00280D85" w:rsidRPr="00B6226C" w:rsidRDefault="0093265B" w:rsidP="00D40F58">
            <w:pPr>
              <w:pStyle w:val="ApprovalChangeLogTables"/>
            </w:pPr>
            <w:r w:rsidRPr="00B6226C">
              <w:fldChar w:fldCharType="begin"/>
            </w:r>
            <w:r w:rsidRPr="00B6226C">
              <w:instrText xml:space="preserve"> REF _Ref113633400 \r \h </w:instrText>
            </w:r>
            <w:r w:rsidR="00703848" w:rsidRPr="00B6226C">
              <w:instrText xml:space="preserve"> \* MERGEFORMAT </w:instrText>
            </w:r>
            <w:r w:rsidRPr="00B6226C">
              <w:fldChar w:fldCharType="separate"/>
            </w:r>
            <w:r w:rsidR="00A84475">
              <w:t>4.1</w:t>
            </w:r>
            <w:r w:rsidRPr="00B6226C">
              <w:fldChar w:fldCharType="end"/>
            </w:r>
            <w:r w:rsidR="7EACC09F" w:rsidRPr="00B6226C">
              <w:t>, 4.2</w:t>
            </w:r>
          </w:p>
        </w:tc>
      </w:tr>
      <w:tr w:rsidR="6496ED00" w:rsidRPr="00B6226C" w14:paraId="394EEF1D" w14:textId="77777777" w:rsidTr="004B44DF">
        <w:trPr>
          <w:trHeight w:val="411"/>
        </w:trPr>
        <w:tc>
          <w:tcPr>
            <w:tcW w:w="1455" w:type="dxa"/>
            <w:tcBorders>
              <w:top w:val="single" w:sz="4" w:space="0" w:color="033142"/>
              <w:left w:val="single" w:sz="0" w:space="0" w:color="000000" w:themeColor="text1"/>
              <w:bottom w:val="single" w:sz="4" w:space="0" w:color="033142"/>
              <w:right w:val="single" w:sz="4" w:space="0" w:color="auto"/>
            </w:tcBorders>
          </w:tcPr>
          <w:p w14:paraId="1866BAA9" w14:textId="3C079DA3" w:rsidR="603FC911" w:rsidRPr="00B6226C" w:rsidRDefault="603FC911" w:rsidP="2B2F2607">
            <w:pPr>
              <w:pStyle w:val="ApprovalChangeLogTables"/>
            </w:pPr>
            <w:r w:rsidRPr="00B6226C">
              <w:t>Issue Number</w:t>
            </w:r>
          </w:p>
        </w:tc>
        <w:tc>
          <w:tcPr>
            <w:tcW w:w="2325" w:type="dxa"/>
            <w:tcBorders>
              <w:top w:val="single" w:sz="4" w:space="0" w:color="033142"/>
              <w:left w:val="single" w:sz="0" w:space="0" w:color="000000" w:themeColor="text1"/>
              <w:bottom w:val="single" w:sz="4" w:space="0" w:color="033142"/>
              <w:right w:val="single" w:sz="4" w:space="0" w:color="auto"/>
            </w:tcBorders>
          </w:tcPr>
          <w:p w14:paraId="00E4C12F" w14:textId="2AEF7809" w:rsidR="603FC911" w:rsidRPr="00B6226C" w:rsidRDefault="603FC911" w:rsidP="2B2F2607">
            <w:pPr>
              <w:pStyle w:val="ApprovalChangeLogTables"/>
            </w:pPr>
            <w:r w:rsidRPr="00B6226C">
              <w:t>1</w:t>
            </w:r>
          </w:p>
        </w:tc>
        <w:tc>
          <w:tcPr>
            <w:tcW w:w="1744" w:type="dxa"/>
            <w:tcBorders>
              <w:top w:val="single" w:sz="4" w:space="0" w:color="033142"/>
              <w:left w:val="single" w:sz="4" w:space="0" w:color="auto"/>
              <w:bottom w:val="single" w:sz="4" w:space="0" w:color="033142"/>
              <w:right w:val="single" w:sz="4" w:space="0" w:color="auto"/>
            </w:tcBorders>
          </w:tcPr>
          <w:p w14:paraId="1DAC72B0" w14:textId="52ABDD7E" w:rsidR="603FC911" w:rsidRPr="00B6226C" w:rsidRDefault="603FC911" w:rsidP="2B2F2607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3779" w:type="dxa"/>
            <w:gridSpan w:val="2"/>
            <w:tcBorders>
              <w:top w:val="single" w:sz="4" w:space="0" w:color="033142"/>
              <w:left w:val="single" w:sz="4" w:space="0" w:color="auto"/>
              <w:bottom w:val="single" w:sz="4" w:space="0" w:color="033142"/>
              <w:right w:val="single" w:sz="0" w:space="0" w:color="000000" w:themeColor="text1"/>
            </w:tcBorders>
          </w:tcPr>
          <w:p w14:paraId="7CB77ABC" w14:textId="345D1CC7" w:rsidR="0F614BDE" w:rsidRPr="00B6226C" w:rsidRDefault="002B0D53" w:rsidP="2B2F2607">
            <w:pPr>
              <w:pStyle w:val="ApprovalChangeLogTables"/>
            </w:pPr>
            <w:r w:rsidRPr="00B6226C">
              <w:t>2</w:t>
            </w:r>
          </w:p>
        </w:tc>
      </w:tr>
      <w:tr w:rsidR="6496ED00" w:rsidRPr="00B6226C" w14:paraId="535339B4" w14:textId="77777777" w:rsidTr="004B44DF">
        <w:trPr>
          <w:trHeight w:val="316"/>
        </w:trPr>
        <w:tc>
          <w:tcPr>
            <w:tcW w:w="3780" w:type="dxa"/>
            <w:gridSpan w:val="2"/>
            <w:tcBorders>
              <w:right w:val="single" w:sz="4" w:space="0" w:color="auto"/>
            </w:tcBorders>
          </w:tcPr>
          <w:p w14:paraId="4525CFF4" w14:textId="41D5BE3B" w:rsidR="0F614BDE" w:rsidRPr="00B6226C" w:rsidRDefault="0F614BDE" w:rsidP="2B2F2607">
            <w:pPr>
              <w:pStyle w:val="ApprovalChangeLogTables"/>
            </w:pPr>
            <w:r w:rsidRPr="00B6226C">
              <w:t>Reason</w:t>
            </w:r>
          </w:p>
        </w:tc>
        <w:tc>
          <w:tcPr>
            <w:tcW w:w="1744" w:type="dxa"/>
            <w:tcBorders>
              <w:left w:val="single" w:sz="4" w:space="0" w:color="auto"/>
              <w:right w:val="single" w:sz="4" w:space="0" w:color="auto"/>
            </w:tcBorders>
          </w:tcPr>
          <w:p w14:paraId="3E3B0C65" w14:textId="42167EA6" w:rsidR="0F614BDE" w:rsidRPr="00B6226C" w:rsidRDefault="0F614BDE" w:rsidP="2B2F2607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left w:val="single" w:sz="4" w:space="0" w:color="auto"/>
            </w:tcBorders>
          </w:tcPr>
          <w:p w14:paraId="169D763C" w14:textId="32EA94BD" w:rsidR="0F614BDE" w:rsidRPr="00B6226C" w:rsidRDefault="0F614BDE" w:rsidP="2B2F2607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left w:val="single" w:sz="4" w:space="0" w:color="auto"/>
            </w:tcBorders>
          </w:tcPr>
          <w:p w14:paraId="34632414" w14:textId="75DE14AF" w:rsidR="0F614BDE" w:rsidRPr="00B6226C" w:rsidRDefault="0F614BDE" w:rsidP="2B2F2607">
            <w:pPr>
              <w:pStyle w:val="ApprovalChangeLogTables"/>
            </w:pPr>
            <w:r w:rsidRPr="00B6226C">
              <w:t>Paragraph(s)</w:t>
            </w:r>
          </w:p>
        </w:tc>
      </w:tr>
      <w:tr w:rsidR="6496ED00" w:rsidRPr="00B6226C" w14:paraId="2897FEEB" w14:textId="77777777" w:rsidTr="004B44DF">
        <w:trPr>
          <w:trHeight w:val="316"/>
        </w:trPr>
        <w:tc>
          <w:tcPr>
            <w:tcW w:w="378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3F925D4" w14:textId="2FD653FB" w:rsidR="5E1573AD" w:rsidRPr="00B6226C" w:rsidRDefault="5E1573AD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 xml:space="preserve">Removed AUX_PREORB filetype </w:t>
            </w:r>
            <w:r w:rsidR="704047B1" w:rsidRPr="00B6226C">
              <w:t xml:space="preserve">from the </w:t>
            </w:r>
            <w:r w:rsidR="718221C0" w:rsidRPr="00B6226C">
              <w:t>table</w:t>
            </w:r>
            <w:r w:rsidR="704047B1" w:rsidRPr="00B6226C">
              <w:t xml:space="preserve"> of Auxiliary files</w:t>
            </w:r>
          </w:p>
          <w:p w14:paraId="7C484353" w14:textId="1A018BAF" w:rsidR="009B3B5F" w:rsidRPr="00B6226C" w:rsidRDefault="458CCD99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Added MPL_T</w:t>
            </w:r>
            <w:r w:rsidR="24541197" w:rsidRPr="00B6226C">
              <w:t>IMELINE</w:t>
            </w:r>
            <w:r w:rsidR="36AFC669" w:rsidRPr="00B6226C">
              <w:t>, TLM_</w:t>
            </w:r>
            <w:r w:rsidR="00C0223D" w:rsidRPr="00B6226C">
              <w:t>_</w:t>
            </w:r>
            <w:r w:rsidR="36AFC669" w:rsidRPr="00B6226C">
              <w:t xml:space="preserve">REQ_A, </w:t>
            </w:r>
          </w:p>
          <w:p w14:paraId="37C49E4E" w14:textId="0B09211F" w:rsidR="009B3B5F" w:rsidRPr="00B6226C" w:rsidRDefault="009B3B5F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 xml:space="preserve">Updated S1 Aux table to move MPL files to MP table. </w:t>
            </w:r>
          </w:p>
          <w:p w14:paraId="7CF83EDB" w14:textId="4858708C" w:rsidR="458CCD99" w:rsidRPr="00B6226C" w:rsidRDefault="36AFC669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TLM_</w:t>
            </w:r>
            <w:r w:rsidR="00C0223D" w:rsidRPr="00B6226C">
              <w:t>_</w:t>
            </w:r>
            <w:r w:rsidRPr="00B6226C">
              <w:t>REQ_B</w:t>
            </w:r>
            <w:r w:rsidR="24541197" w:rsidRPr="00B6226C">
              <w:t xml:space="preserve"> filetype to the</w:t>
            </w:r>
            <w:r w:rsidR="009B3B5F" w:rsidRPr="00B6226C">
              <w:t xml:space="preserve"> Sentinel-2</w:t>
            </w:r>
            <w:r w:rsidR="24541197" w:rsidRPr="00B6226C">
              <w:t xml:space="preserve"> </w:t>
            </w:r>
            <w:r w:rsidR="50D49459" w:rsidRPr="00B6226C">
              <w:t>MP and FOS table</w:t>
            </w:r>
          </w:p>
          <w:p w14:paraId="67664D4F" w14:textId="4559D2CE" w:rsidR="6496ED00" w:rsidRPr="00B6226C" w:rsidRDefault="00D15E10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Updated Sentinel-3 Products and Auxiliary Data tables</w:t>
            </w:r>
          </w:p>
          <w:p w14:paraId="760B9080" w14:textId="3C02BBB8" w:rsidR="6496ED00" w:rsidRPr="00B6226C" w:rsidRDefault="2318BE89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Updated Sentinel-5p</w:t>
            </w:r>
            <w:r w:rsidR="009B3B5F" w:rsidRPr="00B6226C">
              <w:t xml:space="preserve"> Auxiliary chapter</w:t>
            </w:r>
            <w:r w:rsidRPr="00B6226C">
              <w:t xml:space="preserve"> for REP__SUP__</w:t>
            </w:r>
            <w:r w:rsidR="009B3B5F" w:rsidRPr="00B6226C">
              <w:t>_</w:t>
            </w:r>
            <w:r w:rsidRPr="00B6226C">
              <w:t xml:space="preserve"> </w:t>
            </w:r>
            <w:r w:rsidR="009B3B5F" w:rsidRPr="00B6226C">
              <w:t>f</w:t>
            </w:r>
            <w:r w:rsidRPr="00B6226C">
              <w:t>ile</w:t>
            </w:r>
            <w:r w:rsidR="009B3B5F" w:rsidRPr="00B6226C">
              <w:t>s</w:t>
            </w:r>
          </w:p>
          <w:p w14:paraId="4062F5D2" w14:textId="203236D4" w:rsidR="6496ED00" w:rsidRPr="00B6226C" w:rsidRDefault="61450A6F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added</w:t>
            </w:r>
            <w:r w:rsidR="460B18A0" w:rsidRPr="00B6226C">
              <w:t xml:space="preserve"> </w:t>
            </w:r>
            <w:r w:rsidR="0CD815A8" w:rsidRPr="00B6226C">
              <w:t xml:space="preserve">S1X_MP_FULL </w:t>
            </w:r>
            <w:r w:rsidR="460B18A0" w:rsidRPr="00B6226C">
              <w:t xml:space="preserve">for S1 </w:t>
            </w:r>
            <w:r w:rsidR="3CEAF393" w:rsidRPr="00B6226C">
              <w:t>)</w:t>
            </w:r>
          </w:p>
          <w:p w14:paraId="546AEC54" w14:textId="59376768" w:rsidR="00A05D43" w:rsidRPr="00B6226C" w:rsidRDefault="00873211" w:rsidP="2B2F2607">
            <w:pPr>
              <w:pStyle w:val="ApprovalChangeLogTables"/>
              <w:numPr>
                <w:ilvl w:val="0"/>
                <w:numId w:val="1"/>
              </w:numPr>
              <w:ind w:left="360"/>
            </w:pPr>
            <w:r w:rsidRPr="00B6226C">
              <w:t>S1 ETAD product types added in S1 products</w:t>
            </w:r>
            <w:r w:rsidR="00B10290">
              <w:t xml:space="preserve"> </w:t>
            </w:r>
            <w:r w:rsidR="00B10290" w:rsidRPr="00D367A4">
              <w:t>(</w:t>
            </w:r>
            <w:r w:rsidR="00B10290" w:rsidRPr="004B44DF">
              <w:rPr>
                <w:b/>
                <w:bCs/>
              </w:rPr>
              <w:t>ESAMSRVCR-13</w:t>
            </w:r>
            <w:r w:rsidR="00B10290" w:rsidRPr="00D367A4">
              <w:t>)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7FBE" w14:textId="55769B49" w:rsidR="0F614BDE" w:rsidRPr="00B6226C" w:rsidRDefault="00A05D43" w:rsidP="2B2F2607">
            <w:pPr>
              <w:pStyle w:val="ApprovalChangeLogTables"/>
            </w:pPr>
            <w:r w:rsidRPr="00B6226C">
              <w:t>0</w:t>
            </w:r>
            <w:r w:rsidR="00EE1170" w:rsidRPr="00B6226C">
              <w:t>6</w:t>
            </w:r>
            <w:r w:rsidR="0F614BDE" w:rsidRPr="00B6226C">
              <w:t>/</w:t>
            </w:r>
            <w:r w:rsidRPr="00B6226C">
              <w:t>04</w:t>
            </w:r>
            <w:r w:rsidR="0F614BDE" w:rsidRPr="00B6226C">
              <w:t>/2023</w:t>
            </w:r>
          </w:p>
        </w:tc>
        <w:tc>
          <w:tcPr>
            <w:tcW w:w="2035" w:type="dxa"/>
            <w:tcBorders>
              <w:left w:val="single" w:sz="4" w:space="0" w:color="auto"/>
              <w:bottom w:val="single" w:sz="4" w:space="0" w:color="auto"/>
            </w:tcBorders>
          </w:tcPr>
          <w:p w14:paraId="0229C406" w14:textId="7EAC2B34" w:rsidR="1FDFC45B" w:rsidRPr="00B6226C" w:rsidRDefault="003A6F59" w:rsidP="2B2F2607">
            <w:pPr>
              <w:pStyle w:val="ApprovalChangeLogTables"/>
            </w:pPr>
            <w:r w:rsidRPr="00B6226C">
              <w:t>7,8,</w:t>
            </w:r>
            <w:r w:rsidR="1FDFC45B" w:rsidRPr="00B6226C">
              <w:t xml:space="preserve">19, </w:t>
            </w:r>
            <w:r w:rsidR="66D6F28E" w:rsidRPr="00B6226C">
              <w:t xml:space="preserve">23, </w:t>
            </w:r>
            <w:r w:rsidR="6DD2DDBB" w:rsidRPr="00B6226C">
              <w:t>25</w:t>
            </w:r>
            <w:r w:rsidR="00D15E10" w:rsidRPr="00B6226C">
              <w:t xml:space="preserve">, 26-44, 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</w:tcBorders>
          </w:tcPr>
          <w:p w14:paraId="5AF46DE8" w14:textId="2EB94B26" w:rsidR="4C0E69BD" w:rsidRPr="00B6226C" w:rsidRDefault="002C660B" w:rsidP="2B2F2607">
            <w:pPr>
              <w:pStyle w:val="ApprovalChangeLogTables"/>
            </w:pPr>
            <w:r w:rsidRPr="00B6226C">
              <w:t xml:space="preserve">2.1, </w:t>
            </w:r>
            <w:r w:rsidR="4C0E69BD" w:rsidRPr="00B6226C">
              <w:t>3.2</w:t>
            </w:r>
            <w:r w:rsidR="49BB7A71" w:rsidRPr="00B6226C">
              <w:t xml:space="preserve">, 3.3, </w:t>
            </w:r>
            <w:r w:rsidR="00D15E10" w:rsidRPr="00B6226C">
              <w:t>4.1, 4.2,</w:t>
            </w:r>
          </w:p>
        </w:tc>
      </w:tr>
      <w:tr w:rsidR="00902B63" w:rsidRPr="00B6226C" w14:paraId="5599E5D8" w14:textId="77777777" w:rsidTr="004B44DF">
        <w:trPr>
          <w:trHeight w:val="31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42AFF9" w14:textId="6505A8C9" w:rsidR="00902B63" w:rsidRPr="00B6226C" w:rsidRDefault="00902B63" w:rsidP="00902B63">
            <w:pPr>
              <w:pStyle w:val="ApprovalChangeLogTables"/>
            </w:pPr>
            <w:r w:rsidRPr="00B6226C">
              <w:t>Issue Number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727CDC" w14:textId="2E882006" w:rsidR="00902B63" w:rsidRPr="00B6226C" w:rsidRDefault="00902B63" w:rsidP="00EB6CA6">
            <w:pPr>
              <w:pStyle w:val="ApprovalChangeLogTables"/>
            </w:pPr>
            <w:r w:rsidRPr="00B6226C">
              <w:t>1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CB36E" w14:textId="37416497" w:rsidR="00902B63" w:rsidRPr="00B6226C" w:rsidRDefault="00902B63" w:rsidP="00902B63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CEDC2" w14:textId="5E002B88" w:rsidR="00902B63" w:rsidRPr="00B6226C" w:rsidRDefault="00902B63" w:rsidP="00902B63">
            <w:pPr>
              <w:pStyle w:val="ApprovalChangeLogTables"/>
            </w:pPr>
            <w:r w:rsidRPr="00B6226C">
              <w:t>3</w:t>
            </w:r>
          </w:p>
        </w:tc>
      </w:tr>
      <w:tr w:rsidR="00902B63" w:rsidRPr="00B6226C" w14:paraId="591A8D8E" w14:textId="77777777" w:rsidTr="004B44DF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984A" w14:textId="7F8EDD20" w:rsidR="00902B63" w:rsidRPr="00B6226C" w:rsidRDefault="00902B63" w:rsidP="00902B63">
            <w:pPr>
              <w:pStyle w:val="ApprovalChangeLogTables"/>
            </w:pPr>
            <w:r w:rsidRPr="00B6226C">
              <w:t>Reason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1C4A" w14:textId="26C62012" w:rsidR="00902B63" w:rsidRPr="00B6226C" w:rsidRDefault="00902B63" w:rsidP="00902B63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FEE858" w14:textId="19C9075E" w:rsidR="00902B63" w:rsidRPr="00B6226C" w:rsidRDefault="00902B63" w:rsidP="00902B63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247147" w14:textId="502C56CC" w:rsidR="00902B63" w:rsidRPr="00B6226C" w:rsidRDefault="00902B63" w:rsidP="00902B63">
            <w:pPr>
              <w:pStyle w:val="ApprovalChangeLogTables"/>
            </w:pPr>
            <w:r w:rsidRPr="00B6226C">
              <w:t>Paragraph(s)</w:t>
            </w:r>
          </w:p>
        </w:tc>
      </w:tr>
      <w:tr w:rsidR="000978D7" w:rsidRPr="00B6226C" w14:paraId="3E0B71B8" w14:textId="77777777" w:rsidTr="004B44DF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D140" w14:textId="63BC3731" w:rsidR="000978D7" w:rsidRPr="00B6226C" w:rsidRDefault="000978D7" w:rsidP="00A3026B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t>Added L2__FRESCO to S5P products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5519" w14:textId="1C6C80EA" w:rsidR="000978D7" w:rsidRPr="00B6226C" w:rsidRDefault="000978D7" w:rsidP="00902B63">
            <w:pPr>
              <w:pStyle w:val="ApprovalChangeLogTables"/>
            </w:pPr>
            <w:r w:rsidRPr="00B6226C">
              <w:t>18/06/2023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20798C" w14:textId="7271087A" w:rsidR="000978D7" w:rsidRPr="00B6226C" w:rsidRDefault="000978D7" w:rsidP="00902B63">
            <w:pPr>
              <w:pStyle w:val="ApprovalChangeLogTables"/>
            </w:pPr>
            <w:r w:rsidRPr="00B6226C">
              <w:t>47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E3C50D" w14:textId="01EA6912" w:rsidR="000978D7" w:rsidRPr="00B6226C" w:rsidRDefault="000978D7" w:rsidP="00902B63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2454B759" w14:textId="77777777" w:rsidTr="004738D7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6ED8" w14:textId="77777777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rPr>
                <w:szCs w:val="18"/>
              </w:rPr>
              <w:t xml:space="preserve">Removed POD as consumer from ADGS for S1 MPL_ORBSCT, </w:t>
            </w:r>
          </w:p>
          <w:p w14:paraId="37CC73D1" w14:textId="6DB6C022" w:rsidR="000978D7" w:rsidRPr="00B6226C" w:rsidRDefault="000978D7" w:rsidP="00A3026B">
            <w:pPr>
              <w:pStyle w:val="ApprovalChangeLogTables"/>
              <w:ind w:left="357"/>
            </w:pPr>
            <w:r w:rsidRPr="00B6226C">
              <w:rPr>
                <w:szCs w:val="18"/>
              </w:rPr>
              <w:t>added L_PREORB_O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91E7A0" w14:textId="77777777" w:rsidR="000978D7" w:rsidRPr="00B6226C" w:rsidRDefault="000978D7" w:rsidP="000978D7">
            <w:pPr>
              <w:pStyle w:val="ApprovalChangeLogTables"/>
            </w:pPr>
            <w:r w:rsidRPr="00B6226C">
              <w:t>26/06/2023</w:t>
            </w:r>
          </w:p>
          <w:p w14:paraId="3983E042" w14:textId="77777777" w:rsidR="000978D7" w:rsidRPr="00B6226C" w:rsidRDefault="000978D7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3F1AD2" w14:textId="24A9097F" w:rsidR="000978D7" w:rsidRPr="00B6226C" w:rsidRDefault="000978D7" w:rsidP="00902B63">
            <w:pPr>
              <w:pStyle w:val="ApprovalChangeLogTables"/>
            </w:pPr>
            <w:r w:rsidRPr="00B6226C"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4B1C5" w14:textId="5269FA70" w:rsidR="000978D7" w:rsidRPr="00B6226C" w:rsidRDefault="000978D7" w:rsidP="00902B63">
            <w:pPr>
              <w:pStyle w:val="ApprovalChangeLogTables"/>
            </w:pPr>
            <w:r w:rsidRPr="00B6226C">
              <w:t>2.2</w:t>
            </w:r>
          </w:p>
        </w:tc>
      </w:tr>
      <w:tr w:rsidR="00596DA1" w:rsidRPr="00B6226C" w14:paraId="6FF9A930" w14:textId="77777777" w:rsidTr="004738D7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A867" w14:textId="0F294628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t>Added Instrument Radar DB filetype.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53F5" w14:textId="77777777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F9DFE" w14:textId="1406A587" w:rsidR="000978D7" w:rsidRPr="00B6226C" w:rsidRDefault="000978D7" w:rsidP="00902B63">
            <w:pPr>
              <w:pStyle w:val="ApprovalChangeLogTables"/>
            </w:pPr>
            <w:r w:rsidRPr="00B6226C">
              <w:t>18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3CF7C2" w14:textId="219B2A6A" w:rsidR="000978D7" w:rsidRPr="00B6226C" w:rsidRDefault="000978D7" w:rsidP="00902B63">
            <w:pPr>
              <w:pStyle w:val="ApprovalChangeLogTables"/>
            </w:pPr>
            <w:r w:rsidRPr="00B6226C">
              <w:t>2.2</w:t>
            </w:r>
          </w:p>
        </w:tc>
      </w:tr>
      <w:tr w:rsidR="000978D7" w:rsidRPr="00B6226C" w14:paraId="7894B355" w14:textId="77777777" w:rsidTr="004B44DF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4948" w14:textId="3E2F512F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t>Removed TLM__REQ__A from S1 aux data</w:t>
            </w:r>
          </w:p>
        </w:tc>
        <w:tc>
          <w:tcPr>
            <w:tcW w:w="1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0DF2" w14:textId="77777777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A5DEFF" w14:textId="15ABF38F" w:rsidR="000978D7" w:rsidRPr="00B6226C" w:rsidRDefault="000978D7" w:rsidP="00902B63">
            <w:pPr>
              <w:pStyle w:val="ApprovalChangeLogTables"/>
            </w:pPr>
            <w:r w:rsidRPr="00B6226C"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68B92D" w14:textId="31E5D659" w:rsidR="000978D7" w:rsidRPr="00B6226C" w:rsidRDefault="000978D7" w:rsidP="00902B63">
            <w:pPr>
              <w:pStyle w:val="ApprovalChangeLogTables"/>
            </w:pPr>
            <w:r w:rsidRPr="00B6226C">
              <w:t>2.1</w:t>
            </w:r>
          </w:p>
        </w:tc>
      </w:tr>
      <w:tr w:rsidR="00902B63" w:rsidRPr="00B6226C" w14:paraId="1A3721F2" w14:textId="77777777" w:rsidTr="004B44DF">
        <w:trPr>
          <w:trHeight w:val="64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C306" w14:textId="76CDB350" w:rsidR="007E07AE" w:rsidRPr="00B6226C" w:rsidRDefault="00CB634C" w:rsidP="00A3026B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lastRenderedPageBreak/>
              <w:t>Changed *</w:t>
            </w:r>
            <w:r w:rsidR="003F4143" w:rsidRPr="00B6226C">
              <w:t xml:space="preserve"> (star) reference with numerical reference.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0E7D" w14:textId="7D20A1B2" w:rsidR="007F6EDB" w:rsidRPr="00B6226C" w:rsidRDefault="00BD459D" w:rsidP="00902B63">
            <w:pPr>
              <w:pStyle w:val="ApprovalChangeLogTables"/>
            </w:pPr>
            <w:r w:rsidRPr="00B6226C">
              <w:t>07/07/2023</w:t>
            </w:r>
          </w:p>
          <w:p w14:paraId="471B77B3" w14:textId="7F5EDBC9" w:rsidR="00893C5B" w:rsidRPr="00B6226C" w:rsidRDefault="00893C5B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6072F8" w14:textId="77777777" w:rsidR="003F4143" w:rsidRPr="00B6226C" w:rsidRDefault="003F4143" w:rsidP="00902B63">
            <w:pPr>
              <w:pStyle w:val="ApprovalChangeLogTables"/>
            </w:pPr>
            <w:r w:rsidRPr="00B6226C">
              <w:t>-</w:t>
            </w:r>
          </w:p>
          <w:p w14:paraId="03CBE28D" w14:textId="210782A4" w:rsidR="00893C5B" w:rsidRPr="00B6226C" w:rsidRDefault="00893C5B" w:rsidP="00902B63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6EBD50" w14:textId="77777777" w:rsidR="003F4143" w:rsidRPr="00B6226C" w:rsidRDefault="003F4143" w:rsidP="00902B63">
            <w:pPr>
              <w:pStyle w:val="ApprovalChangeLogTables"/>
            </w:pPr>
            <w:r w:rsidRPr="00B6226C">
              <w:t>-</w:t>
            </w:r>
          </w:p>
          <w:p w14:paraId="3FBEEA81" w14:textId="5FDAEAB3" w:rsidR="00E669D6" w:rsidRPr="00B6226C" w:rsidRDefault="00E669D6" w:rsidP="00902B63">
            <w:pPr>
              <w:pStyle w:val="ApprovalChangeLogTables"/>
            </w:pPr>
          </w:p>
        </w:tc>
      </w:tr>
      <w:tr w:rsidR="000978D7" w:rsidRPr="00B6226C" w14:paraId="4E1159CE" w14:textId="77777777" w:rsidTr="004B44DF">
        <w:trPr>
          <w:trHeight w:val="653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359E" w14:textId="5CF30F0D" w:rsidR="000978D7" w:rsidRPr="00B6226C" w:rsidDel="000978D7" w:rsidRDefault="000978D7" w:rsidP="00A3026B">
            <w:pPr>
              <w:pStyle w:val="ApprovalChangeLogTables"/>
              <w:numPr>
                <w:ilvl w:val="0"/>
                <w:numId w:val="26"/>
              </w:numPr>
              <w:ind w:left="357"/>
            </w:pPr>
            <w:r w:rsidRPr="00B6226C">
              <w:t>Added section 6.1 for Sentinel-6 AUX data (only POD)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0C6F" w14:textId="77777777" w:rsidR="000978D7" w:rsidRPr="00B6226C" w:rsidRDefault="000978D7" w:rsidP="000978D7">
            <w:pPr>
              <w:pStyle w:val="ApprovalChangeLogTables"/>
            </w:pPr>
            <w:r w:rsidRPr="00B6226C">
              <w:t>19/07/2023</w:t>
            </w:r>
          </w:p>
          <w:p w14:paraId="71CCD8DE" w14:textId="677681AF" w:rsidR="000978D7" w:rsidRPr="00B6226C" w:rsidDel="000978D7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9BAD29" w14:textId="77777777" w:rsidR="000978D7" w:rsidRPr="00B6226C" w:rsidRDefault="000978D7" w:rsidP="000978D7">
            <w:pPr>
              <w:pStyle w:val="ApprovalChangeLogTables"/>
            </w:pPr>
            <w:r w:rsidRPr="00B6226C">
              <w:t>52</w:t>
            </w:r>
          </w:p>
          <w:p w14:paraId="5AA8C11F" w14:textId="5BF976F3" w:rsidR="000978D7" w:rsidRPr="00B6226C" w:rsidDel="000978D7" w:rsidRDefault="000978D7" w:rsidP="000978D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898BF4" w14:textId="77777777" w:rsidR="000978D7" w:rsidRPr="00B6226C" w:rsidRDefault="000978D7" w:rsidP="000978D7">
            <w:pPr>
              <w:pStyle w:val="ApprovalChangeLogTables"/>
            </w:pPr>
            <w:r w:rsidRPr="00B6226C">
              <w:t>6.1</w:t>
            </w:r>
          </w:p>
          <w:p w14:paraId="1705A180" w14:textId="77777777" w:rsidR="000978D7" w:rsidRPr="00B6226C" w:rsidDel="000978D7" w:rsidRDefault="000978D7" w:rsidP="00902B63">
            <w:pPr>
              <w:pStyle w:val="ApprovalChangeLogTables"/>
            </w:pPr>
          </w:p>
        </w:tc>
      </w:tr>
      <w:tr w:rsidR="000978D7" w:rsidRPr="00B6226C" w14:paraId="1FD0662C" w14:textId="77777777" w:rsidTr="004B44DF">
        <w:trPr>
          <w:trHeight w:val="1030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556F" w14:textId="5610BCD7" w:rsidR="000978D7" w:rsidRPr="00B6226C" w:rsidRDefault="000978D7" w:rsidP="00A3026B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Updated auxiliary tables for DA being POD Client and removed AUX_PRLTPF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03A3" w14:textId="77777777" w:rsidR="000978D7" w:rsidRPr="00B6226C" w:rsidRDefault="000978D7" w:rsidP="000978D7">
            <w:pPr>
              <w:pStyle w:val="ApprovalChangeLogTables"/>
            </w:pPr>
            <w:r w:rsidRPr="00B6226C">
              <w:t>29/09/2023</w:t>
            </w:r>
          </w:p>
          <w:p w14:paraId="52696FBC" w14:textId="77777777" w:rsidR="000978D7" w:rsidRPr="00B6226C" w:rsidRDefault="000978D7" w:rsidP="000978D7">
            <w:pPr>
              <w:pStyle w:val="ApprovalChangeLogTables"/>
            </w:pPr>
          </w:p>
          <w:p w14:paraId="054F7465" w14:textId="63687961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5564" w14:textId="77777777" w:rsidR="000978D7" w:rsidRPr="00B6226C" w:rsidRDefault="000978D7" w:rsidP="000978D7">
            <w:pPr>
              <w:pStyle w:val="ApprovalChangeLogTables"/>
            </w:pPr>
            <w:r w:rsidRPr="00B6226C">
              <w:t>13-14, 22, 33, 38-39, 44</w:t>
            </w:r>
          </w:p>
          <w:p w14:paraId="5430FDEA" w14:textId="6078A9F3" w:rsidR="000978D7" w:rsidRPr="00B6226C" w:rsidRDefault="000978D7" w:rsidP="000978D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FABA8D" w14:textId="77777777" w:rsidR="000978D7" w:rsidRPr="00B6226C" w:rsidRDefault="000978D7" w:rsidP="000978D7">
            <w:pPr>
              <w:pStyle w:val="ApprovalChangeLogTables"/>
            </w:pPr>
            <w:r w:rsidRPr="00B6226C">
              <w:t>2.2, 3.2, 4.2</w:t>
            </w:r>
          </w:p>
          <w:p w14:paraId="49D39D78" w14:textId="77777777" w:rsidR="000978D7" w:rsidRPr="00B6226C" w:rsidRDefault="000978D7" w:rsidP="000978D7">
            <w:pPr>
              <w:pStyle w:val="ApprovalChangeLogTables"/>
            </w:pPr>
          </w:p>
          <w:p w14:paraId="7689CED3" w14:textId="77777777" w:rsidR="000978D7" w:rsidRPr="00B6226C" w:rsidRDefault="000978D7" w:rsidP="00902B63">
            <w:pPr>
              <w:pStyle w:val="ApprovalChangeLogTables"/>
            </w:pPr>
          </w:p>
        </w:tc>
      </w:tr>
      <w:tr w:rsidR="000978D7" w:rsidRPr="00B6226C" w14:paraId="0DBE6DE0" w14:textId="77777777" w:rsidTr="004B44DF">
        <w:trPr>
          <w:trHeight w:val="585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99DB" w14:textId="4FE8DCD8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Added engineering products dissemination to DA</w:t>
            </w:r>
            <w:r w:rsidR="000C35FF">
              <w:rPr>
                <w:rFonts w:eastAsia="Cambria"/>
                <w:szCs w:val="18"/>
              </w:rPr>
              <w:t xml:space="preserve"> (</w:t>
            </w:r>
            <w:r w:rsidR="000C35FF" w:rsidRPr="004B44DF">
              <w:rPr>
                <w:rFonts w:eastAsia="Cambria"/>
                <w:b/>
                <w:bCs/>
                <w:szCs w:val="18"/>
              </w:rPr>
              <w:t>ESAMSRVCR-16</w:t>
            </w:r>
            <w:r w:rsidR="000C35FF">
              <w:rPr>
                <w:rFonts w:eastAsia="Cambria"/>
                <w:szCs w:val="18"/>
              </w:rPr>
              <w:t>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7C78" w14:textId="77777777" w:rsidR="000978D7" w:rsidRPr="00B6226C" w:rsidRDefault="000978D7" w:rsidP="000978D7">
            <w:pPr>
              <w:pStyle w:val="ApprovalChangeLogTables"/>
            </w:pPr>
            <w:r w:rsidRPr="00B6226C">
              <w:t>05/10/2023</w:t>
            </w:r>
          </w:p>
          <w:p w14:paraId="0D1169D6" w14:textId="5FABBEE5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5F335" w14:textId="13805618" w:rsidR="000978D7" w:rsidRPr="00B6226C" w:rsidRDefault="000978D7" w:rsidP="000978D7">
            <w:pPr>
              <w:pStyle w:val="ApprovalChangeLogTables"/>
            </w:pPr>
            <w:r w:rsidRPr="00B6226C">
              <w:t>7, 20, 29,30,31,32 49,50 ,51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7D862" w14:textId="77777777" w:rsidR="000978D7" w:rsidRPr="00B6226C" w:rsidRDefault="000978D7" w:rsidP="000978D7">
            <w:pPr>
              <w:pStyle w:val="ApprovalChangeLogTables"/>
            </w:pPr>
            <w:r w:rsidRPr="00B6226C">
              <w:t>2.1, 3.1, 4.1, 5.1</w:t>
            </w:r>
          </w:p>
          <w:p w14:paraId="15202880" w14:textId="77777777" w:rsidR="000978D7" w:rsidRPr="00B6226C" w:rsidRDefault="000978D7" w:rsidP="00902B63">
            <w:pPr>
              <w:pStyle w:val="ApprovalChangeLogTables"/>
            </w:pPr>
          </w:p>
        </w:tc>
      </w:tr>
      <w:tr w:rsidR="00596DA1" w:rsidRPr="00B6226C" w14:paraId="0431DF12" w14:textId="77777777" w:rsidTr="004738D7">
        <w:trPr>
          <w:trHeight w:val="933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82A5" w14:textId="7DA3AB34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 xml:space="preserve">Added distribution of ADF for all missions in line with </w:t>
            </w:r>
            <w:proofErr w:type="spellStart"/>
            <w:r w:rsidRPr="00B6226C">
              <w:rPr>
                <w:rFonts w:eastAsia="Cambria"/>
                <w:szCs w:val="18"/>
              </w:rPr>
              <w:t>Auxdata</w:t>
            </w:r>
            <w:proofErr w:type="spellEnd"/>
            <w:r w:rsidRPr="00B6226C">
              <w:rPr>
                <w:rFonts w:eastAsia="Cambria"/>
                <w:szCs w:val="18"/>
              </w:rPr>
              <w:t xml:space="preserve"> Portfolio v1.1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03D92B" w14:textId="00BB16D0" w:rsidR="000978D7" w:rsidRPr="00B6226C" w:rsidRDefault="000978D7" w:rsidP="000978D7">
            <w:pPr>
              <w:pStyle w:val="ApprovalChangeLogTables"/>
            </w:pPr>
            <w:r w:rsidRPr="00B6226C">
              <w:t>19/10/2023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F9BC24" w14:textId="77777777" w:rsidR="000978D7" w:rsidRPr="00B6226C" w:rsidRDefault="000978D7" w:rsidP="000978D7">
            <w:pPr>
              <w:pStyle w:val="ApprovalChangeLogTables"/>
            </w:pPr>
            <w:r w:rsidRPr="00B6226C">
              <w:t>11-15, 21-25, 32-47, 51-53</w:t>
            </w:r>
          </w:p>
          <w:p w14:paraId="52AF2FAB" w14:textId="6C79D64B" w:rsidR="000978D7" w:rsidRPr="00B6226C" w:rsidRDefault="000978D7" w:rsidP="000978D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9A3783" w14:textId="77777777" w:rsidR="000978D7" w:rsidRPr="00B6226C" w:rsidRDefault="000978D7" w:rsidP="000978D7">
            <w:pPr>
              <w:pStyle w:val="ApprovalChangeLogTables"/>
            </w:pPr>
            <w:r w:rsidRPr="00B6226C">
              <w:t>2.2, 3.2, 4,2, 5.2</w:t>
            </w:r>
          </w:p>
          <w:p w14:paraId="7050651E" w14:textId="77777777" w:rsidR="000978D7" w:rsidRPr="00B6226C" w:rsidRDefault="000978D7" w:rsidP="000978D7">
            <w:pPr>
              <w:pStyle w:val="ApprovalChangeLogTables"/>
            </w:pPr>
          </w:p>
          <w:p w14:paraId="25C4A670" w14:textId="77777777" w:rsidR="000978D7" w:rsidRPr="00B6226C" w:rsidRDefault="000978D7" w:rsidP="00902B63">
            <w:pPr>
              <w:pStyle w:val="ApprovalChangeLogTables"/>
            </w:pPr>
          </w:p>
        </w:tc>
      </w:tr>
      <w:tr w:rsidR="00596DA1" w:rsidRPr="00B6226C" w14:paraId="757B73ED" w14:textId="77777777" w:rsidTr="004738D7">
        <w:trPr>
          <w:trHeight w:val="28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81BC" w14:textId="6B8BBBAE" w:rsidR="000978D7" w:rsidRPr="00B6226C" w:rsidDel="000978D7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Added EW_ETA_AX filetype for S1.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33EF34" w14:textId="77777777" w:rsidR="000978D7" w:rsidRPr="00B6226C" w:rsidDel="000978D7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6C5291" w14:textId="5EC01C76" w:rsidR="000978D7" w:rsidRPr="00B6226C" w:rsidRDefault="000978D7" w:rsidP="000978D7">
            <w:pPr>
              <w:pStyle w:val="ApprovalChangeLogTables"/>
            </w:pPr>
            <w:r w:rsidRPr="00B6226C">
              <w:t>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A852C1" w14:textId="5A6C3917" w:rsidR="000978D7" w:rsidRPr="00B6226C" w:rsidRDefault="000978D7" w:rsidP="000978D7">
            <w:pPr>
              <w:pStyle w:val="ApprovalChangeLogTables"/>
            </w:pPr>
            <w:r w:rsidRPr="00B6226C">
              <w:t>2.1</w:t>
            </w:r>
          </w:p>
        </w:tc>
      </w:tr>
      <w:tr w:rsidR="00596DA1" w:rsidRPr="00B6226C" w14:paraId="4CDE23D0" w14:textId="77777777" w:rsidTr="004738D7">
        <w:trPr>
          <w:trHeight w:val="860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F27F" w14:textId="77777777" w:rsidR="000978D7" w:rsidRPr="00B6226C" w:rsidDel="000978D7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 xml:space="preserve">Removed DA </w:t>
            </w:r>
            <w:proofErr w:type="spellStart"/>
            <w:r w:rsidRPr="00B6226C">
              <w:rPr>
                <w:rFonts w:eastAsia="Cambria"/>
                <w:szCs w:val="18"/>
              </w:rPr>
              <w:t>disctribution</w:t>
            </w:r>
            <w:proofErr w:type="spellEnd"/>
            <w:r w:rsidRPr="00B6226C">
              <w:rPr>
                <w:rFonts w:eastAsia="Cambria"/>
                <w:szCs w:val="18"/>
              </w:rPr>
              <w:t xml:space="preserve"> for AUX_BGHCHO AUX_BGSO2_ AUX_BGO3__ and AUX_BGCLD,_.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C4B6" w14:textId="77777777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3CC52" w14:textId="77777777" w:rsidR="000978D7" w:rsidRPr="00B6226C" w:rsidRDefault="000978D7" w:rsidP="000978D7">
            <w:pPr>
              <w:pStyle w:val="ApprovalChangeLogTables"/>
            </w:pPr>
          </w:p>
          <w:p w14:paraId="76453409" w14:textId="7FF93496" w:rsidR="000978D7" w:rsidRPr="00B6226C" w:rsidDel="000978D7" w:rsidRDefault="000978D7" w:rsidP="000978D7">
            <w:pPr>
              <w:pStyle w:val="ApprovalChangeLogTables"/>
            </w:pPr>
            <w:r w:rsidRPr="00B6226C">
              <w:t>51, 53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9AC6C9" w14:textId="77777777" w:rsidR="000978D7" w:rsidRPr="00B6226C" w:rsidRDefault="000978D7" w:rsidP="000978D7">
            <w:pPr>
              <w:pStyle w:val="ApprovalChangeLogTables"/>
            </w:pPr>
          </w:p>
          <w:p w14:paraId="7EC8EC40" w14:textId="77777777" w:rsidR="000978D7" w:rsidRPr="00B6226C" w:rsidRDefault="000978D7" w:rsidP="000978D7">
            <w:pPr>
              <w:pStyle w:val="ApprovalChangeLogTables"/>
            </w:pPr>
            <w:r w:rsidRPr="00B6226C">
              <w:t>5.2</w:t>
            </w:r>
          </w:p>
          <w:p w14:paraId="57EA26C4" w14:textId="77777777" w:rsidR="000978D7" w:rsidRPr="00B6226C" w:rsidDel="000978D7" w:rsidRDefault="000978D7" w:rsidP="00902B63">
            <w:pPr>
              <w:pStyle w:val="ApprovalChangeLogTables"/>
            </w:pPr>
          </w:p>
        </w:tc>
      </w:tr>
      <w:tr w:rsidR="00596DA1" w:rsidRPr="00B6226C" w14:paraId="47032D66" w14:textId="77777777" w:rsidTr="004738D7">
        <w:trPr>
          <w:trHeight w:val="591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5345" w14:textId="586F0481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Added missing file types VIIRS_CP VIIRS_DCOMP and VIIRS_CTH.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96440E" w14:textId="0517B844" w:rsidR="000978D7" w:rsidRPr="00B6226C" w:rsidRDefault="000978D7" w:rsidP="000978D7">
            <w:pPr>
              <w:pStyle w:val="ApprovalChangeLogTables"/>
            </w:pPr>
            <w:r w:rsidRPr="00B6226C">
              <w:t>20/10/2023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BD733A" w14:textId="7A04CDA2" w:rsidR="000978D7" w:rsidRPr="00B6226C" w:rsidRDefault="000978D7" w:rsidP="000978D7">
            <w:pPr>
              <w:pStyle w:val="ApprovalChangeLogTables"/>
            </w:pPr>
            <w:r w:rsidRPr="00B6226C">
              <w:t>31, 34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FA3D02" w14:textId="2551C440" w:rsidR="000978D7" w:rsidRPr="00B6226C" w:rsidRDefault="000978D7" w:rsidP="00902B63">
            <w:pPr>
              <w:pStyle w:val="ApprovalChangeLogTables"/>
            </w:pPr>
            <w:r w:rsidRPr="00B6226C">
              <w:t>4.1</w:t>
            </w:r>
          </w:p>
        </w:tc>
      </w:tr>
      <w:tr w:rsidR="00596DA1" w:rsidRPr="00B6226C" w14:paraId="4E04399F" w14:textId="77777777" w:rsidTr="004738D7">
        <w:trPr>
          <w:trHeight w:val="97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9AA" w14:textId="77777777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Modified footnote 15 (Expert Data hub to Expert Users), Footnote 17 change the year from 2023 to 2022.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0269" w14:textId="77777777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112F2B" w14:textId="0952E11F" w:rsidR="000978D7" w:rsidRPr="00B6226C" w:rsidRDefault="000978D7" w:rsidP="000978D7">
            <w:pPr>
              <w:pStyle w:val="ApprovalChangeLogTables"/>
            </w:pPr>
            <w:r w:rsidRPr="00B6226C">
              <w:t>39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4B40DD" w14:textId="6110752B" w:rsidR="000978D7" w:rsidRPr="00B6226C" w:rsidRDefault="000978D7" w:rsidP="00902B63">
            <w:pPr>
              <w:pStyle w:val="ApprovalChangeLogTables"/>
            </w:pPr>
            <w:r w:rsidRPr="00B6226C">
              <w:t xml:space="preserve">4.2 </w:t>
            </w:r>
          </w:p>
        </w:tc>
      </w:tr>
      <w:tr w:rsidR="00596DA1" w:rsidRPr="00B6226C" w14:paraId="088BE2CC" w14:textId="77777777" w:rsidTr="004738D7">
        <w:trPr>
          <w:trHeight w:val="102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333A" w14:textId="29AA4ECA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Removed Underscore for SR_2_SIC{N,S}AX and SR_2_SIF{N,S}AX products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9E082C" w14:textId="6EF5C204" w:rsidR="000978D7" w:rsidRPr="00B6226C" w:rsidRDefault="000978D7" w:rsidP="000978D7">
            <w:pPr>
              <w:pStyle w:val="ApprovalChangeLogTables"/>
            </w:pPr>
            <w:r w:rsidRPr="00B6226C">
              <w:t>25/10/2023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189A11" w14:textId="3EABC06B" w:rsidR="000978D7" w:rsidRPr="00B6226C" w:rsidRDefault="000978D7" w:rsidP="000978D7">
            <w:pPr>
              <w:pStyle w:val="ApprovalChangeLogTables"/>
            </w:pPr>
            <w:r w:rsidRPr="00B6226C">
              <w:t>16</w:t>
            </w:r>
          </w:p>
          <w:p w14:paraId="00AC3A22" w14:textId="19B73665" w:rsidR="000978D7" w:rsidRPr="00B6226C" w:rsidRDefault="000978D7" w:rsidP="000978D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45D547" w14:textId="0183BE02" w:rsidR="000978D7" w:rsidRPr="00B6226C" w:rsidRDefault="000978D7" w:rsidP="000978D7">
            <w:pPr>
              <w:pStyle w:val="ApprovalChangeLogTables"/>
            </w:pPr>
            <w:r w:rsidRPr="00B6226C">
              <w:t>2.3</w:t>
            </w:r>
          </w:p>
          <w:p w14:paraId="6A3EDC07" w14:textId="77777777" w:rsidR="000978D7" w:rsidRPr="00B6226C" w:rsidRDefault="000978D7" w:rsidP="00902B63">
            <w:pPr>
              <w:pStyle w:val="ApprovalChangeLogTables"/>
            </w:pPr>
          </w:p>
        </w:tc>
      </w:tr>
      <w:tr w:rsidR="00596DA1" w:rsidRPr="00B6226C" w14:paraId="7EE7425E" w14:textId="77777777" w:rsidTr="004738D7">
        <w:trPr>
          <w:trHeight w:val="1005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CCB6" w14:textId="77777777" w:rsidR="000978D7" w:rsidRPr="00B6226C" w:rsidDel="000978D7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>Added C-EDRS for MP for MPLC_GOB_P{A,C} and C-FOS for MP for MPL_ORBOEM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2B52" w14:textId="77777777" w:rsidR="000978D7" w:rsidRPr="00B6226C" w:rsidDel="000978D7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AAD463" w14:textId="40022234" w:rsidR="000978D7" w:rsidRPr="00B6226C" w:rsidDel="000978D7" w:rsidRDefault="000978D7" w:rsidP="000978D7">
            <w:pPr>
              <w:pStyle w:val="ApprovalChangeLogTables"/>
            </w:pPr>
            <w:r w:rsidRPr="00B6226C">
              <w:t>9, 13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A2AD82" w14:textId="6742F897" w:rsidR="000978D7" w:rsidRPr="00B6226C" w:rsidDel="000978D7" w:rsidRDefault="000978D7" w:rsidP="00902B63">
            <w:pPr>
              <w:pStyle w:val="ApprovalChangeLogTables"/>
            </w:pPr>
            <w:r w:rsidRPr="00B6226C">
              <w:t>2.1, 2.2</w:t>
            </w:r>
          </w:p>
        </w:tc>
      </w:tr>
      <w:tr w:rsidR="000978D7" w:rsidRPr="00B6226C" w14:paraId="50BE1B9C" w14:textId="77777777" w:rsidTr="004B44DF">
        <w:trPr>
          <w:trHeight w:val="64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BF91" w14:textId="124B9916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 xml:space="preserve">Removed footnote for ETAD products/ </w:t>
            </w:r>
            <w:proofErr w:type="spellStart"/>
            <w:r w:rsidRPr="00B6226C">
              <w:rPr>
                <w:rFonts w:eastAsia="Cambria"/>
                <w:szCs w:val="18"/>
              </w:rPr>
              <w:t>Auxillary</w:t>
            </w:r>
            <w:proofErr w:type="spellEnd"/>
            <w:r w:rsidRPr="00B6226C">
              <w:rPr>
                <w:rFonts w:eastAsia="Cambria"/>
                <w:szCs w:val="18"/>
              </w:rPr>
              <w:t xml:space="preserve"> data 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9D8C" w14:textId="77777777" w:rsidR="000978D7" w:rsidRPr="00B6226C" w:rsidRDefault="000978D7" w:rsidP="000978D7">
            <w:pPr>
              <w:pStyle w:val="ApprovalChangeLogTables"/>
            </w:pPr>
            <w:r w:rsidRPr="00B6226C">
              <w:t>05/12/2023</w:t>
            </w:r>
          </w:p>
          <w:p w14:paraId="6FDE0154" w14:textId="59BD0D53" w:rsidR="000978D7" w:rsidRPr="00B6226C" w:rsidRDefault="000978D7" w:rsidP="000978D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11E9AD" w14:textId="0F47B76A" w:rsidR="000978D7" w:rsidRPr="00B6226C" w:rsidRDefault="000978D7" w:rsidP="000978D7">
            <w:pPr>
              <w:pStyle w:val="ApprovalChangeLogTables"/>
            </w:pPr>
            <w:r w:rsidRPr="00B6226C">
              <w:t>11</w:t>
            </w:r>
          </w:p>
          <w:p w14:paraId="32E5E3AF" w14:textId="533FF79A" w:rsidR="000978D7" w:rsidRPr="00B6226C" w:rsidRDefault="000978D7" w:rsidP="000978D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7392F7" w14:textId="77777777" w:rsidR="000978D7" w:rsidRPr="00B6226C" w:rsidRDefault="000978D7" w:rsidP="000978D7">
            <w:pPr>
              <w:pStyle w:val="ApprovalChangeLogTables"/>
            </w:pPr>
            <w:r w:rsidRPr="00B6226C">
              <w:t>2.1</w:t>
            </w:r>
          </w:p>
          <w:p w14:paraId="385C8744" w14:textId="77777777" w:rsidR="000978D7" w:rsidRPr="00B6226C" w:rsidRDefault="000978D7" w:rsidP="00902B63">
            <w:pPr>
              <w:pStyle w:val="ApprovalChangeLogTables"/>
            </w:pPr>
          </w:p>
        </w:tc>
      </w:tr>
      <w:tr w:rsidR="000978D7" w:rsidRPr="00B6226C" w14:paraId="557AB45A" w14:textId="77777777" w:rsidTr="004B44DF">
        <w:trPr>
          <w:trHeight w:val="294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9AFE" w14:textId="1F99370A" w:rsidR="000978D7" w:rsidRPr="00B6226C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 xml:space="preserve">Removed </w:t>
            </w:r>
            <w:r w:rsidRPr="00B6226C">
              <w:t>N[1..6]_GRD(F/H/M) and N[1..6]_SLC_1A and added ZE_RAW__0S file types, update of Notch mode to Characterisation mode</w:t>
            </w:r>
            <w:r w:rsidR="00D367A4">
              <w:t xml:space="preserve"> (</w:t>
            </w:r>
            <w:r w:rsidR="00D367A4" w:rsidRPr="004B44DF">
              <w:rPr>
                <w:b/>
                <w:bCs/>
              </w:rPr>
              <w:t>ESAMSRVCR-28</w:t>
            </w:r>
            <w:r w:rsidR="00D367A4" w:rsidRPr="004B44DF">
              <w:t>)</w:t>
            </w:r>
          </w:p>
          <w:p w14:paraId="36E5B238" w14:textId="4D5408F7" w:rsidR="000978D7" w:rsidRPr="00B6226C" w:rsidDel="000978D7" w:rsidRDefault="000978D7" w:rsidP="000978D7">
            <w:pPr>
              <w:pStyle w:val="ApprovalChangeLogTables"/>
              <w:numPr>
                <w:ilvl w:val="0"/>
                <w:numId w:val="26"/>
              </w:numPr>
              <w:ind w:left="357"/>
              <w:rPr>
                <w:rFonts w:eastAsia="Cambria"/>
                <w:szCs w:val="18"/>
              </w:rPr>
            </w:pPr>
            <w:r w:rsidRPr="00B6226C">
              <w:rPr>
                <w:rFonts w:eastAsia="Cambria"/>
                <w:szCs w:val="18"/>
              </w:rPr>
              <w:t xml:space="preserve">Changed Col X-band for AUX_PP1, AUX_CAL, </w:t>
            </w:r>
            <w:proofErr w:type="spellStart"/>
            <w:r w:rsidRPr="00B6226C">
              <w:rPr>
                <w:rFonts w:eastAsia="Cambria"/>
                <w:szCs w:val="18"/>
              </w:rPr>
              <w:t>AUX_Ins</w:t>
            </w:r>
            <w:proofErr w:type="spellEnd"/>
            <w:r w:rsidRPr="00B6226C">
              <w:rPr>
                <w:rFonts w:eastAsia="Cambria"/>
                <w:szCs w:val="18"/>
              </w:rPr>
              <w:t xml:space="preserve"> and AUX_PREORB from C-ADG to C-DA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2D36E" w14:textId="77777777" w:rsidR="000978D7" w:rsidRPr="00B6226C" w:rsidRDefault="000978D7" w:rsidP="000978D7">
            <w:pPr>
              <w:pStyle w:val="ApprovalChangeLogTables"/>
            </w:pPr>
            <w:r w:rsidRPr="00B6226C">
              <w:t>20/12/2023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5E893" w14:textId="77777777" w:rsidR="000978D7" w:rsidRPr="00B6226C" w:rsidRDefault="000978D7" w:rsidP="000978D7">
            <w:pPr>
              <w:pStyle w:val="ApprovalChangeLogTables"/>
            </w:pPr>
            <w:r w:rsidRPr="00B6226C">
              <w:t>12,13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D7F911" w14:textId="1DF5AC6F" w:rsidR="000978D7" w:rsidRPr="00B6226C" w:rsidRDefault="000978D7" w:rsidP="00902B63">
            <w:pPr>
              <w:pStyle w:val="ApprovalChangeLogTables"/>
            </w:pPr>
            <w:r w:rsidRPr="00B6226C">
              <w:t>2.2</w:t>
            </w:r>
          </w:p>
        </w:tc>
      </w:tr>
      <w:tr w:rsidR="00EB6CA6" w:rsidRPr="00B6226C" w14:paraId="2342D2C8" w14:textId="77777777" w:rsidTr="004B44DF">
        <w:trPr>
          <w:trHeight w:val="31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732AAD" w14:textId="23B09F21" w:rsidR="00EB6CA6" w:rsidRPr="00B6226C" w:rsidRDefault="00EB6CA6" w:rsidP="00EB6CA6">
            <w:pPr>
              <w:pStyle w:val="ApprovalChangeLogTables"/>
              <w:ind w:left="-3"/>
            </w:pPr>
            <w:r w:rsidRPr="00B6226C">
              <w:t>Issue Number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4B801" w14:textId="1C689FA5" w:rsidR="00EB6CA6" w:rsidRPr="00B6226C" w:rsidRDefault="00EB6CA6" w:rsidP="00EB6CA6">
            <w:pPr>
              <w:pStyle w:val="ApprovalChangeLogTables"/>
              <w:ind w:left="-3"/>
            </w:pPr>
            <w:r w:rsidRPr="00B6226C">
              <w:t>1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139DC3" w14:textId="343735DA" w:rsidR="00EB6CA6" w:rsidRPr="00B6226C" w:rsidRDefault="00EB6CA6" w:rsidP="00EB6CA6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4925FB" w14:textId="3C10B84A" w:rsidR="00EB6CA6" w:rsidRPr="00B6226C" w:rsidRDefault="00EB6CA6" w:rsidP="00EB6CA6">
            <w:pPr>
              <w:pStyle w:val="ApprovalChangeLogTables"/>
            </w:pPr>
            <w:r w:rsidRPr="00B6226C">
              <w:t>4</w:t>
            </w:r>
          </w:p>
        </w:tc>
      </w:tr>
      <w:tr w:rsidR="00EB6CA6" w:rsidRPr="00B6226C" w14:paraId="2F5BE5AB" w14:textId="77777777" w:rsidTr="004B44DF">
        <w:trPr>
          <w:trHeight w:val="31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C0B2" w14:textId="4802F3EB" w:rsidR="00EB6CA6" w:rsidRPr="00B6226C" w:rsidRDefault="00EB6CA6" w:rsidP="002C0146">
            <w:pPr>
              <w:pStyle w:val="ApprovalChangeLogTables"/>
              <w:ind w:left="-3"/>
            </w:pPr>
            <w:r w:rsidRPr="00B6226C">
              <w:t>Reason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2F6D" w14:textId="34545C55" w:rsidR="00EB6CA6" w:rsidRPr="00B6226C" w:rsidRDefault="00EB6CA6" w:rsidP="00EB6CA6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0E3C5F" w14:textId="2366FA2E" w:rsidR="00EB6CA6" w:rsidRPr="00B6226C" w:rsidRDefault="00EB6CA6" w:rsidP="00EB6CA6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2EBED6" w14:textId="40986D42" w:rsidR="00EB6CA6" w:rsidRPr="00B6226C" w:rsidRDefault="00EB6CA6" w:rsidP="00EB6CA6">
            <w:pPr>
              <w:pStyle w:val="ApprovalChangeLogTables"/>
            </w:pPr>
            <w:r w:rsidRPr="00B6226C">
              <w:t>Paragraph(s)</w:t>
            </w:r>
          </w:p>
        </w:tc>
      </w:tr>
      <w:tr w:rsidR="00596DA1" w:rsidRPr="00B6226C" w14:paraId="27A17296" w14:textId="77777777" w:rsidTr="004738D7">
        <w:trPr>
          <w:trHeight w:val="362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9D42" w14:textId="6174C6DB" w:rsidR="00703848" w:rsidRPr="00B6226C" w:rsidRDefault="00703848" w:rsidP="002C0146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lastRenderedPageBreak/>
              <w:t>Missing MPC column for S3 AUX data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65B3EF" w14:textId="7135C8DA" w:rsidR="00703848" w:rsidRPr="00B6226C" w:rsidRDefault="00703848" w:rsidP="00902B63">
            <w:pPr>
              <w:pStyle w:val="ApprovalChangeLogTables"/>
            </w:pPr>
            <w:r w:rsidRPr="00B6226C">
              <w:t>13/02/2024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B4B230" w14:textId="3767428A" w:rsidR="00703848" w:rsidRPr="00B6226C" w:rsidRDefault="00703848" w:rsidP="00902B63">
            <w:pPr>
              <w:pStyle w:val="ApprovalChangeLogTables"/>
            </w:pPr>
            <w:r w:rsidRPr="00B6226C">
              <w:t xml:space="preserve">33-47 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24B785" w14:textId="0F707ED4" w:rsidR="00703848" w:rsidRPr="00B6226C" w:rsidRDefault="00703848" w:rsidP="00902B63">
            <w:pPr>
              <w:pStyle w:val="ApprovalChangeLogTables"/>
            </w:pPr>
            <w:r w:rsidRPr="00B6226C">
              <w:t>4.2</w:t>
            </w:r>
          </w:p>
        </w:tc>
      </w:tr>
      <w:tr w:rsidR="00596DA1" w:rsidRPr="00B6226C" w14:paraId="259BBBB0" w14:textId="77777777" w:rsidTr="004738D7">
        <w:trPr>
          <w:trHeight w:val="57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9A64" w14:textId="1BF74979" w:rsidR="00703848" w:rsidRPr="00B6226C" w:rsidRDefault="00703848" w:rsidP="00A3026B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Added level-0 pre-processed granules to S3 Products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07D9A0" w14:textId="77777777" w:rsidR="00703848" w:rsidRPr="00B6226C" w:rsidRDefault="00703848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4AD29" w14:textId="69BE448F" w:rsidR="00703848" w:rsidRPr="00B6226C" w:rsidRDefault="00703848" w:rsidP="00902B63">
            <w:pPr>
              <w:pStyle w:val="ApprovalChangeLogTables"/>
            </w:pPr>
            <w:r w:rsidRPr="00B6226C">
              <w:t>29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E3D62A" w14:textId="43590EF8" w:rsidR="00703848" w:rsidRPr="00B6226C" w:rsidRDefault="00703848" w:rsidP="00902B63">
            <w:pPr>
              <w:pStyle w:val="ApprovalChangeLogTables"/>
            </w:pPr>
            <w:r w:rsidRPr="00B6226C">
              <w:t>4.1</w:t>
            </w:r>
          </w:p>
        </w:tc>
      </w:tr>
      <w:tr w:rsidR="00596DA1" w:rsidRPr="00B6226C" w14:paraId="65324000" w14:textId="77777777" w:rsidTr="004738D7">
        <w:trPr>
          <w:trHeight w:val="661"/>
        </w:trPr>
        <w:tc>
          <w:tcPr>
            <w:tcW w:w="378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B190527" w14:textId="5A17DC50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Removal of DA access to SR__ROE_AX S3 AUX files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E7A28E" w14:textId="77777777" w:rsidR="00703848" w:rsidRPr="00B6226C" w:rsidRDefault="00703848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</w:tcBorders>
          </w:tcPr>
          <w:p w14:paraId="1653DEF5" w14:textId="4AA024F2" w:rsidR="00703848" w:rsidRPr="00B6226C" w:rsidRDefault="00703848" w:rsidP="00902B63">
            <w:pPr>
              <w:pStyle w:val="ApprovalChangeLogTables"/>
            </w:pPr>
            <w:r w:rsidRPr="00B6226C">
              <w:t>38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</w:tcBorders>
          </w:tcPr>
          <w:p w14:paraId="2A9D076A" w14:textId="7CB6447B" w:rsidR="00703848" w:rsidRPr="00B6226C" w:rsidRDefault="00703848" w:rsidP="00902B63">
            <w:pPr>
              <w:pStyle w:val="ApprovalChangeLogTables"/>
            </w:pPr>
            <w:r w:rsidRPr="00B6226C">
              <w:t>4.2</w:t>
            </w:r>
          </w:p>
        </w:tc>
      </w:tr>
      <w:tr w:rsidR="00596DA1" w:rsidRPr="00B6226C" w14:paraId="2E03AE72" w14:textId="77777777" w:rsidTr="004738D7">
        <w:trPr>
          <w:trHeight w:val="569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7CE6" w14:textId="3A8A43E6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 xml:space="preserve">Added Data Acquisition as consumer of MP for </w:t>
            </w:r>
            <w:r w:rsidRPr="00B6226C">
              <w:rPr>
                <w:szCs w:val="18"/>
              </w:rPr>
              <w:t>MPL_TLEPRE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78352" w14:textId="77777777" w:rsidR="00703848" w:rsidRPr="00B6226C" w:rsidRDefault="00703848" w:rsidP="00703848">
            <w:pPr>
              <w:pStyle w:val="ApprovalChangeLogTables"/>
            </w:pPr>
            <w:r w:rsidRPr="00B6226C">
              <w:t>20/02/2024</w:t>
            </w:r>
          </w:p>
          <w:p w14:paraId="2038547B" w14:textId="749A8D53" w:rsidR="00703848" w:rsidRPr="00B6226C" w:rsidRDefault="00703848" w:rsidP="00703848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3B880C" w14:textId="77777777" w:rsidR="00703848" w:rsidRPr="00B6226C" w:rsidRDefault="00703848" w:rsidP="00703848">
            <w:pPr>
              <w:pStyle w:val="ApprovalChangeLogTables"/>
            </w:pPr>
            <w:r w:rsidRPr="00B6226C">
              <w:t>16</w:t>
            </w:r>
          </w:p>
          <w:p w14:paraId="2C0DACC1" w14:textId="17744560" w:rsidR="00703848" w:rsidRPr="00B6226C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39EA8B" w14:textId="77777777" w:rsidR="00703848" w:rsidRPr="00B6226C" w:rsidRDefault="00703848" w:rsidP="00703848">
            <w:pPr>
              <w:pStyle w:val="ApprovalChangeLogTables"/>
            </w:pPr>
            <w:r w:rsidRPr="00B6226C">
              <w:t>2.3</w:t>
            </w:r>
          </w:p>
          <w:p w14:paraId="23A93930" w14:textId="77777777" w:rsidR="00703848" w:rsidRPr="00B6226C" w:rsidRDefault="00703848" w:rsidP="00902B63">
            <w:pPr>
              <w:pStyle w:val="ApprovalChangeLogTables"/>
            </w:pPr>
          </w:p>
        </w:tc>
      </w:tr>
      <w:tr w:rsidR="00596DA1" w:rsidRPr="00B6226C" w14:paraId="62A1E947" w14:textId="77777777" w:rsidTr="004738D7">
        <w:trPr>
          <w:trHeight w:val="1999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CCC0" w14:textId="12E3812F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 xml:space="preserve">Removed L0__PDQ___, L0__DLQ___, L1B_PQM, L2_O3_TPR, L2VONP_BD3-6-7, L2VOO3_TPR, MPC_O3_TPR from S5 products. Updated S5p Aux section </w:t>
            </w:r>
          </w:p>
          <w:p w14:paraId="65134EA1" w14:textId="0B815173" w:rsidR="00703848" w:rsidRPr="00B6226C" w:rsidDel="00703848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Added MPC as consumer of DA for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BC6C6D" w14:textId="77777777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E85A0E" w14:textId="77777777" w:rsidR="00703848" w:rsidRPr="00B6226C" w:rsidRDefault="00703848" w:rsidP="00703848">
            <w:pPr>
              <w:pStyle w:val="ApprovalChangeLogTables"/>
            </w:pPr>
            <w:r w:rsidRPr="00B6226C">
              <w:t>49, 52, 55</w:t>
            </w:r>
          </w:p>
          <w:p w14:paraId="4BD3B449" w14:textId="77777777" w:rsidR="00703848" w:rsidRPr="00B6226C" w:rsidRDefault="00703848" w:rsidP="00703848">
            <w:pPr>
              <w:pStyle w:val="ApprovalChangeLogTables"/>
            </w:pPr>
          </w:p>
          <w:p w14:paraId="13B82F43" w14:textId="77777777" w:rsidR="00703848" w:rsidRPr="00B6226C" w:rsidRDefault="00703848" w:rsidP="00703848">
            <w:pPr>
              <w:pStyle w:val="ApprovalChangeLogTables"/>
            </w:pPr>
          </w:p>
          <w:p w14:paraId="23800D97" w14:textId="77777777" w:rsidR="00703848" w:rsidRPr="00B6226C" w:rsidRDefault="00703848" w:rsidP="00703848">
            <w:pPr>
              <w:pStyle w:val="ApprovalChangeLogTables"/>
            </w:pPr>
          </w:p>
          <w:p w14:paraId="479867B1" w14:textId="77777777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7D0A60" w14:textId="77777777" w:rsidR="00703848" w:rsidRPr="00B6226C" w:rsidRDefault="00703848" w:rsidP="00703848">
            <w:pPr>
              <w:pStyle w:val="ApprovalChangeLogTables"/>
            </w:pPr>
            <w:r w:rsidRPr="00B6226C">
              <w:t>5.1, 5.2, 7.4.1</w:t>
            </w:r>
          </w:p>
          <w:p w14:paraId="2703D1D4" w14:textId="77777777" w:rsidR="00703848" w:rsidRPr="00B6226C" w:rsidRDefault="00703848" w:rsidP="00703848">
            <w:pPr>
              <w:pStyle w:val="ApprovalChangeLogTables"/>
            </w:pPr>
          </w:p>
          <w:p w14:paraId="58957A65" w14:textId="77777777" w:rsidR="00703848" w:rsidRPr="00B6226C" w:rsidRDefault="00703848" w:rsidP="00703848">
            <w:pPr>
              <w:pStyle w:val="ApprovalChangeLogTables"/>
            </w:pPr>
          </w:p>
          <w:p w14:paraId="7985605C" w14:textId="77777777" w:rsidR="00703848" w:rsidRPr="00B6226C" w:rsidRDefault="00703848" w:rsidP="00703848">
            <w:pPr>
              <w:pStyle w:val="ApprovalChangeLogTables"/>
            </w:pPr>
          </w:p>
          <w:p w14:paraId="5644A2C8" w14:textId="77777777" w:rsidR="00703848" w:rsidRPr="00B6226C" w:rsidRDefault="00703848" w:rsidP="00703848">
            <w:pPr>
              <w:pStyle w:val="ApprovalChangeLogTables"/>
            </w:pPr>
          </w:p>
          <w:p w14:paraId="3CCEBFD3" w14:textId="77777777" w:rsidR="00703848" w:rsidRPr="00B6226C" w:rsidDel="00703848" w:rsidRDefault="00703848" w:rsidP="00902B63">
            <w:pPr>
              <w:pStyle w:val="ApprovalChangeLogTables"/>
            </w:pPr>
          </w:p>
        </w:tc>
      </w:tr>
      <w:tr w:rsidR="00596DA1" w:rsidRPr="00B6226C" w14:paraId="0D435D3D" w14:textId="77777777" w:rsidTr="004738D7">
        <w:trPr>
          <w:trHeight w:val="58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B908F" w14:textId="3CDFAAE9" w:rsidR="00703848" w:rsidRPr="00B6226C" w:rsidDel="00703848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L1B_CA_SIR-UNV and L1B_ENG_DB products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C58A01" w14:textId="77777777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4C09DA" w14:textId="14A101CC" w:rsidR="00703848" w:rsidRPr="00B6226C" w:rsidRDefault="00703848" w:rsidP="00703848">
            <w:pPr>
              <w:pStyle w:val="ApprovalChangeLogTables"/>
            </w:pPr>
            <w:r w:rsidRPr="00B6226C">
              <w:t>49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22C097" w14:textId="4E55DF92" w:rsidR="00703848" w:rsidRPr="00B6226C" w:rsidRDefault="00703848" w:rsidP="00902B63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648E0CA4" w14:textId="77777777" w:rsidTr="004738D7">
        <w:trPr>
          <w:trHeight w:val="61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E6FA" w14:textId="2D64A6EC" w:rsidR="00703848" w:rsidRPr="00B6226C" w:rsidDel="00703848" w:rsidRDefault="00703848" w:rsidP="00A3026B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Annex added to track removed products</w:t>
            </w:r>
            <w:r w:rsidRPr="00B6226C" w:rsidDel="00703848">
              <w:t xml:space="preserve"> 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D0CCD3" w14:textId="45F460B3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0BA42E" w14:textId="77777777" w:rsidR="00703848" w:rsidRPr="00B6226C" w:rsidRDefault="00703848" w:rsidP="00703848">
            <w:pPr>
              <w:pStyle w:val="ApprovalChangeLogTables"/>
            </w:pPr>
            <w:r w:rsidRPr="00B6226C">
              <w:t>55</w:t>
            </w:r>
          </w:p>
          <w:p w14:paraId="014EA9DA" w14:textId="77777777" w:rsidR="00703848" w:rsidRPr="00B6226C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A82269" w14:textId="77777777" w:rsidR="00703848" w:rsidRPr="00B6226C" w:rsidRDefault="00703848" w:rsidP="00703848">
            <w:pPr>
              <w:pStyle w:val="ApprovalChangeLogTables"/>
            </w:pPr>
            <w:r w:rsidRPr="00B6226C">
              <w:t>7.x</w:t>
            </w:r>
          </w:p>
          <w:p w14:paraId="41D6B296" w14:textId="77777777" w:rsidR="00703848" w:rsidRPr="00B6226C" w:rsidRDefault="00703848" w:rsidP="00902B63">
            <w:pPr>
              <w:pStyle w:val="ApprovalChangeLogTables"/>
            </w:pPr>
          </w:p>
        </w:tc>
      </w:tr>
      <w:tr w:rsidR="009D3197" w:rsidRPr="00B6226C" w14:paraId="23ECF003" w14:textId="77777777" w:rsidTr="009D3197">
        <w:trPr>
          <w:trHeight w:val="107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B1F9" w14:textId="10C67262" w:rsidR="00703848" w:rsidRPr="004B44DF" w:rsidDel="00703848" w:rsidRDefault="00703848" w:rsidP="00A3026B">
            <w:pPr>
              <w:pStyle w:val="ApprovalChangeLogTables"/>
              <w:numPr>
                <w:ilvl w:val="0"/>
                <w:numId w:val="28"/>
              </w:numPr>
              <w:ind w:left="321"/>
              <w:rPr>
                <w:lang w:val="fr-FR"/>
              </w:rPr>
            </w:pPr>
            <w:proofErr w:type="spellStart"/>
            <w:r w:rsidRPr="004B44DF">
              <w:rPr>
                <w:lang w:val="fr-FR"/>
              </w:rPr>
              <w:t>Removed</w:t>
            </w:r>
            <w:proofErr w:type="spellEnd"/>
            <w:r w:rsidRPr="004B44DF">
              <w:rPr>
                <w:lang w:val="fr-FR"/>
              </w:rPr>
              <w:t xml:space="preserve"> </w:t>
            </w:r>
            <w:proofErr w:type="spellStart"/>
            <w:r w:rsidRPr="004B44DF">
              <w:rPr>
                <w:lang w:val="fr-FR"/>
              </w:rPr>
              <w:t>auxiliary</w:t>
            </w:r>
            <w:proofErr w:type="spellEnd"/>
            <w:r w:rsidRPr="004B44DF">
              <w:rPr>
                <w:lang w:val="fr-FR"/>
              </w:rPr>
              <w:t xml:space="preserve"> files AUX_BGHCHO, AUX_BGSO2_, AUX_BGO3, AUX_BGCLD_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5F9F" w14:textId="77777777" w:rsidR="00703848" w:rsidRPr="004B44DF" w:rsidDel="00703848" w:rsidRDefault="00703848" w:rsidP="00703848">
            <w:pPr>
              <w:pStyle w:val="ApprovalChangeLogTables"/>
              <w:rPr>
                <w:lang w:val="fr-FR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E0FC8" w14:textId="07EAA8AF" w:rsidR="00703848" w:rsidRPr="00B6226C" w:rsidRDefault="00703848" w:rsidP="00703848">
            <w:pPr>
              <w:pStyle w:val="ApprovalChangeLogTables"/>
            </w:pPr>
            <w:r w:rsidRPr="00B6226C">
              <w:t>52, 57</w:t>
            </w:r>
          </w:p>
          <w:p w14:paraId="3A2A1AFC" w14:textId="77777777" w:rsidR="00703848" w:rsidRPr="00B6226C" w:rsidRDefault="00703848" w:rsidP="00703848">
            <w:pPr>
              <w:pStyle w:val="ApprovalChangeLogTables"/>
            </w:pPr>
          </w:p>
          <w:p w14:paraId="68321925" w14:textId="77777777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199B6" w14:textId="5055EC35" w:rsidR="00703848" w:rsidRPr="00B6226C" w:rsidRDefault="00703848" w:rsidP="00703848">
            <w:pPr>
              <w:pStyle w:val="ApprovalChangeLogTables"/>
            </w:pPr>
            <w:r w:rsidRPr="00B6226C">
              <w:t>5.2,7.4.2</w:t>
            </w:r>
          </w:p>
          <w:p w14:paraId="03929C10" w14:textId="77777777" w:rsidR="00703848" w:rsidRPr="00B6226C" w:rsidRDefault="00703848" w:rsidP="00703848">
            <w:pPr>
              <w:pStyle w:val="ApprovalChangeLogTables"/>
            </w:pPr>
          </w:p>
          <w:p w14:paraId="64FB9E18" w14:textId="77777777" w:rsidR="00703848" w:rsidRPr="00B6226C" w:rsidDel="00703848" w:rsidRDefault="00703848" w:rsidP="00902B63">
            <w:pPr>
              <w:pStyle w:val="ApprovalChangeLogTables"/>
            </w:pPr>
          </w:p>
        </w:tc>
      </w:tr>
      <w:tr w:rsidR="009D3197" w:rsidRPr="00B6226C" w14:paraId="43BB61A9" w14:textId="77777777" w:rsidTr="004B44DF">
        <w:trPr>
          <w:trHeight w:val="42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2CAA" w14:textId="75657ED1" w:rsidR="00703848" w:rsidRPr="00B6226C" w:rsidDel="00703848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Addition of AUX_ML2 files</w:t>
            </w:r>
            <w:r w:rsidR="00D367A4">
              <w:t xml:space="preserve"> (</w:t>
            </w:r>
            <w:r w:rsidR="00D367A4" w:rsidRPr="004B44DF">
              <w:rPr>
                <w:b/>
                <w:bCs/>
              </w:rPr>
              <w:t>ESAMSRVCR-26</w:t>
            </w:r>
            <w:r w:rsidR="00D367A4">
              <w:rPr>
                <w:b/>
                <w:bCs/>
              </w:rPr>
              <w:t>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263C" w14:textId="1D05A6EF" w:rsidR="00703848" w:rsidRPr="00B6226C" w:rsidDel="00703848" w:rsidRDefault="00703848" w:rsidP="00703848">
            <w:pPr>
              <w:pStyle w:val="ApprovalChangeLogTables"/>
            </w:pPr>
            <w:r w:rsidRPr="00B6226C">
              <w:t>21/02/2024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829A" w14:textId="77777777" w:rsidR="00703848" w:rsidRPr="00B6226C" w:rsidRDefault="00703848" w:rsidP="00703848">
            <w:pPr>
              <w:pStyle w:val="ApprovalChangeLogTables"/>
            </w:pPr>
            <w:r w:rsidRPr="00B6226C">
              <w:t>13</w:t>
            </w:r>
          </w:p>
          <w:p w14:paraId="3A9EB9A4" w14:textId="77777777" w:rsidR="00703848" w:rsidRPr="00B6226C" w:rsidDel="00703848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4AD5B" w14:textId="03C70A6E" w:rsidR="00703848" w:rsidRPr="00B6226C" w:rsidDel="00703848" w:rsidRDefault="00703848" w:rsidP="00902B63">
            <w:pPr>
              <w:pStyle w:val="ApprovalChangeLogTables"/>
            </w:pPr>
            <w:r w:rsidRPr="00B6226C">
              <w:t>2.2</w:t>
            </w:r>
          </w:p>
        </w:tc>
      </w:tr>
      <w:tr w:rsidR="009D3197" w:rsidRPr="00B6226C" w14:paraId="7BDF38BF" w14:textId="77777777" w:rsidTr="004B44DF">
        <w:trPr>
          <w:trHeight w:val="42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2AAC" w14:textId="6708EE88" w:rsidR="009D3197" w:rsidRPr="00B6226C" w:rsidRDefault="009D3197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Removal of S3 products and auxiliary files no longer part of operation baseline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E5D9" w14:textId="6C225F4E" w:rsidR="009D3197" w:rsidRPr="00B6226C" w:rsidRDefault="009D3197" w:rsidP="00703848">
            <w:pPr>
              <w:pStyle w:val="ApprovalChangeLogTables"/>
            </w:pPr>
            <w:r w:rsidRPr="00B6226C">
              <w:t>23/02/2024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75BF" w14:textId="66171926" w:rsidR="009D3197" w:rsidRPr="00B6226C" w:rsidRDefault="009D3197" w:rsidP="00703848">
            <w:pPr>
              <w:pStyle w:val="ApprovalChangeLogTables"/>
            </w:pPr>
            <w:r w:rsidRPr="00B6226C">
              <w:t>30, 34, 56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9CF7E8" w14:textId="68DBE5A4" w:rsidR="009D3197" w:rsidRPr="00B6226C" w:rsidRDefault="009D3197" w:rsidP="00703848">
            <w:pPr>
              <w:pStyle w:val="ApprovalChangeLogTables"/>
            </w:pPr>
            <w:r w:rsidRPr="00B6226C">
              <w:t>4.1, 4.2, 7.3.1, 7.3.2</w:t>
            </w:r>
          </w:p>
        </w:tc>
      </w:tr>
      <w:tr w:rsidR="00703848" w:rsidRPr="00B6226C" w14:paraId="76C9E1FD" w14:textId="77777777" w:rsidTr="004B44DF">
        <w:trPr>
          <w:trHeight w:val="559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2A87" w14:textId="2A1E58D3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21"/>
            </w:pPr>
            <w:r w:rsidRPr="00B6226C">
              <w:t>OBS_MIMG type replaced by AUX_RDB</w:t>
            </w:r>
          </w:p>
          <w:p w14:paraId="39F9E267" w14:textId="62F815FC" w:rsidR="00703848" w:rsidRPr="00B6226C" w:rsidRDefault="00703848" w:rsidP="00A3026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SR_2_ICT{N,S}AX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65E1" w14:textId="77777777" w:rsidR="00703848" w:rsidRPr="00B6226C" w:rsidRDefault="00703848" w:rsidP="00703848">
            <w:pPr>
              <w:pStyle w:val="ApprovalChangeLogTables"/>
            </w:pPr>
            <w:r w:rsidRPr="00B6226C">
              <w:t>04/03/2024</w:t>
            </w:r>
          </w:p>
          <w:p w14:paraId="426F6B6D" w14:textId="77777777" w:rsidR="00703848" w:rsidRPr="00B6226C" w:rsidRDefault="00703848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84023C" w14:textId="77777777" w:rsidR="00703848" w:rsidRPr="00B6226C" w:rsidRDefault="00703848" w:rsidP="00703848">
            <w:pPr>
              <w:pStyle w:val="ApprovalChangeLogTables"/>
            </w:pPr>
            <w:r w:rsidRPr="00B6226C">
              <w:t>20</w:t>
            </w:r>
          </w:p>
          <w:p w14:paraId="4778FE8D" w14:textId="409F5754" w:rsidR="00703848" w:rsidRPr="00B6226C" w:rsidRDefault="00703848" w:rsidP="00703848">
            <w:pPr>
              <w:pStyle w:val="ApprovalChangeLogTables"/>
            </w:pPr>
            <w:r w:rsidRPr="00B6226C">
              <w:t>41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ACF5EB" w14:textId="77777777" w:rsidR="00703848" w:rsidRPr="00B6226C" w:rsidRDefault="00703848" w:rsidP="00703848">
            <w:pPr>
              <w:pStyle w:val="ApprovalChangeLogTables"/>
            </w:pPr>
            <w:r w:rsidRPr="00B6226C">
              <w:t>2.3</w:t>
            </w:r>
          </w:p>
          <w:p w14:paraId="07CA4BC8" w14:textId="03B30F35" w:rsidR="00703848" w:rsidRPr="00B6226C" w:rsidRDefault="00703848" w:rsidP="00902B63">
            <w:pPr>
              <w:pStyle w:val="ApprovalChangeLogTables"/>
            </w:pPr>
            <w:r w:rsidRPr="00B6226C">
              <w:t>4.2</w:t>
            </w:r>
          </w:p>
        </w:tc>
      </w:tr>
      <w:tr w:rsidR="00703848" w:rsidRPr="00B6226C" w14:paraId="2D0B52BB" w14:textId="77777777" w:rsidTr="004B44DF">
        <w:trPr>
          <w:trHeight w:val="32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02B4" w14:textId="2CB1D0E6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spacing w:line="600" w:lineRule="auto"/>
              <w:ind w:left="317"/>
            </w:pPr>
            <w:r w:rsidRPr="00B6226C">
              <w:t>Addition of AUX_COMB for S3 &amp; S6</w:t>
            </w:r>
            <w:r w:rsidR="00D367A4">
              <w:t xml:space="preserve"> </w:t>
            </w:r>
            <w:r w:rsidR="000C35FF">
              <w:rPr>
                <w:rFonts w:eastAsia="Cambria"/>
                <w:szCs w:val="18"/>
              </w:rPr>
              <w:t>(</w:t>
            </w:r>
            <w:r w:rsidR="000C35FF" w:rsidRPr="004B44DF">
              <w:rPr>
                <w:rFonts w:eastAsia="Cambria"/>
                <w:b/>
                <w:bCs/>
                <w:szCs w:val="18"/>
              </w:rPr>
              <w:t>ESAMSRVCR-23</w:t>
            </w:r>
            <w:r w:rsidR="000C35FF" w:rsidRPr="0045780E">
              <w:rPr>
                <w:rFonts w:eastAsia="Cambria"/>
                <w:szCs w:val="18"/>
              </w:rPr>
              <w:t>)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7A6B" w14:textId="075B2080" w:rsidR="00703848" w:rsidRPr="00B6226C" w:rsidDel="00703848" w:rsidRDefault="00703848" w:rsidP="00902B63">
            <w:pPr>
              <w:pStyle w:val="ApprovalChangeLogTables"/>
            </w:pPr>
            <w:r w:rsidRPr="00B6226C">
              <w:t>05/03/2024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796291" w14:textId="4DFA8379" w:rsidR="00703848" w:rsidRPr="00B6226C" w:rsidDel="00703848" w:rsidRDefault="00703848" w:rsidP="00703848">
            <w:pPr>
              <w:pStyle w:val="ApprovalChangeLogTables"/>
            </w:pPr>
            <w:r w:rsidRPr="00B6226C">
              <w:t>33, 53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C72CB8" w14:textId="1E92A2E8" w:rsidR="00703848" w:rsidRPr="00B6226C" w:rsidDel="00703848" w:rsidRDefault="00703848" w:rsidP="00902B63">
            <w:pPr>
              <w:pStyle w:val="ApprovalChangeLogTables"/>
            </w:pPr>
            <w:r w:rsidRPr="00B6226C">
              <w:t>4.2, 6.1</w:t>
            </w:r>
          </w:p>
        </w:tc>
      </w:tr>
      <w:tr w:rsidR="00596DA1" w:rsidRPr="00B6226C" w14:paraId="608FAF9A" w14:textId="77777777" w:rsidTr="004738D7">
        <w:trPr>
          <w:trHeight w:val="553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839F" w14:textId="110A8DE0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C-PR for MPC for S3 L0/1/2 production.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724F52" w14:textId="44F4D52E" w:rsidR="00703848" w:rsidRPr="00B6226C" w:rsidRDefault="00703848" w:rsidP="00902B63">
            <w:pPr>
              <w:pStyle w:val="ApprovalChangeLogTables"/>
            </w:pPr>
            <w:r w:rsidRPr="00B6226C">
              <w:t>18/03/2024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2D5F27" w14:textId="77777777" w:rsidR="00703848" w:rsidRPr="00B6226C" w:rsidRDefault="00703848" w:rsidP="00703848">
            <w:pPr>
              <w:pStyle w:val="ApprovalChangeLogTables"/>
            </w:pPr>
            <w:r w:rsidRPr="00B6226C">
              <w:t>31, 32, 33</w:t>
            </w:r>
          </w:p>
          <w:p w14:paraId="2459A720" w14:textId="521B8EBE" w:rsidR="00703848" w:rsidRPr="00B6226C" w:rsidRDefault="00703848" w:rsidP="00703848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42BB4E" w14:textId="77777777" w:rsidR="00703848" w:rsidRPr="00B6226C" w:rsidRDefault="00703848" w:rsidP="00703848">
            <w:pPr>
              <w:pStyle w:val="ApprovalChangeLogTables"/>
            </w:pPr>
            <w:r w:rsidRPr="00B6226C">
              <w:t>4.1</w:t>
            </w:r>
          </w:p>
          <w:p w14:paraId="1E6D4228" w14:textId="330EB36F" w:rsidR="00703848" w:rsidRPr="00B6226C" w:rsidRDefault="00703848" w:rsidP="00703848">
            <w:pPr>
              <w:pStyle w:val="ApprovalChangeLogTables"/>
            </w:pPr>
          </w:p>
        </w:tc>
      </w:tr>
      <w:tr w:rsidR="00596DA1" w:rsidRPr="00B6226C" w14:paraId="1B837BBD" w14:textId="77777777" w:rsidTr="004738D7">
        <w:trPr>
          <w:trHeight w:val="331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2C50" w14:textId="528979B3" w:rsidR="00703848" w:rsidRPr="00B6226C" w:rsidRDefault="00703848" w:rsidP="00703848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Added S3 new ADFs </w:t>
            </w:r>
            <w:r w:rsidRPr="004B44DF">
              <w:rPr>
                <w:b/>
                <w:bCs/>
              </w:rPr>
              <w:t>(ESAMSRVCR-30</w:t>
            </w:r>
            <w:r w:rsidR="00D367A4">
              <w:rPr>
                <w:b/>
                <w:bCs/>
              </w:rPr>
              <w:t>/</w:t>
            </w:r>
            <w:r w:rsidR="00D367A4" w:rsidRPr="00D367A4">
              <w:rPr>
                <w:b/>
                <w:bCs/>
              </w:rPr>
              <w:t>SOA-1037</w:t>
            </w:r>
            <w:r w:rsidRPr="004B44DF">
              <w:rPr>
                <w:b/>
                <w:bCs/>
              </w:rPr>
              <w:t>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EE5DC" w14:textId="77777777" w:rsidR="00703848" w:rsidRPr="00B6226C" w:rsidRDefault="00703848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50FF4" w14:textId="7FA31B93" w:rsidR="00703848" w:rsidRPr="00B6226C" w:rsidRDefault="00703848" w:rsidP="00703848">
            <w:pPr>
              <w:pStyle w:val="ApprovalChangeLogTables"/>
            </w:pPr>
            <w:r w:rsidRPr="00B6226C">
              <w:t>47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51ADC1" w14:textId="2F65DCC0" w:rsidR="00703848" w:rsidRPr="00B6226C" w:rsidRDefault="00703848" w:rsidP="00703848">
            <w:pPr>
              <w:pStyle w:val="ApprovalChangeLogTables"/>
            </w:pPr>
            <w:r w:rsidRPr="00B6226C">
              <w:t>4.2</w:t>
            </w:r>
          </w:p>
        </w:tc>
      </w:tr>
      <w:tr w:rsidR="00596DA1" w:rsidRPr="00B6226C" w14:paraId="4863667A" w14:textId="77777777" w:rsidTr="004738D7">
        <w:trPr>
          <w:trHeight w:val="696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3E6C" w14:textId="71D27F73" w:rsidR="00703848" w:rsidRPr="00B6226C" w:rsidRDefault="00703848" w:rsidP="00A3026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Removed AUX_RESATT from S1 as it is discontinued.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A387" w14:textId="77777777" w:rsidR="00703848" w:rsidRPr="00B6226C" w:rsidRDefault="00703848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E05A44" w14:textId="77777777" w:rsidR="00703848" w:rsidRPr="00B6226C" w:rsidRDefault="00703848" w:rsidP="00703848">
            <w:pPr>
              <w:pStyle w:val="ApprovalChangeLogTables"/>
            </w:pPr>
            <w:r w:rsidRPr="00B6226C"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F3D5F0" w14:textId="77777777" w:rsidR="00703848" w:rsidRPr="00B6226C" w:rsidRDefault="00703848" w:rsidP="00703848">
            <w:pPr>
              <w:pStyle w:val="ApprovalChangeLogTables"/>
            </w:pPr>
            <w:r w:rsidRPr="00B6226C">
              <w:t>2.2</w:t>
            </w:r>
          </w:p>
        </w:tc>
      </w:tr>
      <w:tr w:rsidR="00703848" w:rsidRPr="00B6226C" w14:paraId="59CE8F5D" w14:textId="77777777" w:rsidTr="004B44DF">
        <w:trPr>
          <w:trHeight w:val="150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239D" w14:textId="3370467B" w:rsidR="00703848" w:rsidRPr="00B6226C" w:rsidRDefault="00703848" w:rsidP="00A3026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Moved S1 ETAD from products to aux data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0AB0" w14:textId="754C9F24" w:rsidR="00703848" w:rsidRPr="00B6226C" w:rsidRDefault="00703848" w:rsidP="00902B63">
            <w:pPr>
              <w:pStyle w:val="ApprovalChangeLogTables"/>
            </w:pPr>
            <w:r w:rsidRPr="00B6226C">
              <w:t>21/03/2024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6FD4CE" w14:textId="77F9BC32" w:rsidR="00703848" w:rsidRPr="00B6226C" w:rsidRDefault="00703848" w:rsidP="00703848">
            <w:pPr>
              <w:pStyle w:val="ApprovalChangeLogTables"/>
            </w:pPr>
            <w:r w:rsidRPr="00B6226C">
              <w:t>9,10,11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43DEFE" w14:textId="23DDCC40" w:rsidR="00703848" w:rsidRPr="00B6226C" w:rsidRDefault="00703848" w:rsidP="00902B63">
            <w:pPr>
              <w:pStyle w:val="ApprovalChangeLogTables"/>
            </w:pPr>
            <w:r w:rsidRPr="00B6226C">
              <w:t>2.1</w:t>
            </w:r>
          </w:p>
        </w:tc>
      </w:tr>
      <w:tr w:rsidR="008E0118" w:rsidRPr="00B6226C" w14:paraId="3962A47B" w14:textId="77777777" w:rsidTr="004B44DF">
        <w:trPr>
          <w:trHeight w:val="266"/>
        </w:trPr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F6F8A8" w14:textId="20029F6C" w:rsidR="008E0118" w:rsidRPr="00B6226C" w:rsidDel="00703848" w:rsidRDefault="008E0118" w:rsidP="00A3026B">
            <w:pPr>
              <w:pStyle w:val="ApprovalChangeLogTables"/>
              <w:rPr>
                <w:sz w:val="22"/>
              </w:rPr>
            </w:pPr>
            <w:r w:rsidRPr="00B6226C">
              <w:lastRenderedPageBreak/>
              <w:t>Issue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ADEC11" w14:textId="1FAAC841" w:rsidR="008E0118" w:rsidRPr="00B6226C" w:rsidDel="00703848" w:rsidRDefault="008E0118" w:rsidP="008E0118">
            <w:pPr>
              <w:pStyle w:val="ApprovalChangeLogTables"/>
            </w:pPr>
            <w:r w:rsidRPr="00B6226C">
              <w:t>1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463A5D" w14:textId="75D12D2B" w:rsidR="008E0118" w:rsidRPr="00B6226C" w:rsidDel="00703848" w:rsidRDefault="008E0118" w:rsidP="008E0118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39FB18" w14:textId="64554B93" w:rsidR="008E0118" w:rsidRPr="00B6226C" w:rsidDel="00703848" w:rsidRDefault="008E0118" w:rsidP="008E0118">
            <w:pPr>
              <w:pStyle w:val="ApprovalChangeLogTables"/>
            </w:pPr>
            <w:r w:rsidRPr="00B6226C">
              <w:t>5</w:t>
            </w:r>
          </w:p>
        </w:tc>
      </w:tr>
      <w:tr w:rsidR="008E0118" w:rsidRPr="00B6226C" w14:paraId="526E16B5" w14:textId="77777777" w:rsidTr="004B44DF">
        <w:trPr>
          <w:trHeight w:val="22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6361" w14:textId="536715C7" w:rsidR="008E0118" w:rsidRPr="00B6226C" w:rsidDel="00703848" w:rsidRDefault="008E0118" w:rsidP="00A3026B">
            <w:pPr>
              <w:pStyle w:val="ApprovalChangeLogTables"/>
              <w:rPr>
                <w:sz w:val="22"/>
              </w:rPr>
            </w:pPr>
            <w:r w:rsidRPr="00B6226C">
              <w:t>Reason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A5D4D" w14:textId="34BB6735" w:rsidR="008E0118" w:rsidRPr="00B6226C" w:rsidDel="00703848" w:rsidRDefault="008E0118" w:rsidP="008E0118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0A1D61" w14:textId="14733605" w:rsidR="008E0118" w:rsidRPr="00B6226C" w:rsidDel="00703848" w:rsidRDefault="008E0118" w:rsidP="008E0118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15D3E1" w14:textId="22EC2886" w:rsidR="008E0118" w:rsidRPr="00B6226C" w:rsidDel="00703848" w:rsidRDefault="008E0118" w:rsidP="008E0118">
            <w:pPr>
              <w:pStyle w:val="ApprovalChangeLogTables"/>
            </w:pPr>
            <w:r w:rsidRPr="00B6226C">
              <w:t>Paragraph(s)</w:t>
            </w:r>
          </w:p>
        </w:tc>
      </w:tr>
      <w:tr w:rsidR="00596DA1" w:rsidRPr="00B6226C" w14:paraId="15384FDF" w14:textId="77777777" w:rsidTr="004738D7">
        <w:trPr>
          <w:trHeight w:val="640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AA53" w14:textId="6AA88DC6" w:rsidR="004F5BC1" w:rsidRPr="00B6226C" w:rsidRDefault="004F5BC1" w:rsidP="00A3026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Removed S3 SR_</w:t>
            </w:r>
            <w:r w:rsidR="002B3909" w:rsidRPr="00B6226C">
              <w:t>2</w:t>
            </w:r>
            <w:r w:rsidRPr="00B6226C">
              <w:t>_SIT[N,B]AX aux data</w:t>
            </w:r>
          </w:p>
        </w:tc>
        <w:tc>
          <w:tcPr>
            <w:tcW w:w="17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1173C" w14:textId="65A359B8" w:rsidR="004F5BC1" w:rsidRPr="00B6226C" w:rsidDel="00703848" w:rsidRDefault="004F5BC1" w:rsidP="00902B63">
            <w:pPr>
              <w:pStyle w:val="ApprovalChangeLogTables"/>
            </w:pPr>
            <w:r w:rsidRPr="00B6226C">
              <w:t>04/09/2024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B50D9F" w14:textId="04E3FB7B" w:rsidR="004F5BC1" w:rsidRPr="00B6226C" w:rsidDel="00703848" w:rsidRDefault="004F5BC1" w:rsidP="00703848">
            <w:pPr>
              <w:pStyle w:val="ApprovalChangeLogTables"/>
            </w:pPr>
            <w:r w:rsidRPr="00B6226C">
              <w:t>47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D868C5" w14:textId="3933495E" w:rsidR="004F5BC1" w:rsidRPr="00B6226C" w:rsidDel="00703848" w:rsidRDefault="004F5BC1" w:rsidP="00902B63">
            <w:pPr>
              <w:pStyle w:val="ApprovalChangeLogTables"/>
            </w:pPr>
            <w:r w:rsidRPr="00B6226C">
              <w:t>4.2</w:t>
            </w:r>
          </w:p>
        </w:tc>
      </w:tr>
      <w:tr w:rsidR="00596DA1" w:rsidRPr="00B6226C" w14:paraId="52F66867" w14:textId="77777777" w:rsidTr="004738D7">
        <w:trPr>
          <w:trHeight w:val="51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CCD7" w14:textId="238B12A3" w:rsidR="004F5BC1" w:rsidRPr="00B6226C" w:rsidRDefault="004F5BC1" w:rsidP="00A3026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CFG_L2_CMR to S5p aux data</w:t>
            </w:r>
            <w:r w:rsidR="001744E1">
              <w:t xml:space="preserve"> (</w:t>
            </w:r>
            <w:r w:rsidR="001744E1" w:rsidRPr="004B44DF">
              <w:rPr>
                <w:b/>
                <w:bCs/>
              </w:rPr>
              <w:t>ESAMSRVCR-48/SOA-</w:t>
            </w:r>
            <w:r w:rsidR="000F1824">
              <w:rPr>
                <w:b/>
                <w:bCs/>
              </w:rPr>
              <w:t>3183</w:t>
            </w:r>
            <w:r w:rsidR="001744E1">
              <w:t>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4F2AA6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23F447" w14:textId="592C71AA" w:rsidR="004F5BC1" w:rsidRPr="00B6226C" w:rsidRDefault="004F5BC1" w:rsidP="00703848">
            <w:pPr>
              <w:pStyle w:val="ApprovalChangeLogTables"/>
            </w:pPr>
            <w:r w:rsidRPr="00B6226C">
              <w:t>5</w:t>
            </w:r>
            <w:r w:rsidR="002B3909" w:rsidRPr="00B6226C">
              <w:t>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5F16B1" w14:textId="0314B144" w:rsidR="004F5BC1" w:rsidRPr="00B6226C" w:rsidRDefault="004F5BC1" w:rsidP="00902B63">
            <w:pPr>
              <w:pStyle w:val="ApprovalChangeLogTables"/>
            </w:pPr>
            <w:r w:rsidRPr="00B6226C">
              <w:t>5.2</w:t>
            </w:r>
          </w:p>
        </w:tc>
      </w:tr>
      <w:tr w:rsidR="00596DA1" w:rsidRPr="00B6226C" w14:paraId="7F520AE5" w14:textId="77777777" w:rsidTr="004738D7">
        <w:trPr>
          <w:trHeight w:val="61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13B3" w14:textId="425C90E1" w:rsidR="004F5BC1" w:rsidRPr="00B6226C" w:rsidRDefault="004F5BC1" w:rsidP="009459C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TM_0_NAT___ for S3 products DA as Consumer of PR</w:t>
            </w:r>
            <w:r w:rsidR="00A80F1E">
              <w:t xml:space="preserve"> (</w:t>
            </w:r>
            <w:r w:rsidR="00A80F1E" w:rsidRPr="004B44DF">
              <w:rPr>
                <w:b/>
                <w:bCs/>
              </w:rPr>
              <w:t>ESAMSRVCR-41</w:t>
            </w:r>
            <w:r w:rsidR="00A80F1E">
              <w:rPr>
                <w:b/>
                <w:bCs/>
              </w:rPr>
              <w:t>/</w:t>
            </w:r>
            <w:r w:rsidR="00A80F1E" w:rsidRPr="00A80F1E">
              <w:rPr>
                <w:b/>
                <w:bCs/>
              </w:rPr>
              <w:t>SOA-1139</w:t>
            </w:r>
            <w:r w:rsidR="00A80F1E" w:rsidRPr="004B44DF">
              <w:t>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9C984A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B15B1" w14:textId="19116F96" w:rsidR="004F5BC1" w:rsidRPr="00B6226C" w:rsidRDefault="004F5BC1" w:rsidP="00703848">
            <w:pPr>
              <w:pStyle w:val="ApprovalChangeLogTables"/>
            </w:pPr>
            <w:r w:rsidRPr="00B6226C">
              <w:t>3</w:t>
            </w:r>
            <w:r w:rsidR="00143AD2" w:rsidRPr="00B6226C">
              <w:t>5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CBF3BA" w14:textId="4040B002" w:rsidR="004F5BC1" w:rsidRPr="00B6226C" w:rsidRDefault="004F5BC1" w:rsidP="00902B63">
            <w:pPr>
              <w:pStyle w:val="ApprovalChangeLogTables"/>
            </w:pPr>
            <w:r w:rsidRPr="00B6226C">
              <w:t>4.1</w:t>
            </w:r>
          </w:p>
        </w:tc>
      </w:tr>
      <w:tr w:rsidR="00596DA1" w:rsidRPr="00B6226C" w14:paraId="178C55DF" w14:textId="77777777" w:rsidTr="004738D7">
        <w:trPr>
          <w:trHeight w:val="61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563E" w14:textId="02A277C3" w:rsidR="004F5BC1" w:rsidRPr="00B6226C" w:rsidRDefault="004F5BC1" w:rsidP="009459C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Update of the foot note (3) for S1 L2 BUFR  products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20413F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3D49E" w14:textId="1BD7F6EC" w:rsidR="004F5BC1" w:rsidRPr="00B6226C" w:rsidRDefault="004F5BC1" w:rsidP="00703848">
            <w:pPr>
              <w:pStyle w:val="ApprovalChangeLogTables"/>
            </w:pPr>
            <w:r w:rsidRPr="00B6226C">
              <w:t>13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B09D38" w14:textId="020BE863" w:rsidR="004F5BC1" w:rsidRPr="00B6226C" w:rsidRDefault="004F5BC1" w:rsidP="00902B63">
            <w:pPr>
              <w:pStyle w:val="ApprovalChangeLogTables"/>
            </w:pPr>
            <w:r w:rsidRPr="00B6226C">
              <w:t>2.1</w:t>
            </w:r>
          </w:p>
        </w:tc>
      </w:tr>
      <w:tr w:rsidR="00596DA1" w:rsidRPr="00B6226C" w14:paraId="4C503007" w14:textId="77777777" w:rsidTr="004738D7">
        <w:trPr>
          <w:trHeight w:val="61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6A12" w14:textId="4CF28563" w:rsidR="004F5BC1" w:rsidRPr="00B6226C" w:rsidRDefault="004F5BC1" w:rsidP="009459C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footnote (1</w:t>
            </w:r>
            <w:r w:rsidR="00143AD2" w:rsidRPr="00B6226C">
              <w:t>3</w:t>
            </w:r>
            <w:r w:rsidRPr="00B6226C">
              <w:t>) for S5p to distinguish Products archived only at DLR LTA (i.e. First LTA)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22FAF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C1089" w14:textId="7137D5DE" w:rsidR="004F5BC1" w:rsidRPr="00B6226C" w:rsidRDefault="004F5BC1" w:rsidP="00703848">
            <w:pPr>
              <w:pStyle w:val="ApprovalChangeLogTables"/>
            </w:pPr>
            <w:r w:rsidRPr="00B6226C">
              <w:t>50,51,52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F327F2" w14:textId="223AC0E8" w:rsidR="004F5BC1" w:rsidRPr="00B6226C" w:rsidRDefault="004F5BC1" w:rsidP="00902B63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7975106C" w14:textId="77777777" w:rsidTr="004738D7">
        <w:trPr>
          <w:trHeight w:val="61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B8FF" w14:textId="2D6A31EB" w:rsidR="004F5BC1" w:rsidRPr="00B6226C" w:rsidRDefault="004F5BC1" w:rsidP="009459CB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Renamed AUX_03PPWL changed “0” zero to letter “O”.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40F1EC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8D91C6" w14:textId="0EF41424" w:rsidR="004F5BC1" w:rsidRPr="00B6226C" w:rsidRDefault="004F5BC1" w:rsidP="00703848">
            <w:pPr>
              <w:pStyle w:val="ApprovalChangeLogTables"/>
            </w:pPr>
            <w:r w:rsidRPr="00B6226C">
              <w:t>5</w:t>
            </w:r>
            <w:r w:rsidR="00143AD2" w:rsidRPr="00B6226C">
              <w:t>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1E24C3" w14:textId="6E64E775" w:rsidR="004F5BC1" w:rsidRPr="00B6226C" w:rsidRDefault="004F5BC1" w:rsidP="00902B63">
            <w:pPr>
              <w:pStyle w:val="ApprovalChangeLogTables"/>
            </w:pPr>
            <w:r w:rsidRPr="00B6226C">
              <w:t>5.2</w:t>
            </w:r>
          </w:p>
        </w:tc>
      </w:tr>
      <w:tr w:rsidR="00596DA1" w:rsidRPr="00B6226C" w14:paraId="32D088EF" w14:textId="77777777" w:rsidTr="004738D7">
        <w:trPr>
          <w:trHeight w:val="660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19E8" w14:textId="2EADDA8A" w:rsidR="004F5BC1" w:rsidRPr="00B6226C" w:rsidRDefault="004F5BC1" w:rsidP="00240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Removed AUX_O3</w:t>
            </w:r>
            <w:r w:rsidRPr="00B6226C">
              <w:rPr>
                <w:u w:val="single"/>
              </w:rPr>
              <w:t xml:space="preserve">  </w:t>
            </w:r>
            <w:r w:rsidRPr="00B6226C">
              <w:t xml:space="preserve">M from products paragraph 5.2 and added in </w:t>
            </w:r>
            <w:r w:rsidR="00143AD2" w:rsidRPr="00B6226C">
              <w:t xml:space="preserve">removed </w:t>
            </w:r>
            <w:r w:rsidRPr="00B6226C">
              <w:t>section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13CF25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E3D060" w14:textId="77777777" w:rsidR="00143AD2" w:rsidRPr="00B6226C" w:rsidRDefault="00143AD2" w:rsidP="00703848">
            <w:pPr>
              <w:pStyle w:val="ApprovalChangeLogTables"/>
            </w:pPr>
            <w:r w:rsidRPr="00B6226C">
              <w:t>56,</w:t>
            </w:r>
          </w:p>
          <w:p w14:paraId="24FE8DA5" w14:textId="7E9A167A" w:rsidR="004F5BC1" w:rsidRPr="00B6226C" w:rsidRDefault="004F5BC1" w:rsidP="00703848">
            <w:pPr>
              <w:pStyle w:val="ApprovalChangeLogTables"/>
            </w:pPr>
            <w:r w:rsidRPr="00B6226C">
              <w:t>60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14511" w14:textId="77777777" w:rsidR="00143AD2" w:rsidRPr="00B6226C" w:rsidRDefault="004F5BC1" w:rsidP="00902B63">
            <w:pPr>
              <w:pStyle w:val="ApprovalChangeLogTables"/>
            </w:pPr>
            <w:r w:rsidRPr="00B6226C">
              <w:t>5.2,</w:t>
            </w:r>
          </w:p>
          <w:p w14:paraId="548CA631" w14:textId="07FC156B" w:rsidR="004F5BC1" w:rsidRPr="00B6226C" w:rsidRDefault="004F5BC1" w:rsidP="00902B63">
            <w:pPr>
              <w:pStyle w:val="ApprovalChangeLogTables"/>
            </w:pPr>
            <w:r w:rsidRPr="00B6226C">
              <w:t>7.4.2</w:t>
            </w:r>
          </w:p>
        </w:tc>
      </w:tr>
      <w:tr w:rsidR="00596DA1" w:rsidRPr="00B6226C" w14:paraId="64799C3C" w14:textId="77777777" w:rsidTr="004738D7">
        <w:trPr>
          <w:trHeight w:val="361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7231" w14:textId="69C94848" w:rsidR="004F5BC1" w:rsidRPr="00B6226C" w:rsidRDefault="004F5BC1" w:rsidP="00240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Removed L0__PDQ___ from products 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6599C5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D1BC8A" w14:textId="44C0CA71" w:rsidR="004F5BC1" w:rsidRPr="00B6226C" w:rsidRDefault="004F5BC1" w:rsidP="00703848">
            <w:pPr>
              <w:pStyle w:val="ApprovalChangeLogTables"/>
            </w:pPr>
            <w:r w:rsidRPr="00B6226C">
              <w:t>5</w:t>
            </w:r>
            <w:r w:rsidR="00143AD2" w:rsidRPr="00B6226C">
              <w:t>1,</w:t>
            </w:r>
          </w:p>
          <w:p w14:paraId="31C8D77C" w14:textId="606FAA26" w:rsidR="00143AD2" w:rsidRPr="00B6226C" w:rsidRDefault="00143AD2" w:rsidP="00703848">
            <w:pPr>
              <w:pStyle w:val="ApprovalChangeLogTables"/>
            </w:pPr>
            <w:r w:rsidRPr="00B6226C">
              <w:t>60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0D521A" w14:textId="77777777" w:rsidR="004F5BC1" w:rsidRPr="00B6226C" w:rsidRDefault="004F5BC1" w:rsidP="00902B63">
            <w:pPr>
              <w:pStyle w:val="ApprovalChangeLogTables"/>
            </w:pPr>
            <w:r w:rsidRPr="00B6226C">
              <w:t>5.1</w:t>
            </w:r>
          </w:p>
          <w:p w14:paraId="00FF7D61" w14:textId="0D1D2939" w:rsidR="00143AD2" w:rsidRPr="00B6226C" w:rsidRDefault="00143AD2" w:rsidP="00902B63">
            <w:pPr>
              <w:pStyle w:val="ApprovalChangeLogTables"/>
            </w:pPr>
            <w:r w:rsidRPr="00B6226C">
              <w:t>7.4.1</w:t>
            </w:r>
          </w:p>
        </w:tc>
      </w:tr>
      <w:tr w:rsidR="00596DA1" w:rsidRPr="00B6226C" w14:paraId="348CCCEE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D4EE" w14:textId="0A013A43" w:rsidR="004F5BC1" w:rsidRPr="00B6226C" w:rsidRDefault="004F5BC1" w:rsidP="00240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Updated ICM_CA_SIR (not distributed to/by LTA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F89C3B" w14:textId="77777777" w:rsidR="004F5BC1" w:rsidRPr="00B6226C" w:rsidRDefault="004F5BC1" w:rsidP="00902B63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8E6152" w14:textId="7780C9F5" w:rsidR="004F5BC1" w:rsidRPr="00B6226C" w:rsidRDefault="004F5BC1" w:rsidP="00703848">
            <w:pPr>
              <w:pStyle w:val="ApprovalChangeLogTables"/>
            </w:pPr>
            <w:r w:rsidRPr="00B6226C">
              <w:t>5</w:t>
            </w:r>
            <w:r w:rsidR="00143AD2" w:rsidRPr="00B6226C">
              <w:t>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38511E" w14:textId="78FE520E" w:rsidR="004F5BC1" w:rsidRPr="00B6226C" w:rsidRDefault="004F5BC1" w:rsidP="00902B63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14D0632A" w14:textId="77777777" w:rsidTr="004738D7">
        <w:trPr>
          <w:trHeight w:val="697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B76D" w14:textId="65A024B5" w:rsidR="004F5BC1" w:rsidRPr="00B6226C" w:rsidRDefault="004F5BC1" w:rsidP="00240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Updated ICM_CA_UVN (not distributed to/by LTA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429409" w14:textId="77777777" w:rsidR="004F5BC1" w:rsidRPr="00B6226C" w:rsidRDefault="004F5BC1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5E308" w14:textId="41FFC489" w:rsidR="004F5BC1" w:rsidRPr="00B6226C" w:rsidRDefault="004F5BC1" w:rsidP="00240C37">
            <w:pPr>
              <w:pStyle w:val="ApprovalChangeLogTables"/>
            </w:pPr>
            <w:r w:rsidRPr="00B6226C">
              <w:t>5</w:t>
            </w:r>
            <w:r w:rsidR="00143AD2" w:rsidRPr="00B6226C">
              <w:t>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36181" w14:textId="34A2BDC7" w:rsidR="004F5BC1" w:rsidRPr="00B6226C" w:rsidRDefault="004F5BC1" w:rsidP="00240C37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71C04C19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D5AA" w14:textId="169316F6" w:rsidR="004F5BC1" w:rsidRPr="00B6226C" w:rsidRDefault="00143AD2" w:rsidP="004F5BC1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ICM_CA_UVN</w:t>
            </w:r>
            <w:r w:rsidR="004F5BC1" w:rsidRPr="00B6226C">
              <w:t xml:space="preserve"> S5p file type moved from Aux to products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91AE" w14:textId="77777777" w:rsidR="004F5BC1" w:rsidRPr="00B6226C" w:rsidRDefault="004F5BC1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709F86" w14:textId="7A306558" w:rsidR="004F5BC1" w:rsidRPr="00B6226C" w:rsidRDefault="004F5BC1" w:rsidP="00240C37">
            <w:pPr>
              <w:pStyle w:val="ApprovalChangeLogTables"/>
            </w:pPr>
            <w:r w:rsidRPr="00B6226C">
              <w:t>53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A48CF5" w14:textId="0F9966AB" w:rsidR="004F5BC1" w:rsidRPr="00B6226C" w:rsidRDefault="004F5BC1" w:rsidP="00240C37">
            <w:pPr>
              <w:pStyle w:val="ApprovalChangeLogTables"/>
            </w:pPr>
            <w:r w:rsidRPr="00B6226C">
              <w:t>5.1</w:t>
            </w:r>
          </w:p>
        </w:tc>
      </w:tr>
      <w:tr w:rsidR="00596DA1" w:rsidRPr="00B6226C" w14:paraId="08F7576E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5265" w14:textId="46B68DCA" w:rsidR="00CC4C37" w:rsidRPr="00B6226C" w:rsidRDefault="00CC4C37" w:rsidP="00102488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Removed S5P VIIRS products from Data Access</w:t>
            </w:r>
            <w:r w:rsidR="00732852" w:rsidRPr="00B6226C">
              <w:t xml:space="preserve"> Consumer</w:t>
            </w:r>
          </w:p>
        </w:tc>
        <w:tc>
          <w:tcPr>
            <w:tcW w:w="174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8BAD092" w14:textId="1FA79C20" w:rsidR="00CC4C37" w:rsidRPr="00B6226C" w:rsidRDefault="00CC4C37" w:rsidP="00240C37">
            <w:pPr>
              <w:pStyle w:val="ApprovalChangeLogTables"/>
            </w:pPr>
            <w:r w:rsidRPr="00B6226C">
              <w:t>19/09/2024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E04FBF" w14:textId="46FEC794" w:rsidR="00CC4C37" w:rsidRPr="00B6226C" w:rsidRDefault="00CC4C37" w:rsidP="00240C37">
            <w:pPr>
              <w:pStyle w:val="ApprovalChangeLogTables"/>
            </w:pPr>
            <w:r w:rsidRPr="00B6226C">
              <w:t>56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604300" w14:textId="56F7326B" w:rsidR="00CC4C37" w:rsidRPr="00B6226C" w:rsidRDefault="00CC4C37" w:rsidP="00240C37">
            <w:pPr>
              <w:pStyle w:val="ApprovalChangeLogTables"/>
            </w:pPr>
            <w:r w:rsidRPr="00B6226C">
              <w:t>5.2</w:t>
            </w:r>
          </w:p>
        </w:tc>
      </w:tr>
      <w:tr w:rsidR="00596DA1" w:rsidRPr="00B6226C" w14:paraId="60734073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D9C3" w14:textId="7ECE5484" w:rsidR="00CC4C37" w:rsidRPr="00B6226C" w:rsidRDefault="00CC4C37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the L1 for the EN mode (Elevation Notch): SLC, GRDM, GRDH, GRDF and footnote (4)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5BBDB8" w14:textId="77777777" w:rsidR="00CC4C37" w:rsidRPr="00B6226C" w:rsidRDefault="00CC4C37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8A184F" w14:textId="363D0571" w:rsidR="00CC4C37" w:rsidRPr="00B6226C" w:rsidRDefault="00CC4C37" w:rsidP="00240C37">
            <w:pPr>
              <w:pStyle w:val="ApprovalChangeLogTables"/>
            </w:pPr>
            <w:r w:rsidRPr="00B6226C">
              <w:t>13, 14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347B8" w14:textId="330FA06B" w:rsidR="00CC4C37" w:rsidRPr="00B6226C" w:rsidRDefault="00CC4C37" w:rsidP="00240C37">
            <w:pPr>
              <w:pStyle w:val="ApprovalChangeLogTables"/>
            </w:pPr>
            <w:r w:rsidRPr="00B6226C">
              <w:t>2.1</w:t>
            </w:r>
          </w:p>
        </w:tc>
      </w:tr>
      <w:tr w:rsidR="00596DA1" w:rsidRPr="00B6226C" w14:paraId="3711E76D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C829" w14:textId="77777777" w:rsidR="00CC4C37" w:rsidRPr="00B6226C" w:rsidRDefault="00CC4C37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AIS to products</w:t>
            </w:r>
          </w:p>
          <w:p w14:paraId="3EC0F792" w14:textId="011C4DC0" w:rsidR="00CC4C37" w:rsidRPr="00B6226C" w:rsidRDefault="00CC4C37" w:rsidP="00CC4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Added AISAUX to </w:t>
            </w:r>
            <w:proofErr w:type="spellStart"/>
            <w:r w:rsidRPr="00B6226C">
              <w:t>auxdata</w:t>
            </w:r>
            <w:proofErr w:type="spellEnd"/>
            <w:r w:rsidRPr="00B6226C">
              <w:t xml:space="preserve"> </w:t>
            </w:r>
          </w:p>
          <w:p w14:paraId="5A89D54D" w14:textId="14BFFD61" w:rsidR="00CC4C37" w:rsidRPr="00B6226C" w:rsidRDefault="00CC4C37" w:rsidP="00CC4C3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Added MP_ACQ_B2B to MP/FOS </w:t>
            </w:r>
            <w:r w:rsidR="001744E1">
              <w:t>(</w:t>
            </w:r>
            <w:r w:rsidR="001744E1" w:rsidRPr="004B44DF">
              <w:rPr>
                <w:b/>
                <w:bCs/>
              </w:rPr>
              <w:t>ESAMSRVCR-42/SOA-1369</w:t>
            </w:r>
            <w:r w:rsidR="001744E1">
              <w:t>)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D212" w14:textId="77777777" w:rsidR="00CC4C37" w:rsidRPr="00B6226C" w:rsidRDefault="00CC4C37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A27472" w14:textId="77777777" w:rsidR="00CC4C37" w:rsidRPr="00B6226C" w:rsidRDefault="00CC4C37" w:rsidP="00240C37">
            <w:pPr>
              <w:pStyle w:val="ApprovalChangeLogTables"/>
            </w:pPr>
            <w:r w:rsidRPr="00B6226C">
              <w:t>14</w:t>
            </w:r>
          </w:p>
          <w:p w14:paraId="725C1B4C" w14:textId="77777777" w:rsidR="00CC4C37" w:rsidRPr="00B6226C" w:rsidRDefault="00CC4C37" w:rsidP="00240C37">
            <w:pPr>
              <w:pStyle w:val="ApprovalChangeLogTables"/>
            </w:pPr>
            <w:r w:rsidRPr="00B6226C">
              <w:t>17</w:t>
            </w:r>
          </w:p>
          <w:p w14:paraId="572FFA58" w14:textId="6E5E5493" w:rsidR="00CC4C37" w:rsidRPr="00B6226C" w:rsidRDefault="00CC4C37" w:rsidP="00240C37">
            <w:pPr>
              <w:pStyle w:val="ApprovalChangeLogTables"/>
            </w:pPr>
            <w:r w:rsidRPr="00B6226C">
              <w:t>21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EEA72E" w14:textId="77777777" w:rsidR="00CC4C37" w:rsidRPr="00B6226C" w:rsidRDefault="00CC4C37" w:rsidP="00240C37">
            <w:pPr>
              <w:pStyle w:val="ApprovalChangeLogTables"/>
            </w:pPr>
            <w:r w:rsidRPr="00B6226C">
              <w:t>2.1</w:t>
            </w:r>
          </w:p>
          <w:p w14:paraId="62BA6AAB" w14:textId="77777777" w:rsidR="00CC4C37" w:rsidRPr="00B6226C" w:rsidRDefault="00CC4C37" w:rsidP="00240C37">
            <w:pPr>
              <w:pStyle w:val="ApprovalChangeLogTables"/>
            </w:pPr>
            <w:r w:rsidRPr="00B6226C">
              <w:t>2.2</w:t>
            </w:r>
          </w:p>
          <w:p w14:paraId="66A3DAE8" w14:textId="010E44BD" w:rsidR="00CC4C37" w:rsidRPr="00B6226C" w:rsidRDefault="00CC4C37" w:rsidP="00240C37">
            <w:pPr>
              <w:pStyle w:val="ApprovalChangeLogTables"/>
            </w:pPr>
            <w:r w:rsidRPr="00B6226C">
              <w:t>2.3</w:t>
            </w:r>
          </w:p>
        </w:tc>
      </w:tr>
      <w:tr w:rsidR="00596DA1" w:rsidRPr="00B6226C" w14:paraId="2479A4F6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6CD9" w14:textId="7A8297FB" w:rsidR="00B42324" w:rsidRPr="00B6226C" w:rsidRDefault="00B42324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footnote for S1 AMH_ERRMAT and AMV_ERRMAT products section</w:t>
            </w:r>
          </w:p>
        </w:tc>
        <w:tc>
          <w:tcPr>
            <w:tcW w:w="174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9138A69" w14:textId="505EF4AF" w:rsidR="00B42324" w:rsidRPr="00B6226C" w:rsidRDefault="00B42324" w:rsidP="00240C37">
            <w:pPr>
              <w:pStyle w:val="ApprovalChangeLogTables"/>
            </w:pPr>
            <w:r w:rsidRPr="00B6226C">
              <w:t>23/09/2024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B1C638" w14:textId="1832EBBD" w:rsidR="00B42324" w:rsidRPr="00B6226C" w:rsidRDefault="00B42324" w:rsidP="00240C37">
            <w:pPr>
              <w:pStyle w:val="ApprovalChangeLogTables"/>
            </w:pPr>
            <w:r w:rsidRPr="00B6226C">
              <w:t>17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0E37A7" w14:textId="4BBE4D6D" w:rsidR="00B42324" w:rsidRPr="00B6226C" w:rsidRDefault="00B42324" w:rsidP="00240C37">
            <w:pPr>
              <w:pStyle w:val="ApprovalChangeLogTables"/>
            </w:pPr>
            <w:r w:rsidRPr="00B6226C">
              <w:t>2.2</w:t>
            </w:r>
          </w:p>
        </w:tc>
      </w:tr>
      <w:tr w:rsidR="00596DA1" w:rsidRPr="00B6226C" w14:paraId="59ACB5BC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295C" w14:textId="77777777" w:rsidR="00B42324" w:rsidRPr="00B6226C" w:rsidRDefault="00B42324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Added footnote for AIS AI_RAW__0_ </w:t>
            </w:r>
          </w:p>
          <w:p w14:paraId="0CDD58C1" w14:textId="45EE940C" w:rsidR="00B42324" w:rsidRPr="00B6226C" w:rsidRDefault="00B42324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footnote for AISAUX.</w:t>
            </w:r>
          </w:p>
        </w:tc>
        <w:tc>
          <w:tcPr>
            <w:tcW w:w="17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A202" w14:textId="77777777" w:rsidR="00B42324" w:rsidRPr="00B6226C" w:rsidRDefault="00B42324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3E76C9" w14:textId="77777777" w:rsidR="00B42324" w:rsidRPr="00B6226C" w:rsidRDefault="00B42324" w:rsidP="00240C37">
            <w:pPr>
              <w:pStyle w:val="ApprovalChangeLogTables"/>
            </w:pPr>
            <w:r w:rsidRPr="00B6226C">
              <w:t>14</w:t>
            </w:r>
          </w:p>
          <w:p w14:paraId="542DDB8D" w14:textId="298379E6" w:rsidR="00B42324" w:rsidRPr="00B6226C" w:rsidRDefault="00B42324" w:rsidP="00240C37">
            <w:pPr>
              <w:pStyle w:val="ApprovalChangeLogTables"/>
            </w:pPr>
            <w:r w:rsidRPr="00B6226C">
              <w:t>17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E147BE" w14:textId="77777777" w:rsidR="00B42324" w:rsidRPr="00B6226C" w:rsidRDefault="00B42324" w:rsidP="00240C37">
            <w:pPr>
              <w:pStyle w:val="ApprovalChangeLogTables"/>
            </w:pPr>
            <w:r w:rsidRPr="00B6226C">
              <w:t>2.1</w:t>
            </w:r>
          </w:p>
          <w:p w14:paraId="7E4C8C3B" w14:textId="3FA49323" w:rsidR="00B42324" w:rsidRPr="00B6226C" w:rsidRDefault="00B42324" w:rsidP="00240C37">
            <w:pPr>
              <w:pStyle w:val="ApprovalChangeLogTables"/>
            </w:pPr>
            <w:r w:rsidRPr="00B6226C">
              <w:t>2.2</w:t>
            </w:r>
          </w:p>
        </w:tc>
      </w:tr>
      <w:tr w:rsidR="00F322B2" w:rsidRPr="00B6226C" w14:paraId="09B4847F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6C6F" w14:textId="77777777" w:rsidR="00F322B2" w:rsidRDefault="00F322B2">
            <w:pPr>
              <w:pStyle w:val="ApprovalChangeLogTables"/>
              <w:ind w:left="317"/>
            </w:pPr>
          </w:p>
          <w:p w14:paraId="6FC0DA2D" w14:textId="77777777" w:rsidR="002C1F02" w:rsidRDefault="002C1F02">
            <w:pPr>
              <w:pStyle w:val="ApprovalChangeLogTables"/>
              <w:ind w:left="317"/>
            </w:pPr>
          </w:p>
          <w:p w14:paraId="3A37FCD3" w14:textId="77777777" w:rsidR="002C1F02" w:rsidRPr="00B6226C" w:rsidRDefault="002C1F02" w:rsidP="004B44DF">
            <w:pPr>
              <w:pStyle w:val="ApprovalChangeLogTables"/>
              <w:ind w:left="317"/>
            </w:pP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0565" w14:textId="77777777" w:rsidR="00F322B2" w:rsidRPr="00B6226C" w:rsidRDefault="00F322B2" w:rsidP="00240C37">
            <w:pPr>
              <w:pStyle w:val="ApprovalChangeLogTables"/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3AA5E5" w14:textId="77777777" w:rsidR="00F322B2" w:rsidRPr="00B6226C" w:rsidRDefault="00F322B2" w:rsidP="00240C37">
            <w:pPr>
              <w:pStyle w:val="ApprovalChangeLogTables"/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B107E" w14:textId="77777777" w:rsidR="00F322B2" w:rsidRPr="00B6226C" w:rsidRDefault="00F322B2" w:rsidP="00240C37">
            <w:pPr>
              <w:pStyle w:val="ApprovalChangeLogTables"/>
            </w:pPr>
          </w:p>
        </w:tc>
      </w:tr>
      <w:tr w:rsidR="00F322B2" w:rsidRPr="00B6226C" w14:paraId="78204E63" w14:textId="77777777" w:rsidTr="004B44DF">
        <w:trPr>
          <w:trHeight w:val="266"/>
        </w:trPr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02083A" w14:textId="77777777" w:rsidR="00F322B2" w:rsidRPr="00B6226C" w:rsidDel="00703848" w:rsidRDefault="00F322B2" w:rsidP="00B77C36">
            <w:pPr>
              <w:pStyle w:val="ApprovalChangeLogTables"/>
              <w:rPr>
                <w:sz w:val="22"/>
              </w:rPr>
            </w:pPr>
            <w:r w:rsidRPr="00B6226C">
              <w:t>Issue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028F16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1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37F5B1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D951B5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6</w:t>
            </w:r>
          </w:p>
        </w:tc>
      </w:tr>
      <w:tr w:rsidR="00F322B2" w:rsidRPr="00B6226C" w14:paraId="5C4E34E3" w14:textId="77777777" w:rsidTr="004B44DF">
        <w:trPr>
          <w:trHeight w:val="228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30AB" w14:textId="77777777" w:rsidR="00F322B2" w:rsidRPr="00B6226C" w:rsidDel="00703848" w:rsidRDefault="00F322B2" w:rsidP="00B77C36">
            <w:pPr>
              <w:pStyle w:val="ApprovalChangeLogTables"/>
              <w:rPr>
                <w:sz w:val="22"/>
              </w:rPr>
            </w:pPr>
            <w:r w:rsidRPr="00B6226C">
              <w:t>Reason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93B79B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F7AAF3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65E6A6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Paragraph(s)</w:t>
            </w:r>
          </w:p>
        </w:tc>
      </w:tr>
      <w:tr w:rsidR="00F322B2" w:rsidRPr="00B6226C" w14:paraId="0E4FA02D" w14:textId="77777777" w:rsidTr="004B44DF">
        <w:trPr>
          <w:trHeight w:val="640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3B04" w14:textId="2C678795" w:rsidR="00813B9C" w:rsidRPr="00B6226C" w:rsidRDefault="00F322B2" w:rsidP="00B77C36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S1 AUX_MOEORB to AUX Data</w:t>
            </w:r>
            <w:r w:rsidR="001744E1">
              <w:t xml:space="preserve"> (</w:t>
            </w:r>
            <w:r w:rsidR="001744E1" w:rsidRPr="004B44DF">
              <w:rPr>
                <w:b/>
                <w:bCs/>
              </w:rPr>
              <w:t>ESAMSRVCR-50</w:t>
            </w:r>
            <w:r w:rsidR="001744E1">
              <w:rPr>
                <w:b/>
                <w:bCs/>
              </w:rPr>
              <w:t>/</w:t>
            </w:r>
            <w:r w:rsidR="001744E1" w:rsidRPr="001744E1">
              <w:rPr>
                <w:b/>
                <w:bCs/>
              </w:rPr>
              <w:t>SOA-2</w:t>
            </w:r>
            <w:r w:rsidR="00D639CD">
              <w:rPr>
                <w:b/>
                <w:bCs/>
              </w:rPr>
              <w:t>9</w:t>
            </w:r>
            <w:r w:rsidR="001744E1" w:rsidRPr="001744E1">
              <w:rPr>
                <w:b/>
                <w:bCs/>
              </w:rPr>
              <w:t>58</w:t>
            </w:r>
            <w:r w:rsidR="001744E1">
              <w:rPr>
                <w:b/>
                <w:bCs/>
              </w:rPr>
              <w:t>)</w:t>
            </w:r>
          </w:p>
          <w:p w14:paraId="3F4FC65A" w14:textId="7762374B" w:rsidR="00F322B2" w:rsidRPr="00B6226C" w:rsidRDefault="00813B9C" w:rsidP="00B77C36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Removed footnote for </w:t>
            </w:r>
            <w:r w:rsidRPr="00B6226C">
              <w:rPr>
                <w:szCs w:val="18"/>
              </w:rPr>
              <w:t>AMH</w:t>
            </w:r>
            <w:r w:rsidR="008116D2" w:rsidRPr="00B6226C">
              <w:rPr>
                <w:szCs w:val="18"/>
              </w:rPr>
              <w:t>/V</w:t>
            </w:r>
            <w:r w:rsidRPr="00B6226C">
              <w:rPr>
                <w:szCs w:val="18"/>
              </w:rPr>
              <w:t>_ERRMAT</w:t>
            </w:r>
            <w:r w:rsidRPr="00B6226C">
              <w:t xml:space="preserve"> aux data</w:t>
            </w:r>
            <w:r w:rsidR="00F322B2" w:rsidRPr="00B6226C">
              <w:t xml:space="preserve"> 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93505" w14:textId="77777777" w:rsidR="00F322B2" w:rsidRPr="00B6226C" w:rsidDel="00703848" w:rsidRDefault="00F322B2" w:rsidP="00B77C36">
            <w:pPr>
              <w:pStyle w:val="ApprovalChangeLogTables"/>
            </w:pPr>
            <w:r w:rsidRPr="00B6226C">
              <w:t>20/05/2025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0414ED" w14:textId="77777777" w:rsidR="00F322B2" w:rsidRPr="00B6226C" w:rsidRDefault="00F322B2" w:rsidP="00B77C36">
            <w:pPr>
              <w:pStyle w:val="ApprovalChangeLogTables"/>
            </w:pPr>
            <w:r w:rsidRPr="00B6226C">
              <w:t>21</w:t>
            </w:r>
          </w:p>
          <w:p w14:paraId="2EF40837" w14:textId="31B4F5D0" w:rsidR="00813B9C" w:rsidRPr="00B6226C" w:rsidDel="00703848" w:rsidRDefault="00813B9C" w:rsidP="00B77C36">
            <w:pPr>
              <w:pStyle w:val="ApprovalChangeLogTables"/>
            </w:pPr>
            <w:r w:rsidRPr="00B6226C">
              <w:t>17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5A4FE0" w14:textId="77777777" w:rsidR="00F322B2" w:rsidRPr="00B6226C" w:rsidRDefault="00F322B2" w:rsidP="00B77C36">
            <w:pPr>
              <w:pStyle w:val="ApprovalChangeLogTables"/>
            </w:pPr>
            <w:r w:rsidRPr="00B6226C">
              <w:t>2.2</w:t>
            </w:r>
          </w:p>
          <w:p w14:paraId="62EBE225" w14:textId="2185741F" w:rsidR="00813B9C" w:rsidRPr="00B6226C" w:rsidDel="00703848" w:rsidRDefault="00813B9C" w:rsidP="00B77C36">
            <w:pPr>
              <w:pStyle w:val="ApprovalChangeLogTables"/>
            </w:pPr>
            <w:r w:rsidRPr="00B6226C">
              <w:t>2.2</w:t>
            </w:r>
          </w:p>
        </w:tc>
      </w:tr>
      <w:tr w:rsidR="00F322B2" w:rsidRPr="00B6226C" w14:paraId="70BA6696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AC3" w14:textId="77777777" w:rsidR="00F322B2" w:rsidRPr="00B6226C" w:rsidRDefault="00D74F22" w:rsidP="00B77C36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in the definition the visibility of engineering data (</w:t>
            </w:r>
            <w:r w:rsidR="00CC019D" w:rsidRPr="00B6226C">
              <w:t>products and aux)</w:t>
            </w:r>
          </w:p>
          <w:p w14:paraId="2FBD038F" w14:textId="77777777" w:rsidR="001A38C9" w:rsidRPr="00B6226C" w:rsidRDefault="001A38C9" w:rsidP="00B77C36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Added footnote for TLM__REQ_C/D/E/F</w:t>
            </w:r>
          </w:p>
          <w:p w14:paraId="1FC0A60E" w14:textId="78395F8E" w:rsidR="002B3753" w:rsidRPr="00B6226C" w:rsidRDefault="002B3753" w:rsidP="00B77C36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 xml:space="preserve">Updated additional note for </w:t>
            </w:r>
            <w:r w:rsidR="006F0922" w:rsidRPr="00B6226C">
              <w:t>S1 products</w:t>
            </w:r>
            <w:r w:rsidR="00734531" w:rsidRPr="00B6226C">
              <w:t xml:space="preserve"> SM GRDM, GRDF, IW GRDM EW GRDH, WV GRD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3A68" w14:textId="64FF854F" w:rsidR="00F322B2" w:rsidRPr="00B6226C" w:rsidRDefault="00D74F22" w:rsidP="00B77C36">
            <w:pPr>
              <w:pStyle w:val="ApprovalChangeLogTables"/>
            </w:pPr>
            <w:r w:rsidRPr="00B6226C">
              <w:t>18/07/2025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372BDA" w14:textId="77777777" w:rsidR="00F322B2" w:rsidRPr="00B6226C" w:rsidRDefault="00D74F22" w:rsidP="00B77C36">
            <w:pPr>
              <w:pStyle w:val="ApprovalChangeLogTables"/>
            </w:pPr>
            <w:r w:rsidRPr="00B6226C">
              <w:t>9</w:t>
            </w:r>
          </w:p>
          <w:p w14:paraId="5A192372" w14:textId="77777777" w:rsidR="002B3753" w:rsidRPr="00B6226C" w:rsidRDefault="002B3753" w:rsidP="00B77C36">
            <w:pPr>
              <w:pStyle w:val="ApprovalChangeLogTables"/>
            </w:pPr>
          </w:p>
          <w:p w14:paraId="60B84477" w14:textId="77777777" w:rsidR="002B3753" w:rsidRPr="00B6226C" w:rsidRDefault="002B3753" w:rsidP="00B77C36">
            <w:pPr>
              <w:pStyle w:val="ApprovalChangeLogTables"/>
            </w:pPr>
            <w:r w:rsidRPr="00B6226C">
              <w:t>18</w:t>
            </w:r>
          </w:p>
          <w:p w14:paraId="29608106" w14:textId="05BE3171" w:rsidR="002B3753" w:rsidRPr="00B6226C" w:rsidRDefault="006F0922" w:rsidP="00B77C36">
            <w:pPr>
              <w:pStyle w:val="ApprovalChangeLogTables"/>
            </w:pPr>
            <w:r w:rsidRPr="00B6226C"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5D7D52" w14:textId="77777777" w:rsidR="00F322B2" w:rsidRPr="00B6226C" w:rsidRDefault="00D74F22" w:rsidP="00B77C36">
            <w:pPr>
              <w:pStyle w:val="ApprovalChangeLogTables"/>
            </w:pPr>
            <w:r w:rsidRPr="00B6226C">
              <w:t>1.4</w:t>
            </w:r>
          </w:p>
          <w:p w14:paraId="1BE4C3C0" w14:textId="77777777" w:rsidR="002B3753" w:rsidRPr="00B6226C" w:rsidRDefault="002B3753" w:rsidP="00B77C36">
            <w:pPr>
              <w:pStyle w:val="ApprovalChangeLogTables"/>
            </w:pPr>
          </w:p>
          <w:p w14:paraId="3E7AD8A3" w14:textId="77777777" w:rsidR="002B3753" w:rsidRPr="00B6226C" w:rsidRDefault="002B3753" w:rsidP="00B77C36">
            <w:pPr>
              <w:pStyle w:val="ApprovalChangeLogTables"/>
            </w:pPr>
            <w:r w:rsidRPr="00B6226C">
              <w:t>2.2</w:t>
            </w:r>
          </w:p>
          <w:p w14:paraId="76428377" w14:textId="6493FE8D" w:rsidR="002B3753" w:rsidRPr="00B6226C" w:rsidRDefault="006F0922" w:rsidP="00B77C36">
            <w:pPr>
              <w:pStyle w:val="ApprovalChangeLogTables"/>
            </w:pPr>
            <w:r w:rsidRPr="00B6226C">
              <w:t>2.1</w:t>
            </w:r>
          </w:p>
        </w:tc>
      </w:tr>
      <w:tr w:rsidR="001260F3" w:rsidRPr="00B6226C" w14:paraId="25757E5A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0070" w14:textId="6E03ADDF" w:rsidR="001260F3" w:rsidRPr="00B6226C" w:rsidRDefault="00605D7A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Changed for S1  REP_OLQC to REP_AMALFI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AA04" w14:textId="62BA83F1" w:rsidR="001260F3" w:rsidRPr="00B6226C" w:rsidRDefault="004619BB" w:rsidP="00240C37">
            <w:pPr>
              <w:pStyle w:val="ApprovalChangeLogTables"/>
            </w:pPr>
            <w:r w:rsidRPr="00B6226C">
              <w:t>23/07/2025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0559DB" w14:textId="0CBB3A18" w:rsidR="001260F3" w:rsidRPr="00B6226C" w:rsidRDefault="00605D7A" w:rsidP="00240C37">
            <w:pPr>
              <w:pStyle w:val="ApprovalChangeLogTables"/>
            </w:pPr>
            <w:r w:rsidRPr="00B6226C">
              <w:t>25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510E2" w14:textId="1BE9B43D" w:rsidR="001260F3" w:rsidRPr="00B6226C" w:rsidRDefault="004619BB" w:rsidP="00240C37">
            <w:pPr>
              <w:pStyle w:val="ApprovalChangeLogTables"/>
            </w:pPr>
            <w:r w:rsidRPr="00B6226C">
              <w:t>2.4</w:t>
            </w:r>
          </w:p>
        </w:tc>
      </w:tr>
      <w:tr w:rsidR="00BC7C4C" w:rsidRPr="00B6226C" w14:paraId="4D0ACD31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5534" w14:textId="3B2F8C87" w:rsidR="00BC7C4C" w:rsidRPr="00B6226C" w:rsidRDefault="00725B18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B6226C">
              <w:t>Replaced</w:t>
            </w:r>
            <w:r w:rsidR="001B2E7D" w:rsidRPr="00B6226C">
              <w:t xml:space="preserve"> </w:t>
            </w:r>
            <w:r w:rsidRPr="00B6226C">
              <w:t xml:space="preserve">“Ground Segment” with </w:t>
            </w:r>
            <w:r w:rsidR="003D121E" w:rsidRPr="00B6226C">
              <w:t>“EOF-CSC”</w:t>
            </w:r>
          </w:p>
        </w:tc>
        <w:tc>
          <w:tcPr>
            <w:tcW w:w="1744" w:type="dxa"/>
            <w:tcBorders>
              <w:left w:val="single" w:sz="4" w:space="0" w:color="auto"/>
              <w:right w:val="single" w:sz="4" w:space="0" w:color="auto"/>
            </w:tcBorders>
          </w:tcPr>
          <w:p w14:paraId="6FA99084" w14:textId="58D3EC9F" w:rsidR="00BC7C4C" w:rsidRPr="00B6226C" w:rsidRDefault="003D121E" w:rsidP="00240C37">
            <w:pPr>
              <w:pStyle w:val="ApprovalChangeLogTables"/>
            </w:pPr>
            <w:r w:rsidRPr="00B6226C">
              <w:t>07/08/2025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A15FB" w14:textId="6AE22B93" w:rsidR="00BC7C4C" w:rsidRPr="00B6226C" w:rsidRDefault="000A6157" w:rsidP="00240C37">
            <w:pPr>
              <w:pStyle w:val="ApprovalChangeLogTables"/>
            </w:pPr>
            <w:r w:rsidRPr="00B6226C">
              <w:t>2,12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CA2C1B" w14:textId="6247537A" w:rsidR="00BC7C4C" w:rsidRPr="00B6226C" w:rsidRDefault="000A6157" w:rsidP="00240C37">
            <w:pPr>
              <w:pStyle w:val="ApprovalChangeLogTables"/>
            </w:pPr>
            <w:r w:rsidRPr="00B6226C">
              <w:t xml:space="preserve">Change Log, </w:t>
            </w:r>
            <w:r w:rsidR="00A636F5" w:rsidRPr="00B6226C">
              <w:t xml:space="preserve">Acronyms, </w:t>
            </w:r>
            <w:r w:rsidRPr="00B6226C">
              <w:t>1.1</w:t>
            </w:r>
          </w:p>
        </w:tc>
      </w:tr>
      <w:tr w:rsidR="004738D7" w:rsidRPr="00B6226C" w14:paraId="206DF399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6E10" w14:textId="77777777" w:rsidR="004738D7" w:rsidRDefault="00535B58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535B58">
              <w:t>Removed line with EN L1 (SLC and GRD) products</w:t>
            </w:r>
          </w:p>
          <w:p w14:paraId="4F3593D0" w14:textId="77777777" w:rsidR="00325476" w:rsidRDefault="00325476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325476">
              <w:t>Removed the storage of AIS AUX products in LTA</w:t>
            </w:r>
          </w:p>
          <w:p w14:paraId="2414A38F" w14:textId="77777777" w:rsidR="00480C52" w:rsidRDefault="00B31551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>
              <w:t>R</w:t>
            </w:r>
            <w:r w:rsidRPr="00B31551">
              <w:t xml:space="preserve">emoved </w:t>
            </w:r>
            <w:r>
              <w:t xml:space="preserve">C-PR for DA for </w:t>
            </w:r>
            <w:r w:rsidR="000429D7">
              <w:t xml:space="preserve">S2 </w:t>
            </w:r>
            <w:r w:rsidRPr="00B31551">
              <w:t>MSI_L2A_TC</w:t>
            </w:r>
          </w:p>
          <w:p w14:paraId="305D1D58" w14:textId="0230BCB0" w:rsidR="00286006" w:rsidRPr="00B6226C" w:rsidRDefault="00286006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>
              <w:t xml:space="preserve">Removed </w:t>
            </w:r>
            <w:r w:rsidR="00425819" w:rsidRPr="6BFA4832">
              <w:rPr>
                <w:rFonts w:cs="Courier New"/>
                <w:color w:val="000000" w:themeColor="text1"/>
                <w:szCs w:val="18"/>
                <w:lang w:eastAsia="en-GB"/>
              </w:rPr>
              <w:t>SR___MGNSAX</w:t>
            </w:r>
            <w:r w:rsidR="00425819">
              <w:rPr>
                <w:rFonts w:cs="Courier New"/>
                <w:color w:val="000000" w:themeColor="text1"/>
                <w:szCs w:val="18"/>
                <w:lang w:eastAsia="en-GB"/>
              </w:rPr>
              <w:t xml:space="preserve"> from S3 aux data</w:t>
            </w:r>
          </w:p>
        </w:tc>
        <w:tc>
          <w:tcPr>
            <w:tcW w:w="1744" w:type="dxa"/>
            <w:tcBorders>
              <w:left w:val="single" w:sz="4" w:space="0" w:color="auto"/>
              <w:right w:val="single" w:sz="4" w:space="0" w:color="auto"/>
            </w:tcBorders>
          </w:tcPr>
          <w:p w14:paraId="7F3B7BE0" w14:textId="6DFABA8D" w:rsidR="004738D7" w:rsidRPr="00B6226C" w:rsidRDefault="006E4090" w:rsidP="00240C37">
            <w:pPr>
              <w:pStyle w:val="ApprovalChangeLogTables"/>
            </w:pPr>
            <w:r>
              <w:t>03/10/2025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0BBD1C" w14:textId="77777777" w:rsidR="004738D7" w:rsidRDefault="008209A6" w:rsidP="00240C37">
            <w:pPr>
              <w:pStyle w:val="ApprovalChangeLogTables"/>
            </w:pPr>
            <w:r>
              <w:t>15</w:t>
            </w:r>
          </w:p>
          <w:p w14:paraId="0F3702CC" w14:textId="77777777" w:rsidR="00325476" w:rsidRDefault="00325476" w:rsidP="00240C37">
            <w:pPr>
              <w:pStyle w:val="ApprovalChangeLogTables"/>
            </w:pPr>
          </w:p>
          <w:p w14:paraId="59209C85" w14:textId="77777777" w:rsidR="00325476" w:rsidRDefault="00480C52" w:rsidP="00240C37">
            <w:pPr>
              <w:pStyle w:val="ApprovalChangeLogTables"/>
            </w:pPr>
            <w:r>
              <w:t>20</w:t>
            </w:r>
          </w:p>
          <w:p w14:paraId="396E1B4C" w14:textId="77777777" w:rsidR="000429D7" w:rsidRDefault="000429D7" w:rsidP="00240C37">
            <w:pPr>
              <w:pStyle w:val="ApprovalChangeLogTables"/>
            </w:pPr>
          </w:p>
          <w:p w14:paraId="23E85539" w14:textId="77777777" w:rsidR="000429D7" w:rsidRDefault="000429D7" w:rsidP="00240C37">
            <w:pPr>
              <w:pStyle w:val="ApprovalChangeLogTables"/>
            </w:pPr>
            <w:r>
              <w:t>25</w:t>
            </w:r>
          </w:p>
          <w:p w14:paraId="7BC83852" w14:textId="77777777" w:rsidR="00425819" w:rsidRDefault="00425819" w:rsidP="00240C37">
            <w:pPr>
              <w:pStyle w:val="ApprovalChangeLogTables"/>
            </w:pPr>
          </w:p>
          <w:p w14:paraId="280C4872" w14:textId="43A0A176" w:rsidR="00425819" w:rsidRPr="00B6226C" w:rsidRDefault="00425819" w:rsidP="00240C37">
            <w:pPr>
              <w:pStyle w:val="ApprovalChangeLogTables"/>
            </w:pPr>
            <w:r>
              <w:t>44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518AB" w14:textId="77777777" w:rsidR="004738D7" w:rsidRDefault="008209A6" w:rsidP="00240C37">
            <w:pPr>
              <w:pStyle w:val="ApprovalChangeLogTables"/>
            </w:pPr>
            <w:r>
              <w:t>2.1</w:t>
            </w:r>
          </w:p>
          <w:p w14:paraId="324AB794" w14:textId="77777777" w:rsidR="00480C52" w:rsidRDefault="00480C52" w:rsidP="00240C37">
            <w:pPr>
              <w:pStyle w:val="ApprovalChangeLogTables"/>
            </w:pPr>
          </w:p>
          <w:p w14:paraId="7394E509" w14:textId="77777777" w:rsidR="00480C52" w:rsidRDefault="00480C52" w:rsidP="00240C37">
            <w:pPr>
              <w:pStyle w:val="ApprovalChangeLogTables"/>
            </w:pPr>
            <w:r>
              <w:t>2.2</w:t>
            </w:r>
          </w:p>
          <w:p w14:paraId="5CC2B6D1" w14:textId="77777777" w:rsidR="000429D7" w:rsidRDefault="000429D7" w:rsidP="00240C37">
            <w:pPr>
              <w:pStyle w:val="ApprovalChangeLogTables"/>
            </w:pPr>
          </w:p>
          <w:p w14:paraId="73F7D7B4" w14:textId="77777777" w:rsidR="000429D7" w:rsidRDefault="000429D7" w:rsidP="00240C37">
            <w:pPr>
              <w:pStyle w:val="ApprovalChangeLogTables"/>
            </w:pPr>
            <w:r>
              <w:t>3.1</w:t>
            </w:r>
          </w:p>
          <w:p w14:paraId="4E851A5D" w14:textId="77777777" w:rsidR="00425819" w:rsidRDefault="00425819" w:rsidP="00240C37">
            <w:pPr>
              <w:pStyle w:val="ApprovalChangeLogTables"/>
            </w:pPr>
          </w:p>
          <w:p w14:paraId="7A4411DB" w14:textId="02E1F484" w:rsidR="00425819" w:rsidRPr="00B6226C" w:rsidRDefault="00425819" w:rsidP="00240C37">
            <w:pPr>
              <w:pStyle w:val="ApprovalChangeLogTables"/>
            </w:pPr>
            <w:r>
              <w:t>4.2</w:t>
            </w:r>
          </w:p>
        </w:tc>
      </w:tr>
      <w:tr w:rsidR="007E578D" w:rsidRPr="00B6226C" w14:paraId="7953AB10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4BAB" w14:textId="77777777" w:rsidR="007E578D" w:rsidRDefault="007E578D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7E578D">
              <w:t>Added for S1 MPC as C-ADG for  MPL_ORBRES REP_MACP_ REP__SUP__</w:t>
            </w:r>
          </w:p>
          <w:p w14:paraId="70B10149" w14:textId="39812E67" w:rsidR="005F4FD3" w:rsidRDefault="00E0584F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E0584F">
              <w:t>Removed footnote (12,13) for S3 MPL__NPPF_ and MPL_DNPPF about their future usage in E2E Dashboard.</w:t>
            </w:r>
          </w:p>
          <w:p w14:paraId="1E03D958" w14:textId="37A78AC1" w:rsidR="00045A6A" w:rsidRPr="00045A6A" w:rsidRDefault="006418C3" w:rsidP="004B44DF">
            <w:pPr>
              <w:pStyle w:val="ApprovalChangeLogTables"/>
              <w:numPr>
                <w:ilvl w:val="0"/>
                <w:numId w:val="28"/>
              </w:numPr>
              <w:ind w:left="317"/>
            </w:pPr>
            <w:r>
              <w:t xml:space="preserve">Removed </w:t>
            </w:r>
            <w:r w:rsidR="00045A6A" w:rsidRPr="00045A6A">
              <w:t>product type</w:t>
            </w:r>
            <w:r w:rsidR="003905E1">
              <w:t xml:space="preserve"> from S1MP/FOS </w:t>
            </w:r>
            <w:r w:rsidR="000C50BB">
              <w:t xml:space="preserve">: </w:t>
            </w:r>
            <w:r w:rsidR="00045A6A" w:rsidRPr="00045A6A">
              <w:t>MPL_GOB_PC,</w:t>
            </w:r>
          </w:p>
          <w:p w14:paraId="30A58FAF" w14:textId="77777777" w:rsidR="003905E1" w:rsidRDefault="00045A6A" w:rsidP="00045A6A">
            <w:pPr>
              <w:pStyle w:val="ApprovalChangeLogTables"/>
            </w:pPr>
            <w:proofErr w:type="spellStart"/>
            <w:r w:rsidRPr="00045A6A">
              <w:t>MPL_RQn_OC</w:t>
            </w:r>
            <w:proofErr w:type="spellEnd"/>
            <w:r>
              <w:t xml:space="preserve">, </w:t>
            </w:r>
            <w:r w:rsidRPr="00045A6A">
              <w:t>MPL_LAS_OC</w:t>
            </w:r>
            <w:r w:rsidR="003905E1">
              <w:t>,</w:t>
            </w:r>
          </w:p>
          <w:p w14:paraId="2C94864F" w14:textId="4C44EEF6" w:rsidR="00045A6A" w:rsidRPr="00045A6A" w:rsidRDefault="00045A6A" w:rsidP="00045A6A">
            <w:pPr>
              <w:pStyle w:val="ApprovalChangeLogTables"/>
            </w:pPr>
            <w:proofErr w:type="spellStart"/>
            <w:r w:rsidRPr="00045A6A">
              <w:t>MPL_MAS_OC</w:t>
            </w:r>
            <w:r w:rsidR="003905E1">
              <w:t>,</w:t>
            </w:r>
            <w:r w:rsidRPr="00045A6A">
              <w:t>MPL_CRn_OC</w:t>
            </w:r>
            <w:proofErr w:type="spellEnd"/>
          </w:p>
          <w:p w14:paraId="55C2418A" w14:textId="77777777" w:rsidR="00045A6A" w:rsidRDefault="00045A6A" w:rsidP="003905E1">
            <w:pPr>
              <w:pStyle w:val="ApprovalChangeLogTables"/>
            </w:pPr>
            <w:proofErr w:type="spellStart"/>
            <w:r w:rsidRPr="00045A6A">
              <w:t>MPL_SSn_OC</w:t>
            </w:r>
            <w:r w:rsidR="003905E1">
              <w:t>,</w:t>
            </w:r>
            <w:r w:rsidRPr="00045A6A">
              <w:t>SER_SRn_OC</w:t>
            </w:r>
            <w:proofErr w:type="spellEnd"/>
          </w:p>
          <w:p w14:paraId="07F397B2" w14:textId="089EBA15" w:rsidR="005F4FD3" w:rsidRPr="00535B58" w:rsidRDefault="005F4FD3" w:rsidP="004B44DF">
            <w:pPr>
              <w:pStyle w:val="ApprovalChangeLogTables"/>
            </w:pPr>
          </w:p>
        </w:tc>
        <w:tc>
          <w:tcPr>
            <w:tcW w:w="1744" w:type="dxa"/>
            <w:tcBorders>
              <w:left w:val="single" w:sz="4" w:space="0" w:color="auto"/>
              <w:right w:val="single" w:sz="4" w:space="0" w:color="auto"/>
            </w:tcBorders>
          </w:tcPr>
          <w:p w14:paraId="270F4FBF" w14:textId="31A9836B" w:rsidR="007E578D" w:rsidRDefault="007E578D" w:rsidP="00240C37">
            <w:pPr>
              <w:pStyle w:val="ApprovalChangeLogTables"/>
            </w:pPr>
            <w:r>
              <w:t>1</w:t>
            </w:r>
            <w:r w:rsidR="00B92AF3">
              <w:t>7</w:t>
            </w:r>
            <w:r>
              <w:t>/10/2025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2CBF12" w14:textId="77777777" w:rsidR="007E578D" w:rsidRDefault="007E578D" w:rsidP="00240C37">
            <w:pPr>
              <w:pStyle w:val="ApprovalChangeLogTables"/>
            </w:pPr>
            <w:r>
              <w:t>20, 31</w:t>
            </w:r>
          </w:p>
          <w:p w14:paraId="3732B9D4" w14:textId="77777777" w:rsidR="000C50BB" w:rsidRDefault="000C50BB" w:rsidP="00240C37">
            <w:pPr>
              <w:pStyle w:val="ApprovalChangeLogTables"/>
            </w:pPr>
          </w:p>
          <w:p w14:paraId="389E4937" w14:textId="77777777" w:rsidR="000C50BB" w:rsidRDefault="000C50BB" w:rsidP="00240C37">
            <w:pPr>
              <w:pStyle w:val="ApprovalChangeLogTables"/>
            </w:pPr>
          </w:p>
          <w:p w14:paraId="47180650" w14:textId="382C9459" w:rsidR="005F4FD3" w:rsidRDefault="00B92AF3" w:rsidP="00240C37">
            <w:pPr>
              <w:pStyle w:val="ApprovalChangeLogTables"/>
            </w:pPr>
            <w:r>
              <w:t>59</w:t>
            </w:r>
          </w:p>
          <w:p w14:paraId="4BABFD43" w14:textId="77777777" w:rsidR="00E0584F" w:rsidRDefault="00E0584F" w:rsidP="00240C37">
            <w:pPr>
              <w:pStyle w:val="ApprovalChangeLogTables"/>
            </w:pPr>
          </w:p>
          <w:p w14:paraId="191BF632" w14:textId="77777777" w:rsidR="00E0584F" w:rsidRDefault="00E0584F" w:rsidP="00240C37">
            <w:pPr>
              <w:pStyle w:val="ApprovalChangeLogTables"/>
            </w:pPr>
          </w:p>
          <w:p w14:paraId="11732230" w14:textId="500E13BC" w:rsidR="000C50BB" w:rsidRDefault="000C50BB" w:rsidP="00240C37">
            <w:pPr>
              <w:pStyle w:val="ApprovalChangeLogTables"/>
            </w:pPr>
            <w:r>
              <w:t>20,21,22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11794" w14:textId="77777777" w:rsidR="007E578D" w:rsidRDefault="007E578D" w:rsidP="00240C37">
            <w:pPr>
              <w:pStyle w:val="ApprovalChangeLogTables"/>
            </w:pPr>
            <w:r>
              <w:t>2.2, 2.3</w:t>
            </w:r>
          </w:p>
          <w:p w14:paraId="398DC75D" w14:textId="77777777" w:rsidR="000C50BB" w:rsidRDefault="000C50BB" w:rsidP="00240C37">
            <w:pPr>
              <w:pStyle w:val="ApprovalChangeLogTables"/>
            </w:pPr>
          </w:p>
          <w:p w14:paraId="63707651" w14:textId="77777777" w:rsidR="000C50BB" w:rsidRDefault="000C50BB" w:rsidP="00240C37">
            <w:pPr>
              <w:pStyle w:val="ApprovalChangeLogTables"/>
            </w:pPr>
          </w:p>
          <w:p w14:paraId="4B50883E" w14:textId="7746B140" w:rsidR="005F4FD3" w:rsidRDefault="00B92AF3" w:rsidP="00240C37">
            <w:pPr>
              <w:pStyle w:val="ApprovalChangeLogTables"/>
            </w:pPr>
            <w:r>
              <w:t>4.2</w:t>
            </w:r>
          </w:p>
          <w:p w14:paraId="20781726" w14:textId="77777777" w:rsidR="00E0584F" w:rsidRDefault="00E0584F" w:rsidP="00240C37">
            <w:pPr>
              <w:pStyle w:val="ApprovalChangeLogTables"/>
            </w:pPr>
          </w:p>
          <w:p w14:paraId="173021FE" w14:textId="77777777" w:rsidR="00E0584F" w:rsidRDefault="00E0584F" w:rsidP="00240C37">
            <w:pPr>
              <w:pStyle w:val="ApprovalChangeLogTables"/>
            </w:pPr>
          </w:p>
          <w:p w14:paraId="08F35013" w14:textId="5DEF95BE" w:rsidR="000C50BB" w:rsidRDefault="000C50BB" w:rsidP="00240C37">
            <w:pPr>
              <w:pStyle w:val="ApprovalChangeLogTables"/>
            </w:pPr>
            <w:r>
              <w:t>2.3</w:t>
            </w:r>
          </w:p>
        </w:tc>
      </w:tr>
      <w:tr w:rsidR="00733E38" w:rsidRPr="00B6226C" w14:paraId="2B57BFF4" w14:textId="77777777" w:rsidTr="004B44DF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5612" w14:textId="77777777" w:rsidR="00733E38" w:rsidRPr="004B44DF" w:rsidRDefault="00733E38" w:rsidP="001F0327">
            <w:pPr>
              <w:pStyle w:val="ApprovalChangeLogTables"/>
              <w:numPr>
                <w:ilvl w:val="0"/>
                <w:numId w:val="28"/>
              </w:numPr>
              <w:ind w:left="317"/>
              <w:rPr>
                <w:color w:val="auto"/>
              </w:rPr>
            </w:pPr>
            <w:r w:rsidRPr="004B44DF">
              <w:rPr>
                <w:color w:val="auto"/>
              </w:rPr>
              <w:t xml:space="preserve">Removed </w:t>
            </w:r>
            <w:r w:rsidRPr="004B44DF">
              <w:rPr>
                <w:rFonts w:cs="Calibri"/>
                <w:color w:val="auto"/>
                <w:szCs w:val="18"/>
                <w:lang w:eastAsia="en-GB"/>
              </w:rPr>
              <w:t>AUX_NISE from S5p auxiliary data</w:t>
            </w:r>
          </w:p>
          <w:p w14:paraId="6C5332D0" w14:textId="2F834C45" w:rsidR="0097154A" w:rsidRPr="004B44DF" w:rsidRDefault="0097154A" w:rsidP="001F0327">
            <w:pPr>
              <w:pStyle w:val="ApprovalChangeLogTables"/>
              <w:numPr>
                <w:ilvl w:val="0"/>
                <w:numId w:val="28"/>
              </w:numPr>
              <w:ind w:left="317"/>
            </w:pPr>
            <w:r w:rsidRPr="004B44DF">
              <w:rPr>
                <w:color w:val="auto"/>
              </w:rPr>
              <w:lastRenderedPageBreak/>
              <w:t>Updated footnote (24) for S5p L1B_PQM</w:t>
            </w:r>
          </w:p>
          <w:p w14:paraId="6816D6BD" w14:textId="0764ECE9" w:rsidR="00F223E3" w:rsidRPr="007E578D" w:rsidRDefault="00F223E3" w:rsidP="00F223E3">
            <w:pPr>
              <w:pStyle w:val="ApprovalChangeLogTables"/>
              <w:numPr>
                <w:ilvl w:val="0"/>
                <w:numId w:val="28"/>
              </w:numPr>
              <w:ind w:left="317"/>
            </w:pPr>
            <w:r>
              <w:t xml:space="preserve">Added C-PR to LTA for S3 products </w:t>
            </w:r>
            <w:r w:rsidRPr="00F223E3">
              <w:t>MW_1_MWR___</w:t>
            </w:r>
            <w:r>
              <w:t xml:space="preserve"> and </w:t>
            </w:r>
            <w:r w:rsidRPr="00F223E3">
              <w:t>SR_1_LAN_RD</w:t>
            </w:r>
            <w:r w:rsidR="00E91DBA">
              <w:t xml:space="preserve"> </w:t>
            </w:r>
            <w:r w:rsidR="001D3C3E">
              <w:t>(</w:t>
            </w:r>
            <w:r w:rsidR="00E91DBA" w:rsidRPr="004B44DF">
              <w:rPr>
                <w:b/>
                <w:bCs/>
              </w:rPr>
              <w:t>ESAMSRVCR-59</w:t>
            </w:r>
            <w:r w:rsidR="00E91DBA">
              <w:rPr>
                <w:b/>
                <w:bCs/>
              </w:rPr>
              <w:t>/</w:t>
            </w:r>
            <w:r w:rsidR="00AF3C18" w:rsidRPr="00AF3C18">
              <w:rPr>
                <w:b/>
                <w:bCs/>
              </w:rPr>
              <w:t>SOA-3618</w:t>
            </w:r>
            <w:r w:rsidR="00E91DBA">
              <w:t>)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FC2F" w14:textId="7FFE1254" w:rsidR="00733E38" w:rsidRDefault="00733E38" w:rsidP="00240C37">
            <w:pPr>
              <w:pStyle w:val="ApprovalChangeLogTables"/>
            </w:pPr>
            <w:r>
              <w:lastRenderedPageBreak/>
              <w:t>24/10/2025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31D984" w14:textId="77777777" w:rsidR="00733E38" w:rsidRDefault="00733E38" w:rsidP="00240C37">
            <w:pPr>
              <w:pStyle w:val="ApprovalChangeLogTables"/>
            </w:pPr>
            <w:r>
              <w:t>55</w:t>
            </w:r>
          </w:p>
          <w:p w14:paraId="6DFA80A4" w14:textId="77777777" w:rsidR="0097154A" w:rsidRDefault="0097154A" w:rsidP="00240C37">
            <w:pPr>
              <w:pStyle w:val="ApprovalChangeLogTables"/>
            </w:pPr>
          </w:p>
          <w:p w14:paraId="0E08EA89" w14:textId="77777777" w:rsidR="0097154A" w:rsidRDefault="0097154A" w:rsidP="00240C37">
            <w:pPr>
              <w:pStyle w:val="ApprovalChangeLogTables"/>
            </w:pPr>
            <w:r>
              <w:lastRenderedPageBreak/>
              <w:t>62</w:t>
            </w:r>
          </w:p>
          <w:p w14:paraId="14BFF3A3" w14:textId="77777777" w:rsidR="00F223E3" w:rsidRDefault="00F223E3" w:rsidP="00240C37">
            <w:pPr>
              <w:pStyle w:val="ApprovalChangeLogTables"/>
            </w:pPr>
          </w:p>
          <w:p w14:paraId="582F63A6" w14:textId="0E4834A9" w:rsidR="00F223E3" w:rsidRDefault="0097067C" w:rsidP="00240C37">
            <w:pPr>
              <w:pStyle w:val="ApprovalChangeLogTables"/>
            </w:pPr>
            <w:r>
              <w:t>32,35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22734E" w14:textId="77777777" w:rsidR="00733E38" w:rsidRDefault="00733E38" w:rsidP="00240C37">
            <w:pPr>
              <w:pStyle w:val="ApprovalChangeLogTables"/>
            </w:pPr>
            <w:r>
              <w:lastRenderedPageBreak/>
              <w:t>5.2</w:t>
            </w:r>
          </w:p>
          <w:p w14:paraId="57EECDB8" w14:textId="77777777" w:rsidR="0097154A" w:rsidRDefault="0097154A" w:rsidP="00240C37">
            <w:pPr>
              <w:pStyle w:val="ApprovalChangeLogTables"/>
            </w:pPr>
          </w:p>
          <w:p w14:paraId="4873571B" w14:textId="77777777" w:rsidR="0097154A" w:rsidRDefault="0097154A" w:rsidP="00240C37">
            <w:pPr>
              <w:pStyle w:val="ApprovalChangeLogTables"/>
            </w:pPr>
            <w:r>
              <w:lastRenderedPageBreak/>
              <w:t>7.4.1</w:t>
            </w:r>
          </w:p>
          <w:p w14:paraId="311940E2" w14:textId="77777777" w:rsidR="0097067C" w:rsidRDefault="0097067C" w:rsidP="00240C37">
            <w:pPr>
              <w:pStyle w:val="ApprovalChangeLogTables"/>
            </w:pPr>
          </w:p>
          <w:p w14:paraId="2D0EC992" w14:textId="4D2DF629" w:rsidR="0097067C" w:rsidRDefault="0097067C" w:rsidP="00240C37">
            <w:pPr>
              <w:pStyle w:val="ApprovalChangeLogTables"/>
            </w:pPr>
            <w:r>
              <w:t>4.1</w:t>
            </w:r>
          </w:p>
        </w:tc>
      </w:tr>
      <w:tr w:rsidR="00160FD4" w:rsidRPr="00B6226C" w14:paraId="3353E61A" w14:textId="77777777" w:rsidTr="00160FD4">
        <w:trPr>
          <w:trHeight w:val="183"/>
        </w:trPr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62002C" w14:textId="1217AB02" w:rsidR="00160FD4" w:rsidRPr="00160FD4" w:rsidRDefault="00160FD4" w:rsidP="004B44DF">
            <w:pPr>
              <w:pStyle w:val="ApprovalChangeLogTables"/>
              <w:ind w:left="317"/>
              <w:rPr>
                <w:color w:val="auto"/>
              </w:rPr>
            </w:pPr>
            <w:r w:rsidRPr="00B6226C">
              <w:lastRenderedPageBreak/>
              <w:t>Issue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AD60F8" w14:textId="310820B4" w:rsidR="00160FD4" w:rsidRDefault="00160FD4" w:rsidP="00160FD4">
            <w:pPr>
              <w:pStyle w:val="ApprovalChangeLogTables"/>
            </w:pPr>
            <w:r w:rsidRPr="00B6226C">
              <w:t>1</w:t>
            </w: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6DBA6C" w14:textId="1FDB5CFA" w:rsidR="00160FD4" w:rsidRDefault="00160FD4" w:rsidP="00160FD4">
            <w:pPr>
              <w:pStyle w:val="ApprovalChangeLogTables"/>
            </w:pPr>
            <w:r w:rsidRPr="00B6226C">
              <w:t>Revision Number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95A126" w14:textId="58C000C4" w:rsidR="00160FD4" w:rsidRDefault="00160FD4" w:rsidP="00160FD4">
            <w:pPr>
              <w:pStyle w:val="ApprovalChangeLogTables"/>
            </w:pPr>
            <w:r>
              <w:t>7</w:t>
            </w:r>
          </w:p>
        </w:tc>
      </w:tr>
      <w:tr w:rsidR="00160FD4" w:rsidRPr="00B6226C" w14:paraId="69A02B97" w14:textId="77777777" w:rsidTr="004B44DF">
        <w:trPr>
          <w:trHeight w:val="283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737" w14:textId="0D88BBAD" w:rsidR="00160FD4" w:rsidRPr="00160FD4" w:rsidRDefault="00160FD4" w:rsidP="004B44DF">
            <w:pPr>
              <w:pStyle w:val="ApprovalChangeLogTables"/>
              <w:ind w:left="317"/>
              <w:rPr>
                <w:color w:val="auto"/>
              </w:rPr>
            </w:pPr>
            <w:r w:rsidRPr="00B6226C">
              <w:t>Reason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33D357" w14:textId="51948788" w:rsidR="00160FD4" w:rsidRDefault="00160FD4" w:rsidP="00160FD4">
            <w:pPr>
              <w:pStyle w:val="ApprovalChangeLogTables"/>
            </w:pPr>
            <w:r w:rsidRPr="00B6226C">
              <w:t>Date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3F7BE8" w14:textId="4A204246" w:rsidR="00160FD4" w:rsidRDefault="00160FD4" w:rsidP="00160FD4">
            <w:pPr>
              <w:pStyle w:val="ApprovalChangeLogTables"/>
            </w:pPr>
            <w:r w:rsidRPr="00B6226C">
              <w:t>Pages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81622C" w14:textId="529B5769" w:rsidR="00160FD4" w:rsidRDefault="00160FD4" w:rsidP="00160FD4">
            <w:pPr>
              <w:pStyle w:val="ApprovalChangeLogTables"/>
            </w:pPr>
            <w:r w:rsidRPr="00B6226C">
              <w:t>Paragraph(s)</w:t>
            </w:r>
          </w:p>
        </w:tc>
      </w:tr>
      <w:tr w:rsidR="00B14F8D" w:rsidRPr="00B6226C" w14:paraId="709EBEEC" w14:textId="77777777" w:rsidTr="004738D7">
        <w:trPr>
          <w:trHeight w:val="624"/>
        </w:trPr>
        <w:tc>
          <w:tcPr>
            <w:tcW w:w="37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34200" w14:textId="3FB64BFF" w:rsidR="00160FD4" w:rsidRDefault="00160FD4" w:rsidP="001F0327">
            <w:pPr>
              <w:pStyle w:val="ApprovalChangeLogTables"/>
              <w:numPr>
                <w:ilvl w:val="0"/>
                <w:numId w:val="28"/>
              </w:numPr>
              <w:ind w:left="317"/>
              <w:rPr>
                <w:color w:val="auto"/>
              </w:rPr>
            </w:pPr>
            <w:r>
              <w:rPr>
                <w:color w:val="auto"/>
              </w:rPr>
              <w:t xml:space="preserve">Added all </w:t>
            </w:r>
            <w:r w:rsidRPr="004B44DF">
              <w:t>ESAMSRVCR with related SOA in the changelog</w:t>
            </w:r>
          </w:p>
          <w:p w14:paraId="1AF52E60" w14:textId="6F7022C8" w:rsidR="00B14F8D" w:rsidRPr="00B14F8D" w:rsidRDefault="002E1458" w:rsidP="001F0327">
            <w:pPr>
              <w:pStyle w:val="ApprovalChangeLogTables"/>
              <w:numPr>
                <w:ilvl w:val="0"/>
                <w:numId w:val="28"/>
              </w:numPr>
              <w:ind w:left="317"/>
              <w:rPr>
                <w:color w:val="auto"/>
              </w:rPr>
            </w:pPr>
            <w:r>
              <w:rPr>
                <w:color w:val="auto"/>
              </w:rPr>
              <w:t xml:space="preserve">Replaced </w:t>
            </w:r>
            <w:r w:rsidR="0073241F">
              <w:rPr>
                <w:color w:val="auto"/>
              </w:rPr>
              <w:t xml:space="preserve">for S1 MP file type from </w:t>
            </w:r>
            <w:r w:rsidRPr="002E1458">
              <w:rPr>
                <w:color w:val="auto"/>
              </w:rPr>
              <w:t xml:space="preserve">MP_ALL__ </w:t>
            </w:r>
            <w:r>
              <w:rPr>
                <w:color w:val="auto"/>
              </w:rPr>
              <w:t xml:space="preserve">to </w:t>
            </w:r>
            <w:r w:rsidRPr="002E1458">
              <w:rPr>
                <w:color w:val="auto"/>
              </w:rPr>
              <w:t>MP_ALL</w:t>
            </w:r>
          </w:p>
        </w:tc>
        <w:tc>
          <w:tcPr>
            <w:tcW w:w="17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D44B" w14:textId="3115FA89" w:rsidR="00B14F8D" w:rsidRDefault="002E1458" w:rsidP="00240C37">
            <w:pPr>
              <w:pStyle w:val="ApprovalChangeLogTables"/>
            </w:pPr>
            <w:r>
              <w:t>29/01</w:t>
            </w:r>
            <w:r w:rsidR="00BC5FC6">
              <w:t>/</w:t>
            </w:r>
            <w:r>
              <w:t>2026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46877D" w14:textId="77777777" w:rsidR="00160FD4" w:rsidRDefault="00160FD4" w:rsidP="00240C37">
            <w:pPr>
              <w:pStyle w:val="ApprovalChangeLogTables"/>
            </w:pPr>
          </w:p>
          <w:p w14:paraId="37671E95" w14:textId="77777777" w:rsidR="00160FD4" w:rsidRDefault="00160FD4" w:rsidP="00240C37">
            <w:pPr>
              <w:pStyle w:val="ApprovalChangeLogTables"/>
            </w:pPr>
          </w:p>
          <w:p w14:paraId="79DD1CA8" w14:textId="18CACEAA" w:rsidR="00B14F8D" w:rsidRDefault="002E1458" w:rsidP="00240C37">
            <w:pPr>
              <w:pStyle w:val="ApprovalChangeLogTables"/>
            </w:pPr>
            <w:r>
              <w:t>22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259473" w14:textId="77777777" w:rsidR="00160FD4" w:rsidRDefault="00160FD4" w:rsidP="00240C37">
            <w:pPr>
              <w:pStyle w:val="ApprovalChangeLogTables"/>
            </w:pPr>
          </w:p>
          <w:p w14:paraId="0E75FA35" w14:textId="77777777" w:rsidR="00160FD4" w:rsidRDefault="00160FD4" w:rsidP="00240C37">
            <w:pPr>
              <w:pStyle w:val="ApprovalChangeLogTables"/>
            </w:pPr>
          </w:p>
          <w:p w14:paraId="32A149F3" w14:textId="61FBA857" w:rsidR="00B14F8D" w:rsidRDefault="002E1458" w:rsidP="00240C37">
            <w:pPr>
              <w:pStyle w:val="ApprovalChangeLogTables"/>
            </w:pPr>
            <w:r>
              <w:t>2.3</w:t>
            </w:r>
          </w:p>
        </w:tc>
      </w:tr>
    </w:tbl>
    <w:sdt>
      <w:sdtPr>
        <w:rPr>
          <w:lang w:val="en-GB"/>
        </w:rPr>
        <w:id w:val="484288430"/>
        <w:docPartObj>
          <w:docPartGallery w:val="Table of Contents"/>
          <w:docPartUnique/>
        </w:docPartObj>
      </w:sdtPr>
      <w:sdtContent>
        <w:p w14:paraId="1C1FC3A1" w14:textId="77777777" w:rsidR="007F6EDB" w:rsidRPr="00B6226C" w:rsidRDefault="007F6EDB" w:rsidP="0633D177">
          <w:pPr>
            <w:pStyle w:val="TOCHeading"/>
            <w:rPr>
              <w:sz w:val="24"/>
              <w:szCs w:val="24"/>
              <w:lang w:val="en-GB"/>
            </w:rPr>
          </w:pPr>
        </w:p>
        <w:p w14:paraId="0CD827CF" w14:textId="655A59DE" w:rsidR="0093265B" w:rsidRPr="00B6226C" w:rsidRDefault="00877B73">
          <w:pPr>
            <w:pStyle w:val="TOCHeading"/>
            <w:rPr>
              <w:lang w:val="en-GB"/>
            </w:rPr>
          </w:pPr>
          <w:r>
            <w:rPr>
              <w:lang w:val="en-GB"/>
            </w:rPr>
            <w:t>Table of Contents</w:t>
          </w:r>
        </w:p>
        <w:p w14:paraId="174F1F14" w14:textId="408C6E00" w:rsidR="00A84475" w:rsidRDefault="0633D177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B6226C">
            <w:fldChar w:fldCharType="begin"/>
          </w:r>
          <w:r w:rsidR="0093265B" w:rsidRPr="00B6226C">
            <w:instrText>TOC \o "1-3" \z \u \h</w:instrText>
          </w:r>
          <w:r w:rsidRPr="00B6226C">
            <w:fldChar w:fldCharType="separate"/>
          </w:r>
          <w:hyperlink w:anchor="_Toc212216565" w:history="1">
            <w:r w:rsidR="00A84475" w:rsidRPr="0003292D">
              <w:rPr>
                <w:rStyle w:val="Hyperlink"/>
                <w:noProof/>
              </w:rPr>
              <w:t>1.1. Scope</w:t>
            </w:r>
            <w:r w:rsidR="00A84475">
              <w:rPr>
                <w:noProof/>
                <w:webHidden/>
              </w:rPr>
              <w:tab/>
            </w:r>
            <w:r w:rsidR="00A84475">
              <w:rPr>
                <w:noProof/>
                <w:webHidden/>
              </w:rPr>
              <w:fldChar w:fldCharType="begin"/>
            </w:r>
            <w:r w:rsidR="00A84475">
              <w:rPr>
                <w:noProof/>
                <w:webHidden/>
              </w:rPr>
              <w:instrText xml:space="preserve"> PAGEREF _Toc212216565 \h </w:instrText>
            </w:r>
            <w:r w:rsidR="00A84475">
              <w:rPr>
                <w:noProof/>
                <w:webHidden/>
              </w:rPr>
            </w:r>
            <w:r w:rsidR="00A84475"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10</w:t>
            </w:r>
            <w:r w:rsidR="00A84475">
              <w:rPr>
                <w:noProof/>
                <w:webHidden/>
              </w:rPr>
              <w:fldChar w:fldCharType="end"/>
            </w:r>
          </w:hyperlink>
        </w:p>
        <w:p w14:paraId="51680A92" w14:textId="6D5DC953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66" w:history="1">
            <w:r w:rsidRPr="0003292D">
              <w:rPr>
                <w:rStyle w:val="Hyperlink"/>
                <w:noProof/>
              </w:rPr>
              <w:t>1.2. Applicable and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67BF" w14:textId="5AC15452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67" w:history="1">
            <w:r w:rsidRPr="0003292D">
              <w:rPr>
                <w:rStyle w:val="Hyperlink"/>
                <w:noProof/>
              </w:rPr>
              <w:t>1.3.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C2A8" w14:textId="0F80FCDD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68" w:history="1">
            <w:r w:rsidRPr="0003292D">
              <w:rPr>
                <w:rStyle w:val="Hyperlink"/>
                <w:noProof/>
              </w:rPr>
              <w:t>1.4. Definitions and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A90AE" w14:textId="62393229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69" w:history="1">
            <w:r w:rsidRPr="0003292D">
              <w:rPr>
                <w:rStyle w:val="Hyperlink"/>
                <w:noProof/>
              </w:rPr>
              <w:t>2.1. Sentinel-1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4166" w14:textId="4272D4A3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70" w:history="1">
            <w:r w:rsidRPr="0003292D">
              <w:rPr>
                <w:rStyle w:val="Hyperlink"/>
                <w:noProof/>
              </w:rPr>
              <w:t>2.2. Sentinel-1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A5E4" w14:textId="0377C0D5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71" w:history="1">
            <w:r w:rsidRPr="0003292D">
              <w:rPr>
                <w:rStyle w:val="Hyperlink"/>
                <w:noProof/>
              </w:rPr>
              <w:t>2.3. Sentinel-1 Mission Planning and FOS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12BD" w14:textId="22908966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86" w:history="1">
            <w:r w:rsidRPr="0003292D">
              <w:rPr>
                <w:rStyle w:val="Hyperlink"/>
                <w:noProof/>
              </w:rPr>
              <w:t>2.4. Sentinel-1 OLQC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C0B0" w14:textId="353F5123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87" w:history="1">
            <w:r w:rsidRPr="0003292D">
              <w:rPr>
                <w:rStyle w:val="Hyperlink"/>
                <w:noProof/>
              </w:rPr>
              <w:t>3.1. Sentinel-2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0C96" w14:textId="5501C4F5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88" w:history="1">
            <w:r w:rsidRPr="0003292D">
              <w:rPr>
                <w:rStyle w:val="Hyperlink"/>
                <w:noProof/>
              </w:rPr>
              <w:t>3.2. Sentinel-2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98A8" w14:textId="644435E6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2" w:history="1">
            <w:r w:rsidRPr="0003292D">
              <w:rPr>
                <w:rStyle w:val="Hyperlink"/>
                <w:noProof/>
              </w:rPr>
              <w:t>3.3. Sentinel-2 Mission Planning and FOS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276B" w14:textId="684FD321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3" w:history="1">
            <w:r w:rsidRPr="0003292D">
              <w:rPr>
                <w:rStyle w:val="Hyperlink"/>
                <w:noProof/>
              </w:rPr>
              <w:t>3.4. Sentinel-2 OLQC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0B2A" w14:textId="0E1E03F0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4" w:history="1">
            <w:r w:rsidRPr="0003292D">
              <w:rPr>
                <w:rStyle w:val="Hyperlink"/>
                <w:noProof/>
              </w:rPr>
              <w:t>4.1. Sentinel-3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1152F" w14:textId="641AE1BA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5" w:history="1">
            <w:r w:rsidRPr="0003292D">
              <w:rPr>
                <w:rStyle w:val="Hyperlink"/>
                <w:noProof/>
              </w:rPr>
              <w:t>4.2. Sentinel-3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9E7E" w14:textId="0103B1EC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7" w:history="1">
            <w:r w:rsidRPr="0003292D">
              <w:rPr>
                <w:rStyle w:val="Hyperlink"/>
                <w:noProof/>
              </w:rPr>
              <w:t>5.1. Sentinel-5P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0955" w14:textId="2236919C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8" w:history="1">
            <w:r w:rsidRPr="0003292D">
              <w:rPr>
                <w:rStyle w:val="Hyperlink"/>
                <w:noProof/>
              </w:rPr>
              <w:t>5.2. Sentinel-5P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FF9C" w14:textId="24A6D71B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599" w:history="1">
            <w:r w:rsidRPr="0003292D">
              <w:rPr>
                <w:rStyle w:val="Hyperlink"/>
                <w:noProof/>
              </w:rPr>
              <w:t>6.1. Sentinel-6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D5B7" w14:textId="08C24B93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0" w:history="1">
            <w:r w:rsidRPr="0003292D">
              <w:rPr>
                <w:rStyle w:val="Hyperlink"/>
                <w:noProof/>
              </w:rPr>
              <w:t>7.1. Sentinel-1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C9B6" w14:textId="436DCCB3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1" w:history="1">
            <w:r w:rsidRPr="0003292D">
              <w:rPr>
                <w:rStyle w:val="Hyperlink"/>
                <w:noProof/>
              </w:rPr>
              <w:t>7.1.1. Removed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2B41" w14:textId="6DC1C6F0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2" w:history="1">
            <w:r w:rsidRPr="0003292D">
              <w:rPr>
                <w:rStyle w:val="Hyperlink"/>
                <w:noProof/>
              </w:rPr>
              <w:t>7.1.2. Removed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11D0" w14:textId="68858FD1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3" w:history="1">
            <w:r w:rsidRPr="0003292D">
              <w:rPr>
                <w:rStyle w:val="Hyperlink"/>
                <w:noProof/>
              </w:rPr>
              <w:t xml:space="preserve"> 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310E" w14:textId="33493712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4" w:history="1">
            <w:r w:rsidRPr="0003292D">
              <w:rPr>
                <w:rStyle w:val="Hyperlink"/>
                <w:noProof/>
              </w:rPr>
              <w:t>7.1.3. Mission Planning and FOS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AD6B" w14:textId="25584400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5" w:history="1">
            <w:r w:rsidRPr="0003292D">
              <w:rPr>
                <w:rStyle w:val="Hyperlink"/>
                <w:noProof/>
              </w:rPr>
              <w:t>7.2. Sentinel-2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B8B7" w14:textId="7776A134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6" w:history="1">
            <w:r w:rsidRPr="0003292D">
              <w:rPr>
                <w:rStyle w:val="Hyperlink"/>
                <w:noProof/>
              </w:rPr>
              <w:t>7.3. Sentinel-3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0BF6" w14:textId="416CC427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7" w:history="1">
            <w:r w:rsidRPr="0003292D">
              <w:rPr>
                <w:rStyle w:val="Hyperlink"/>
                <w:noProof/>
              </w:rPr>
              <w:t>7.3.1. Removed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C126" w14:textId="548F5F85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8" w:history="1">
            <w:r w:rsidRPr="0003292D">
              <w:rPr>
                <w:rStyle w:val="Hyperlink"/>
                <w:noProof/>
              </w:rPr>
              <w:t>7.3.2. Removed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8E0C" w14:textId="39F5407E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09" w:history="1">
            <w:r w:rsidRPr="0003292D">
              <w:rPr>
                <w:rStyle w:val="Hyperlink"/>
                <w:noProof/>
              </w:rPr>
              <w:t>7.4. Sentinel-5p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62186" w14:textId="055A8CDC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10" w:history="1">
            <w:r w:rsidRPr="0003292D">
              <w:rPr>
                <w:rStyle w:val="Hyperlink"/>
                <w:noProof/>
              </w:rPr>
              <w:t>7.4.1. Removed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F03E" w14:textId="2638D422" w:rsidR="00A84475" w:rsidRDefault="00A84475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2216611" w:history="1">
            <w:r w:rsidRPr="0003292D">
              <w:rPr>
                <w:rStyle w:val="Hyperlink"/>
                <w:noProof/>
              </w:rPr>
              <w:t>7.4.2. Removed Auxiliary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794A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36FE" w14:textId="31AC6FFB" w:rsidR="0633D177" w:rsidRPr="00B6226C" w:rsidRDefault="0633D177" w:rsidP="004B44DF">
          <w:pPr>
            <w:pStyle w:val="TOC2"/>
            <w:rPr>
              <w:rStyle w:val="Hyperlink"/>
            </w:rPr>
          </w:pPr>
          <w:r w:rsidRPr="00B6226C">
            <w:fldChar w:fldCharType="end"/>
          </w:r>
        </w:p>
      </w:sdtContent>
    </w:sdt>
    <w:p w14:paraId="5B7BEBFE" w14:textId="5E4002C5" w:rsidR="0093265B" w:rsidRPr="00B6226C" w:rsidRDefault="0093265B"/>
    <w:p w14:paraId="03924967" w14:textId="77777777" w:rsidR="00C5292A" w:rsidRPr="00B6226C" w:rsidRDefault="00C5292A" w:rsidP="00C5292A">
      <w:pPr>
        <w:rPr>
          <w:rFonts w:cs="Arial"/>
          <w:b/>
          <w:color w:val="355D6D"/>
          <w:szCs w:val="24"/>
        </w:rPr>
      </w:pPr>
      <w:r w:rsidRPr="00B6226C">
        <w:br w:type="page"/>
      </w:r>
    </w:p>
    <w:p w14:paraId="1E16B515" w14:textId="77777777" w:rsidR="007F08DE" w:rsidRPr="00B6226C" w:rsidRDefault="007F08DE" w:rsidP="005C10D6">
      <w:pPr>
        <w:tabs>
          <w:tab w:val="left" w:pos="567"/>
          <w:tab w:val="right" w:leader="dot" w:pos="9540"/>
        </w:tabs>
        <w:rPr>
          <w:rStyle w:val="Title3levelChar"/>
          <w:b w:val="0"/>
          <w:color w:val="003249"/>
        </w:rPr>
        <w:sectPr w:rsidR="007F08DE" w:rsidRPr="00B6226C" w:rsidSect="004C743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2398" w:right="851" w:bottom="1134" w:left="1134" w:header="851" w:footer="567" w:gutter="0"/>
          <w:cols w:space="708"/>
          <w:titlePg/>
          <w:docGrid w:linePitch="360"/>
        </w:sectPr>
      </w:pPr>
    </w:p>
    <w:p w14:paraId="682DB71A" w14:textId="77777777" w:rsidR="004C7433" w:rsidRPr="00B6226C" w:rsidRDefault="004E59F3" w:rsidP="00821FFD">
      <w:pPr>
        <w:pStyle w:val="Heading01"/>
        <w:tabs>
          <w:tab w:val="left" w:pos="4820"/>
        </w:tabs>
        <w:rPr>
          <w:rStyle w:val="Heading01Char"/>
          <w:b/>
          <w:caps/>
        </w:rPr>
      </w:pPr>
      <w:bookmarkStart w:id="0" w:name="_Toc385420858"/>
      <w:bookmarkStart w:id="1" w:name="_Toc46937576"/>
      <w:r w:rsidRPr="00B6226C">
        <w:rPr>
          <w:rStyle w:val="Heading01Char"/>
          <w:b/>
          <w:caps/>
        </w:rPr>
        <w:lastRenderedPageBreak/>
        <w:t>Introduction</w:t>
      </w:r>
      <w:bookmarkEnd w:id="0"/>
      <w:bookmarkEnd w:id="1"/>
    </w:p>
    <w:p w14:paraId="3CD63D6F" w14:textId="6ACBC8D8" w:rsidR="00D6261A" w:rsidRPr="00B6226C" w:rsidRDefault="00D6261A" w:rsidP="00D6261A">
      <w:pPr>
        <w:pStyle w:val="Heading02"/>
      </w:pPr>
      <w:bookmarkStart w:id="2" w:name="_Toc1589864030"/>
      <w:bookmarkStart w:id="3" w:name="_Toc307291344"/>
      <w:bookmarkStart w:id="4" w:name="_Toc615072654"/>
      <w:bookmarkStart w:id="5" w:name="_Toc1002291322"/>
      <w:bookmarkStart w:id="6" w:name="_Toc2057855380"/>
      <w:bookmarkStart w:id="7" w:name="_Toc1104981993"/>
      <w:bookmarkStart w:id="8" w:name="_Toc1417350200"/>
      <w:bookmarkStart w:id="9" w:name="_Toc1528907437"/>
      <w:bookmarkStart w:id="10" w:name="_Toc848841311"/>
      <w:bookmarkStart w:id="11" w:name="_Toc118168069"/>
      <w:bookmarkStart w:id="12" w:name="_Toc1398462693"/>
      <w:bookmarkStart w:id="13" w:name="_Toc1989986564"/>
      <w:bookmarkStart w:id="14" w:name="_Toc1035941808"/>
      <w:bookmarkStart w:id="15" w:name="_Toc1137089532"/>
      <w:bookmarkStart w:id="16" w:name="_Toc1920784690"/>
      <w:bookmarkStart w:id="17" w:name="_Toc7806511"/>
      <w:bookmarkStart w:id="18" w:name="_Toc611203943"/>
      <w:bookmarkStart w:id="19" w:name="_Toc1581960656"/>
      <w:bookmarkStart w:id="20" w:name="_Toc54608590"/>
      <w:bookmarkStart w:id="21" w:name="_Toc272502512"/>
      <w:bookmarkStart w:id="22" w:name="_Toc212216565"/>
      <w:r w:rsidRPr="00B6226C">
        <w:t>Scope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5ACB8CA1" w14:textId="79CABB46" w:rsidR="00653746" w:rsidRPr="00B6226C" w:rsidRDefault="00186ABC" w:rsidP="00653746">
      <w:pPr>
        <w:pStyle w:val="Body"/>
      </w:pPr>
      <w:r w:rsidRPr="00B6226C">
        <w:t xml:space="preserve">This document </w:t>
      </w:r>
      <w:r w:rsidR="00881FC9" w:rsidRPr="00B6226C">
        <w:t>describes</w:t>
      </w:r>
      <w:r w:rsidRPr="00B6226C">
        <w:t xml:space="preserve"> </w:t>
      </w:r>
      <w:r w:rsidR="00C91995" w:rsidRPr="00B6226C">
        <w:t xml:space="preserve">the </w:t>
      </w:r>
      <w:r w:rsidR="000E17D8" w:rsidRPr="00B6226C">
        <w:t xml:space="preserve">data flow </w:t>
      </w:r>
      <w:r w:rsidR="00C91995" w:rsidRPr="00B6226C">
        <w:t>configuration</w:t>
      </w:r>
      <w:r w:rsidR="000E17D8" w:rsidRPr="00B6226C">
        <w:t xml:space="preserve"> within </w:t>
      </w:r>
      <w:r w:rsidR="00E0393A" w:rsidRPr="00B6226C">
        <w:t>t</w:t>
      </w:r>
      <w:r w:rsidR="000E17D8" w:rsidRPr="00B6226C">
        <w:t xml:space="preserve">he </w:t>
      </w:r>
      <w:r w:rsidR="001E0BDB" w:rsidRPr="00B6226C">
        <w:t>EOF-CSC</w:t>
      </w:r>
      <w:r w:rsidR="00163FE5" w:rsidRPr="00B6226C">
        <w:t xml:space="preserve">, identifying </w:t>
      </w:r>
      <w:r w:rsidR="00C34C43" w:rsidRPr="00B6226C">
        <w:t xml:space="preserve">the </w:t>
      </w:r>
      <w:r w:rsidRPr="00B6226C">
        <w:t>Sentinel products and auxiliary data files</w:t>
      </w:r>
      <w:r w:rsidR="00C34C43" w:rsidRPr="00B6226C">
        <w:t xml:space="preserve"> </w:t>
      </w:r>
      <w:r w:rsidR="007F6964" w:rsidRPr="00B6226C">
        <w:t xml:space="preserve">managed by each </w:t>
      </w:r>
      <w:r w:rsidR="001E0BDB" w:rsidRPr="00B6226C">
        <w:t>EOF-CSC</w:t>
      </w:r>
      <w:r w:rsidR="007F6964" w:rsidRPr="00B6226C">
        <w:t xml:space="preserve"> Service</w:t>
      </w:r>
      <w:r w:rsidR="009E2D78" w:rsidRPr="00B6226C">
        <w:t xml:space="preserve"> </w:t>
      </w:r>
      <w:r w:rsidR="007F6964" w:rsidRPr="00B6226C">
        <w:t xml:space="preserve">and </w:t>
      </w:r>
      <w:r w:rsidR="00653746" w:rsidRPr="00B6226C">
        <w:t>indicating</w:t>
      </w:r>
      <w:r w:rsidR="007345FC" w:rsidRPr="00B6226C">
        <w:t>,</w:t>
      </w:r>
      <w:r w:rsidR="00653746" w:rsidRPr="00B6226C">
        <w:t xml:space="preserve"> for each type of data</w:t>
      </w:r>
      <w:r w:rsidR="009531C2" w:rsidRPr="00B6226C">
        <w:t xml:space="preserve"> managed by a given Service,</w:t>
      </w:r>
      <w:r w:rsidR="00653746" w:rsidRPr="00B6226C">
        <w:t xml:space="preserve"> whether the Service acts as a Provider (P) or as a Consumer (C) of the data. </w:t>
      </w:r>
    </w:p>
    <w:p w14:paraId="32CD9711" w14:textId="77777777" w:rsidR="009427E3" w:rsidRPr="00B6226C" w:rsidRDefault="009427E3" w:rsidP="00186ABC">
      <w:pPr>
        <w:pStyle w:val="Body"/>
        <w:rPr>
          <w:highlight w:val="yellow"/>
        </w:rPr>
      </w:pPr>
    </w:p>
    <w:p w14:paraId="623F116B" w14:textId="717F6489" w:rsidR="00D847BB" w:rsidRPr="00B6226C" w:rsidRDefault="00687893" w:rsidP="1BECAA8F">
      <w:pPr>
        <w:pStyle w:val="Body"/>
        <w:rPr>
          <w:highlight w:val="yellow"/>
        </w:rPr>
      </w:pPr>
      <w:r w:rsidRPr="00B6226C">
        <w:t xml:space="preserve">Possible </w:t>
      </w:r>
      <w:r w:rsidR="009531C2" w:rsidRPr="00B6226C">
        <w:t>changes</w:t>
      </w:r>
      <w:r w:rsidRPr="00B6226C">
        <w:t xml:space="preserve"> in the operational </w:t>
      </w:r>
      <w:r w:rsidR="009531C2" w:rsidRPr="00B6226C">
        <w:t>data flow configuration</w:t>
      </w:r>
      <w:r w:rsidRPr="00B6226C">
        <w:t xml:space="preserve"> will be reflected in future updates of this document.</w:t>
      </w:r>
    </w:p>
    <w:p w14:paraId="7591B9F5" w14:textId="77777777" w:rsidR="008939CA" w:rsidRPr="00B6226C" w:rsidRDefault="008939CA" w:rsidP="00186ABC">
      <w:pPr>
        <w:pStyle w:val="Body"/>
      </w:pPr>
      <w:bookmarkStart w:id="23" w:name="RD1"/>
      <w:bookmarkEnd w:id="23"/>
    </w:p>
    <w:p w14:paraId="01FF8EC4" w14:textId="4258C5E3" w:rsidR="00D6261A" w:rsidRPr="00B6226C" w:rsidRDefault="00D6261A" w:rsidP="00D6261A">
      <w:pPr>
        <w:pStyle w:val="Heading02"/>
      </w:pPr>
      <w:bookmarkStart w:id="24" w:name="_Toc1586785439"/>
      <w:bookmarkStart w:id="25" w:name="_Toc923576128"/>
      <w:bookmarkStart w:id="26" w:name="_Toc2030315019"/>
      <w:bookmarkStart w:id="27" w:name="_Toc2099967160"/>
      <w:bookmarkStart w:id="28" w:name="_Toc299190906"/>
      <w:bookmarkStart w:id="29" w:name="_Toc1201896192"/>
      <w:bookmarkStart w:id="30" w:name="_Toc766137767"/>
      <w:bookmarkStart w:id="31" w:name="_Toc677498473"/>
      <w:bookmarkStart w:id="32" w:name="_Toc2043440733"/>
      <w:bookmarkStart w:id="33" w:name="_Toc1075114265"/>
      <w:bookmarkStart w:id="34" w:name="_Toc2068157632"/>
      <w:bookmarkStart w:id="35" w:name="_Toc1417218584"/>
      <w:bookmarkStart w:id="36" w:name="_Toc982195241"/>
      <w:bookmarkStart w:id="37" w:name="_Toc2033700714"/>
      <w:bookmarkStart w:id="38" w:name="_Toc1336804374"/>
      <w:bookmarkStart w:id="39" w:name="_Toc129792181"/>
      <w:bookmarkStart w:id="40" w:name="_Toc1707258258"/>
      <w:bookmarkStart w:id="41" w:name="_Toc15176704"/>
      <w:bookmarkStart w:id="42" w:name="_Toc2001670542"/>
      <w:bookmarkStart w:id="43" w:name="_Toc1751309166"/>
      <w:bookmarkStart w:id="44" w:name="_Toc212216566"/>
      <w:r w:rsidRPr="00B6226C">
        <w:t>Applicable and Reference Documents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66"/>
        <w:gridCol w:w="3108"/>
      </w:tblGrid>
      <w:tr w:rsidR="008F5725" w:rsidRPr="00B6226C" w14:paraId="13FE3616" w14:textId="66D7400F" w:rsidTr="004B44DF">
        <w:tc>
          <w:tcPr>
            <w:tcW w:w="1838" w:type="dxa"/>
          </w:tcPr>
          <w:p w14:paraId="5FAB36DB" w14:textId="5583AE5F" w:rsidR="008F5725" w:rsidRPr="00B6226C" w:rsidRDefault="008F5725" w:rsidP="008F5725">
            <w:pPr>
              <w:pStyle w:val="Body"/>
            </w:pPr>
            <w:hyperlink w:anchor="RD1" w:history="1">
              <w:r w:rsidRPr="00B6226C">
                <w:rPr>
                  <w:rStyle w:val="Hyperlink"/>
                </w:rPr>
                <w:t>[RD-EOF-AUX]</w:t>
              </w:r>
            </w:hyperlink>
          </w:p>
        </w:tc>
        <w:tc>
          <w:tcPr>
            <w:tcW w:w="4966" w:type="dxa"/>
          </w:tcPr>
          <w:p w14:paraId="46646186" w14:textId="49090B33" w:rsidR="008F5725" w:rsidRPr="00B6226C" w:rsidRDefault="008F5725" w:rsidP="004B44DF">
            <w:pPr>
              <w:pStyle w:val="Body"/>
              <w:jc w:val="left"/>
            </w:pPr>
            <w:r w:rsidRPr="00B6226C">
              <w:t xml:space="preserve">ESA EO Framework (EOF) – </w:t>
            </w:r>
            <w:r w:rsidR="00350866">
              <w:t>for the Copernicus Space Component (EOF-</w:t>
            </w:r>
            <w:r w:rsidR="00350866" w:rsidRPr="00B6226C">
              <w:t>CSC</w:t>
            </w:r>
            <w:r w:rsidR="00350866">
              <w:t>)</w:t>
            </w:r>
            <w:r w:rsidR="00350866" w:rsidRPr="00B6226C">
              <w:t xml:space="preserve"> -</w:t>
            </w:r>
            <w:r w:rsidRPr="00B6226C">
              <w:t xml:space="preserve"> Copernicus Sentinel Auxiliary Data Portfolio, </w:t>
            </w:r>
          </w:p>
        </w:tc>
        <w:tc>
          <w:tcPr>
            <w:tcW w:w="3108" w:type="dxa"/>
          </w:tcPr>
          <w:p w14:paraId="6AC167AC" w14:textId="3DA8FF4F" w:rsidR="008F5725" w:rsidRPr="00B6226C" w:rsidRDefault="008F5725" w:rsidP="008F5725">
            <w:pPr>
              <w:pStyle w:val="Body"/>
            </w:pPr>
            <w:r w:rsidRPr="00B6226C">
              <w:t>[ESA-EOPG-EOPGC-TN-37]</w:t>
            </w:r>
          </w:p>
        </w:tc>
      </w:tr>
      <w:tr w:rsidR="008F5725" w:rsidRPr="00B6226C" w14:paraId="37CB29CA" w14:textId="18B324BA" w:rsidTr="004B44DF">
        <w:tc>
          <w:tcPr>
            <w:tcW w:w="1838" w:type="dxa"/>
          </w:tcPr>
          <w:p w14:paraId="1A6DACC2" w14:textId="2850DBE2" w:rsidR="008F5725" w:rsidRPr="00B6226C" w:rsidRDefault="005D7F16" w:rsidP="008F5725">
            <w:pPr>
              <w:pStyle w:val="Body"/>
            </w:pPr>
            <w:hyperlink w:anchor="RD2" w:history="1">
              <w:bookmarkStart w:id="45" w:name="RD4"/>
              <w:bookmarkStart w:id="46" w:name="RD3"/>
              <w:bookmarkStart w:id="47" w:name="RD2"/>
              <w:bookmarkEnd w:id="45"/>
              <w:bookmarkEnd w:id="46"/>
              <w:bookmarkEnd w:id="47"/>
              <w:r w:rsidRPr="00B6226C">
                <w:rPr>
                  <w:rStyle w:val="Hyperlink"/>
                </w:rPr>
                <w:t>[RD-EOF-CSP]</w:t>
              </w:r>
            </w:hyperlink>
          </w:p>
        </w:tc>
        <w:tc>
          <w:tcPr>
            <w:tcW w:w="4966" w:type="dxa"/>
          </w:tcPr>
          <w:p w14:paraId="7C893BE1" w14:textId="33F84DA9" w:rsidR="008F5725" w:rsidRPr="00B6226C" w:rsidRDefault="008F5725" w:rsidP="004B44DF">
            <w:pPr>
              <w:pStyle w:val="Body"/>
              <w:jc w:val="left"/>
            </w:pPr>
            <w:r w:rsidRPr="00B6226C">
              <w:t xml:space="preserve">ESA EO Framework (EOF) – </w:t>
            </w:r>
            <w:r w:rsidR="00350866">
              <w:t>for the Copernicus Space Component (EOF-</w:t>
            </w:r>
            <w:r w:rsidRPr="00B6226C">
              <w:t>CSC</w:t>
            </w:r>
            <w:r w:rsidR="00350866">
              <w:t>)</w:t>
            </w:r>
            <w:r w:rsidRPr="00B6226C">
              <w:t xml:space="preserve"> - Copernicus Sentinel Data Portfolio</w:t>
            </w:r>
          </w:p>
        </w:tc>
        <w:tc>
          <w:tcPr>
            <w:tcW w:w="3108" w:type="dxa"/>
          </w:tcPr>
          <w:p w14:paraId="2B94B4FC" w14:textId="1E80EF79" w:rsidR="008F5725" w:rsidRPr="00B6226C" w:rsidRDefault="008F5725" w:rsidP="008F5725">
            <w:pPr>
              <w:pStyle w:val="Body"/>
            </w:pPr>
            <w:r w:rsidRPr="00B6226C">
              <w:t>[ESA-EOPG-EOPGC-TN-12]</w:t>
            </w:r>
          </w:p>
        </w:tc>
      </w:tr>
      <w:tr w:rsidR="008F5725" w:rsidRPr="00B6226C" w14:paraId="73CE97E6" w14:textId="02EFF0FB" w:rsidTr="004B44DF">
        <w:tc>
          <w:tcPr>
            <w:tcW w:w="1838" w:type="dxa"/>
          </w:tcPr>
          <w:p w14:paraId="080EF863" w14:textId="283F2012" w:rsidR="008F5725" w:rsidRPr="00B6226C" w:rsidRDefault="008F5725" w:rsidP="008F5725">
            <w:pPr>
              <w:pStyle w:val="Body"/>
            </w:pPr>
            <w:hyperlink w:anchor="RD3" w:history="1">
              <w:r w:rsidRPr="00B6226C">
                <w:rPr>
                  <w:rStyle w:val="Hyperlink"/>
                </w:rPr>
                <w:t>[RD-EOF-MICD]</w:t>
              </w:r>
            </w:hyperlink>
          </w:p>
        </w:tc>
        <w:tc>
          <w:tcPr>
            <w:tcW w:w="4966" w:type="dxa"/>
          </w:tcPr>
          <w:p w14:paraId="415BA4D0" w14:textId="2945490C" w:rsidR="008F5725" w:rsidRPr="00B6226C" w:rsidRDefault="008F5725" w:rsidP="004B44DF">
            <w:pPr>
              <w:pStyle w:val="Body"/>
              <w:jc w:val="left"/>
            </w:pPr>
            <w:r w:rsidRPr="00B6226C">
              <w:t xml:space="preserve">ESA EO Framework (EOF) </w:t>
            </w:r>
            <w:r w:rsidR="00350866" w:rsidRPr="00B6226C">
              <w:t>–</w:t>
            </w:r>
            <w:r w:rsidR="00350866">
              <w:t xml:space="preserve"> </w:t>
            </w:r>
            <w:r w:rsidR="004F6602">
              <w:t>for the Copernicus Space Component (EOF-</w:t>
            </w:r>
            <w:r w:rsidRPr="00B6226C">
              <w:t>CSC</w:t>
            </w:r>
            <w:r w:rsidR="004F6602">
              <w:t>)</w:t>
            </w:r>
            <w:r w:rsidRPr="00B6226C">
              <w:t xml:space="preserve"> - Master ICD</w:t>
            </w:r>
          </w:p>
        </w:tc>
        <w:tc>
          <w:tcPr>
            <w:tcW w:w="3108" w:type="dxa"/>
          </w:tcPr>
          <w:p w14:paraId="49FC80F5" w14:textId="78321BF9" w:rsidR="008F5725" w:rsidRPr="00B6226C" w:rsidRDefault="008F5725" w:rsidP="008F5725">
            <w:pPr>
              <w:pStyle w:val="Body"/>
            </w:pPr>
            <w:r w:rsidRPr="00B6226C">
              <w:t>[ESA-EOPG-EOPGC-16]</w:t>
            </w:r>
          </w:p>
        </w:tc>
      </w:tr>
      <w:tr w:rsidR="008F5725" w:rsidRPr="00B6226C" w14:paraId="02FD6E90" w14:textId="76EC248C" w:rsidTr="004B44DF">
        <w:tc>
          <w:tcPr>
            <w:tcW w:w="1838" w:type="dxa"/>
          </w:tcPr>
          <w:p w14:paraId="57A658AD" w14:textId="4EFF01D9" w:rsidR="008F5725" w:rsidRPr="00B6226C" w:rsidRDefault="008F5725" w:rsidP="008F5725">
            <w:pPr>
              <w:pStyle w:val="Body"/>
            </w:pPr>
            <w:hyperlink w:anchor="RD4" w:history="1">
              <w:r w:rsidRPr="00B6226C">
                <w:rPr>
                  <w:rStyle w:val="Hyperlink"/>
                </w:rPr>
                <w:t>[RD-EOF-GLO]</w:t>
              </w:r>
            </w:hyperlink>
          </w:p>
        </w:tc>
        <w:tc>
          <w:tcPr>
            <w:tcW w:w="4966" w:type="dxa"/>
          </w:tcPr>
          <w:p w14:paraId="23A4C3EF" w14:textId="115CAC8E" w:rsidR="008F5725" w:rsidRPr="00B6226C" w:rsidRDefault="213CA43F" w:rsidP="00350866">
            <w:pPr>
              <w:pStyle w:val="Body"/>
            </w:pPr>
            <w:r>
              <w:t>ESA EO Framework (EOF)</w:t>
            </w:r>
            <w:r w:rsidR="75F413F6">
              <w:t xml:space="preserve"> </w:t>
            </w:r>
            <w:r w:rsidR="7686C0F6" w:rsidRPr="7231CE9E">
              <w:rPr>
                <w:rFonts w:eastAsia="Arial"/>
                <w:sz w:val="24"/>
              </w:rPr>
              <w:t>–</w:t>
            </w:r>
            <w:r w:rsidR="00350866">
              <w:rPr>
                <w:rFonts w:eastAsia="Arial"/>
                <w:sz w:val="24"/>
              </w:rPr>
              <w:t xml:space="preserve"> </w:t>
            </w:r>
            <w:r w:rsidR="00350866">
              <w:t>for the Copernicus Space Component (EOF-</w:t>
            </w:r>
            <w:r w:rsidR="00350866" w:rsidRPr="00B6226C">
              <w:t>CSC</w:t>
            </w:r>
            <w:r w:rsidR="00350866">
              <w:t xml:space="preserve">) </w:t>
            </w:r>
            <w:r>
              <w:t>-</w:t>
            </w:r>
            <w:r w:rsidR="226A4934">
              <w:t xml:space="preserve"> </w:t>
            </w:r>
            <w:r>
              <w:t>Glossary</w:t>
            </w:r>
          </w:p>
        </w:tc>
        <w:tc>
          <w:tcPr>
            <w:tcW w:w="3108" w:type="dxa"/>
          </w:tcPr>
          <w:p w14:paraId="5C431521" w14:textId="5FCECDB6" w:rsidR="008F5725" w:rsidRPr="00B6226C" w:rsidRDefault="008F5725" w:rsidP="008F5725">
            <w:pPr>
              <w:pStyle w:val="Body"/>
            </w:pPr>
            <w:r w:rsidRPr="00B6226C">
              <w:t>[ESA-EOPG-EOPGC-TN-13]</w:t>
            </w:r>
          </w:p>
        </w:tc>
      </w:tr>
    </w:tbl>
    <w:p w14:paraId="5F682E8C" w14:textId="06C6AABC" w:rsidR="008939CA" w:rsidRPr="00B6226C" w:rsidRDefault="00D22A84">
      <w:pPr>
        <w:pStyle w:val="Heading02"/>
      </w:pPr>
      <w:bookmarkStart w:id="48" w:name="_Ref207808358"/>
      <w:bookmarkStart w:id="49" w:name="_Toc212216567"/>
      <w:r w:rsidRPr="00B6226C">
        <w:t>Acronyms</w:t>
      </w:r>
      <w:bookmarkEnd w:id="48"/>
      <w:bookmarkEnd w:id="49"/>
    </w:p>
    <w:p w14:paraId="1D8F9AB1" w14:textId="51A816D7" w:rsidR="002C63B3" w:rsidRPr="00B6226C" w:rsidRDefault="002C63B3" w:rsidP="00A3026B">
      <w:pPr>
        <w:pStyle w:val="Body"/>
      </w:pPr>
      <w:r w:rsidRPr="00B6226C">
        <w:t>See [RD-</w:t>
      </w:r>
      <w:r w:rsidR="003130BA">
        <w:t>EOF-</w:t>
      </w:r>
      <w:r w:rsidR="008F5725" w:rsidRPr="00B6226C">
        <w:t>GLO</w:t>
      </w:r>
      <w:r w:rsidRPr="00B6226C">
        <w:t>]</w:t>
      </w:r>
    </w:p>
    <w:tbl>
      <w:tblPr>
        <w:tblStyle w:val="TableGrid"/>
        <w:tblW w:w="5000" w:type="pct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5"/>
        <w:gridCol w:w="8617"/>
      </w:tblGrid>
      <w:tr w:rsidR="00102A53" w:rsidRPr="00B6226C" w14:paraId="24A2347A" w14:textId="77777777" w:rsidTr="4D1ECBC1">
        <w:tc>
          <w:tcPr>
            <w:tcW w:w="1305" w:type="dxa"/>
            <w:shd w:val="clear" w:color="auto" w:fill="EAEAEA"/>
            <w:tcMar>
              <w:left w:w="57" w:type="dxa"/>
              <w:right w:w="57" w:type="dxa"/>
            </w:tcMar>
          </w:tcPr>
          <w:p w14:paraId="2484860F" w14:textId="77777777" w:rsidR="00102A53" w:rsidRPr="00B6226C" w:rsidRDefault="00102A53" w:rsidP="00102A53">
            <w:pPr>
              <w:pStyle w:val="Body"/>
              <w:spacing w:line="276" w:lineRule="auto"/>
              <w:rPr>
                <w:b/>
                <w:sz w:val="20"/>
                <w:szCs w:val="20"/>
              </w:rPr>
            </w:pPr>
            <w:r w:rsidRPr="00B6226C">
              <w:rPr>
                <w:b/>
                <w:sz w:val="20"/>
                <w:szCs w:val="20"/>
              </w:rPr>
              <w:t>Acronym</w:t>
            </w:r>
          </w:p>
        </w:tc>
        <w:tc>
          <w:tcPr>
            <w:tcW w:w="8617" w:type="dxa"/>
            <w:shd w:val="clear" w:color="auto" w:fill="EAEAEA"/>
            <w:tcMar>
              <w:left w:w="57" w:type="dxa"/>
              <w:right w:w="57" w:type="dxa"/>
            </w:tcMar>
          </w:tcPr>
          <w:p w14:paraId="0B17A1AE" w14:textId="77777777" w:rsidR="00102A53" w:rsidRPr="00B6226C" w:rsidRDefault="00102A53" w:rsidP="00102A53">
            <w:pPr>
              <w:pStyle w:val="Body"/>
              <w:spacing w:line="276" w:lineRule="auto"/>
              <w:rPr>
                <w:b/>
                <w:sz w:val="20"/>
                <w:szCs w:val="20"/>
              </w:rPr>
            </w:pPr>
            <w:r w:rsidRPr="00B6226C">
              <w:rPr>
                <w:b/>
                <w:sz w:val="20"/>
                <w:szCs w:val="20"/>
              </w:rPr>
              <w:t>Description</w:t>
            </w:r>
          </w:p>
        </w:tc>
      </w:tr>
      <w:tr w:rsidR="00102A53" w:rsidRPr="00B6226C" w14:paraId="3EC67507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7DC402DC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ADG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3AEAA41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Auxiliary Data Gathering</w:t>
            </w:r>
          </w:p>
        </w:tc>
      </w:tr>
      <w:tr w:rsidR="00102A53" w:rsidRPr="00B6226C" w14:paraId="6E3EE57B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E845938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AUX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65FA4B8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Auxiliary</w:t>
            </w:r>
          </w:p>
        </w:tc>
      </w:tr>
      <w:tr w:rsidR="00102A53" w:rsidRPr="00B6226C" w14:paraId="59194B5D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113B9004" w14:textId="4B8BA1E3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35109B0F" w14:textId="0518D848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</w:t>
            </w:r>
          </w:p>
        </w:tc>
      </w:tr>
      <w:tr w:rsidR="00CB4EC8" w:rsidRPr="00B6226C" w14:paraId="18C3B297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3E3A2796" w14:textId="24356A2B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C-ADG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580D7EBB" w14:textId="07DB7D19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Auxiliary Data Gathering</w:t>
            </w:r>
          </w:p>
        </w:tc>
      </w:tr>
      <w:tr w:rsidR="00CB4EC8" w:rsidRPr="00B6226C" w14:paraId="49ADBB24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26A6F87D" w14:textId="4EE6218A" w:rsidR="00CB4EC8" w:rsidRPr="00B6226C" w:rsidRDefault="00CB4EC8" w:rsidP="00F354D9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C-D</w:t>
            </w:r>
            <w:r w:rsidR="00F354D9" w:rsidRPr="00B6226C">
              <w:rPr>
                <w:sz w:val="18"/>
                <w:szCs w:val="18"/>
              </w:rPr>
              <w:t>A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E979EA3" w14:textId="2B998FC2" w:rsidR="00CB4EC8" w:rsidRPr="00B6226C" w:rsidRDefault="00CB4EC8" w:rsidP="00F354D9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 xml:space="preserve">Consumer of Data </w:t>
            </w:r>
            <w:r w:rsidR="00F354D9" w:rsidRPr="00B6226C">
              <w:rPr>
                <w:sz w:val="18"/>
                <w:szCs w:val="18"/>
              </w:rPr>
              <w:t>Access service</w:t>
            </w:r>
          </w:p>
        </w:tc>
      </w:tr>
      <w:tr w:rsidR="00CB4EC8" w:rsidRPr="00B6226C" w14:paraId="210940E2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7EC8D4BF" w14:textId="4B7A269D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C-FOS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9969619" w14:textId="0DF008E4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Flight Operations Service</w:t>
            </w:r>
          </w:p>
        </w:tc>
      </w:tr>
      <w:tr w:rsidR="00CB4EC8" w:rsidRPr="00B6226C" w14:paraId="1A15CE92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16A815FF" w14:textId="65204987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C-LTA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49609A8C" w14:textId="02D02936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Long Term Archive</w:t>
            </w:r>
          </w:p>
        </w:tc>
      </w:tr>
      <w:tr w:rsidR="00CB4EC8" w:rsidRPr="00B6226C" w14:paraId="5FABDA63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1A2651F" w14:textId="12EF3215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lastRenderedPageBreak/>
              <w:t>C-MP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5E0E24EF" w14:textId="61034EC2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Mission Planning</w:t>
            </w:r>
          </w:p>
        </w:tc>
      </w:tr>
      <w:tr w:rsidR="00CB4EC8" w:rsidRPr="00B6226C" w14:paraId="43E6AFF2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EE5E194" w14:textId="5D0CF868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C-MPC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340BCDE6" w14:textId="7DE97B60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Mission Performance Cluster</w:t>
            </w:r>
          </w:p>
        </w:tc>
      </w:tr>
      <w:tr w:rsidR="00CB4EC8" w:rsidRPr="00B6226C" w14:paraId="0C2E9BCF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555E97C" w14:textId="1D54DAF2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C-POD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4BEADD0A" w14:textId="5BF3E5FC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Precise Orbit Determination</w:t>
            </w:r>
          </w:p>
        </w:tc>
      </w:tr>
      <w:tr w:rsidR="00CB4EC8" w:rsidRPr="00B6226C" w14:paraId="72380DEA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731BF923" w14:textId="1E4A3D2B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C-PR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331A29D" w14:textId="27C1E369" w:rsidR="00CB4EC8" w:rsidRPr="00B6226C" w:rsidRDefault="00CB4EC8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Consumer of Production</w:t>
            </w:r>
          </w:p>
        </w:tc>
      </w:tr>
      <w:tr w:rsidR="00224A45" w:rsidRPr="00B6226C" w14:paraId="5F493735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7925E82" w14:textId="0916D9AF" w:rsidR="00224A45" w:rsidRPr="00B6226C" w:rsidRDefault="00224A45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Col X-Band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5404FFC" w14:textId="39019753" w:rsidR="00224A45" w:rsidRPr="00B6226C" w:rsidRDefault="00224A45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Collaborative X-Band Stations</w:t>
            </w:r>
          </w:p>
        </w:tc>
      </w:tr>
      <w:tr w:rsidR="00102A53" w:rsidRPr="00B6226C" w14:paraId="4CFB1D5C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7DF69A30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CSC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886230A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Copernicus Space Component</w:t>
            </w:r>
          </w:p>
        </w:tc>
      </w:tr>
      <w:tr w:rsidR="00102A53" w:rsidRPr="00B6226C" w14:paraId="613A62BA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8A22D75" w14:textId="4EBAFC6F" w:rsidR="00102A53" w:rsidRPr="00B6226C" w:rsidRDefault="00F354D9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DA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0B6D5F1" w14:textId="21CAC1FB" w:rsidR="00102A53" w:rsidRPr="00B6226C" w:rsidRDefault="00102A53" w:rsidP="00F354D9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 xml:space="preserve">Data </w:t>
            </w:r>
            <w:r w:rsidR="00F354D9" w:rsidRPr="00B6226C">
              <w:rPr>
                <w:sz w:val="18"/>
                <w:szCs w:val="18"/>
              </w:rPr>
              <w:t>Access service</w:t>
            </w:r>
          </w:p>
        </w:tc>
      </w:tr>
      <w:tr w:rsidR="00D77816" w:rsidRPr="00B6226C" w14:paraId="7274F84A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AB7F270" w14:textId="5D3EBC95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ECMWF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5DDC960A" w14:textId="4E499F30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European Centre for Medium-Range Weather Forecasts</w:t>
            </w:r>
          </w:p>
        </w:tc>
      </w:tr>
      <w:tr w:rsidR="007F28B6" w:rsidRPr="00B6226C" w14:paraId="7E135023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6B317334" w14:textId="593B0897" w:rsidR="007F28B6" w:rsidRPr="00B6226C" w:rsidRDefault="007F28B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EOF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31D820E" w14:textId="5221A5E6" w:rsidR="007F28B6" w:rsidRPr="00B6226C" w:rsidRDefault="00857A8B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857A8B">
              <w:rPr>
                <w:sz w:val="18"/>
                <w:szCs w:val="18"/>
              </w:rPr>
              <w:t>ESA Earth Observation Framework</w:t>
            </w:r>
          </w:p>
        </w:tc>
      </w:tr>
      <w:tr w:rsidR="00216CCA" w:rsidRPr="00B6226C" w14:paraId="28A5F2F3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20B9D7F6" w14:textId="416707BF" w:rsidR="00216CCA" w:rsidRPr="00B6226C" w:rsidRDefault="00216CCA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EUM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49EBC2E" w14:textId="1745406F" w:rsidR="00216CCA" w:rsidRPr="00B6226C" w:rsidRDefault="00216CCA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EUMETSAT</w:t>
            </w:r>
          </w:p>
        </w:tc>
      </w:tr>
      <w:tr w:rsidR="4D1ECBC1" w:rsidRPr="00B6226C" w14:paraId="2F1DE8F4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1D15D43C" w14:textId="2598810F" w:rsidR="656C29FF" w:rsidRPr="00B6226C" w:rsidRDefault="656C29FF" w:rsidP="008A59BC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EDRS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7694DF3" w14:textId="0D2023CB" w:rsidR="656C29FF" w:rsidRPr="00B6226C" w:rsidRDefault="656C29FF" w:rsidP="008A59BC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European Data Relay Satellite</w:t>
            </w:r>
          </w:p>
        </w:tc>
      </w:tr>
      <w:tr w:rsidR="00224A45" w:rsidRPr="00B6226C" w14:paraId="05A0BD0C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6E487602" w14:textId="2CBC94D8" w:rsidR="00224A45" w:rsidRPr="00B6226C" w:rsidRDefault="00224A45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E2EM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CE41905" w14:textId="7BCF8624" w:rsidR="00224A45" w:rsidRPr="00B6226C" w:rsidRDefault="00224A45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End-to-End Monitoring</w:t>
            </w:r>
          </w:p>
        </w:tc>
      </w:tr>
      <w:tr w:rsidR="009F49CF" w:rsidRPr="00B6226C" w14:paraId="35B9C47E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8B48388" w14:textId="486B4744" w:rsidR="009F49CF" w:rsidRPr="00B6226C" w:rsidRDefault="009F49CF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E2E Dashboard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026A5F8" w14:textId="681B6A27" w:rsidR="009F49CF" w:rsidRPr="00B6226C" w:rsidRDefault="009F49CF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End-to-End</w:t>
            </w:r>
            <w:r>
              <w:rPr>
                <w:sz w:val="18"/>
                <w:szCs w:val="18"/>
              </w:rPr>
              <w:t xml:space="preserve"> </w:t>
            </w:r>
            <w:r w:rsidR="00871E9F">
              <w:rPr>
                <w:sz w:val="18"/>
                <w:szCs w:val="18"/>
              </w:rPr>
              <w:t xml:space="preserve">Technical </w:t>
            </w:r>
            <w:r>
              <w:rPr>
                <w:sz w:val="18"/>
                <w:szCs w:val="18"/>
              </w:rPr>
              <w:t>Dashboard</w:t>
            </w:r>
          </w:p>
        </w:tc>
      </w:tr>
      <w:tr w:rsidR="001B092E" w:rsidRPr="00B6226C" w14:paraId="443601E4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9BB112D" w14:textId="739A6CB5" w:rsidR="001B092E" w:rsidRPr="00B6226C" w:rsidRDefault="001B092E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B278DE">
              <w:rPr>
                <w:sz w:val="18"/>
                <w:szCs w:val="18"/>
              </w:rPr>
              <w:t>XT</w:t>
            </w:r>
            <w:r>
              <w:rPr>
                <w:sz w:val="18"/>
                <w:szCs w:val="18"/>
              </w:rPr>
              <w:t xml:space="preserve"> Provider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688EAAA9" w14:textId="062A13AD" w:rsidR="001B092E" w:rsidRPr="00B6226C" w:rsidRDefault="00B76BCB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External provider</w:t>
            </w:r>
          </w:p>
        </w:tc>
      </w:tr>
      <w:tr w:rsidR="00102A53" w:rsidRPr="00B6226C" w14:paraId="22EE518A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17EA7428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FOS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876DC4E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Flight Operations Service</w:t>
            </w:r>
          </w:p>
        </w:tc>
      </w:tr>
      <w:tr w:rsidR="00102A53" w:rsidRPr="00B6226C" w14:paraId="573ACF30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8875BE6" w14:textId="7B47B889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GNSS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5BDD6364" w14:textId="09CE7008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Global Navigation Satellite System</w:t>
            </w:r>
          </w:p>
        </w:tc>
      </w:tr>
      <w:tr w:rsidR="00102A53" w:rsidRPr="00B6226C" w14:paraId="7BDF171C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1738100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ICD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47289B6A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Interface Control Document</w:t>
            </w:r>
          </w:p>
        </w:tc>
      </w:tr>
      <w:tr w:rsidR="00D77816" w:rsidRPr="00B6226C" w14:paraId="11242014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AEE8647" w14:textId="29969C7F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IERS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BA20198" w14:textId="1ADB2283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International Earth Rotation Service</w:t>
            </w:r>
          </w:p>
        </w:tc>
      </w:tr>
      <w:tr w:rsidR="00102A53" w:rsidRPr="00B6226C" w14:paraId="0FEB28D2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77DD654F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LTA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0384923F" w14:textId="6FE65546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Long Term Archiv</w:t>
            </w:r>
            <w:r w:rsidR="008442D7">
              <w:rPr>
                <w:sz w:val="18"/>
                <w:szCs w:val="18"/>
              </w:rPr>
              <w:t>e</w:t>
            </w:r>
          </w:p>
        </w:tc>
      </w:tr>
      <w:tr w:rsidR="00C3776B" w:rsidRPr="00B6226C" w14:paraId="3AA9F15D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8EADDBF" w14:textId="30E817FC" w:rsidR="00C3776B" w:rsidRPr="00B6226C" w:rsidRDefault="00C3776B" w:rsidP="00C3776B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MP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4549C8D2" w14:textId="52ECE3DB" w:rsidR="00C3776B" w:rsidRPr="00B6226C" w:rsidRDefault="00C3776B" w:rsidP="00C3776B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Mission Planning</w:t>
            </w:r>
          </w:p>
        </w:tc>
      </w:tr>
      <w:tr w:rsidR="00102A53" w:rsidRPr="00B6226C" w14:paraId="00959C6B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4B89C107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MPC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EBF00FB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Mission Performance Cluster</w:t>
            </w:r>
          </w:p>
        </w:tc>
      </w:tr>
      <w:tr w:rsidR="00D77816" w:rsidRPr="00B6226C" w14:paraId="2D637B88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4576C096" w14:textId="4F4CC851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NASA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7C721AA" w14:textId="5F8868B7" w:rsidR="00D77816" w:rsidRPr="00B6226C" w:rsidRDefault="00D77816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National Aeronautics and Space Administration</w:t>
            </w:r>
          </w:p>
        </w:tc>
      </w:tr>
      <w:tr w:rsidR="00102A53" w:rsidRPr="00B6226C" w14:paraId="4C3C9EDF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301D491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OLQC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0844A362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On Line Quality Control</w:t>
            </w:r>
          </w:p>
        </w:tc>
      </w:tr>
      <w:tr w:rsidR="007A58BB" w:rsidRPr="00B6226C" w14:paraId="6AAE31A5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667E64FC" w14:textId="6DFF3D0E" w:rsidR="007A58BB" w:rsidRPr="00B6226C" w:rsidRDefault="004714DC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19F51834" w14:textId="0DD99489" w:rsidR="007A58BB" w:rsidRPr="00B6226C" w:rsidRDefault="004714DC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Provider</w:t>
            </w:r>
          </w:p>
        </w:tc>
      </w:tr>
      <w:tr w:rsidR="00102A53" w:rsidRPr="00B6226C" w14:paraId="72C47923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9C85D7D" w14:textId="109BF28C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P</w:t>
            </w:r>
            <w:r w:rsidR="003B50EE" w:rsidRPr="00B6226C">
              <w:rPr>
                <w:sz w:val="18"/>
                <w:szCs w:val="18"/>
              </w:rPr>
              <w:t>0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6B75854" w14:textId="72624DC5" w:rsidR="00102A53" w:rsidRPr="00B6226C" w:rsidRDefault="00F74744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Originating</w:t>
            </w:r>
            <w:r w:rsidRPr="00B6226C">
              <w:rPr>
                <w:sz w:val="18"/>
                <w:szCs w:val="18"/>
              </w:rPr>
              <w:t xml:space="preserve"> </w:t>
            </w:r>
            <w:r w:rsidR="00DF24AD" w:rsidRPr="00B6226C">
              <w:rPr>
                <w:sz w:val="18"/>
                <w:szCs w:val="18"/>
              </w:rPr>
              <w:t>Provider</w:t>
            </w:r>
          </w:p>
        </w:tc>
      </w:tr>
      <w:tr w:rsidR="00102A53" w:rsidRPr="00B6226C" w14:paraId="325F63A8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0E37B83A" w14:textId="2703ED19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POD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0AA3361B" w14:textId="423FC70A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Precise Orbit Determination</w:t>
            </w:r>
          </w:p>
        </w:tc>
      </w:tr>
      <w:tr w:rsidR="00102A53" w:rsidRPr="00B6226C" w14:paraId="1C853DF5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1481FCA5" w14:textId="77777777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PR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59C6039B" w14:textId="2D106FB6" w:rsidR="00102A53" w:rsidRPr="00B6226C" w:rsidRDefault="00102A53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Production</w:t>
            </w:r>
          </w:p>
        </w:tc>
      </w:tr>
      <w:tr w:rsidR="00926491" w:rsidRPr="00B6226C" w14:paraId="2A72CA07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4C3DDDAE" w14:textId="09C4E1D2" w:rsidR="00926491" w:rsidRPr="00B6226C" w:rsidRDefault="00926491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RS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7C6E31A0" w14:textId="26AFF986" w:rsidR="00926491" w:rsidRPr="00B6226C" w:rsidRDefault="00926491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 System</w:t>
            </w:r>
          </w:p>
        </w:tc>
      </w:tr>
      <w:tr w:rsidR="00FE563A" w:rsidRPr="00B6226C" w14:paraId="309CCCBD" w14:textId="77777777" w:rsidTr="4D1ECBC1">
        <w:tc>
          <w:tcPr>
            <w:tcW w:w="1305" w:type="dxa"/>
            <w:tcMar>
              <w:left w:w="57" w:type="dxa"/>
              <w:right w:w="57" w:type="dxa"/>
            </w:tcMar>
          </w:tcPr>
          <w:p w14:paraId="53036602" w14:textId="614301F4" w:rsidR="00FE563A" w:rsidRPr="00B6226C" w:rsidRDefault="00FE563A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Suomi NPP</w:t>
            </w:r>
          </w:p>
        </w:tc>
        <w:tc>
          <w:tcPr>
            <w:tcW w:w="8617" w:type="dxa"/>
            <w:tcMar>
              <w:left w:w="57" w:type="dxa"/>
              <w:right w:w="57" w:type="dxa"/>
            </w:tcMar>
          </w:tcPr>
          <w:p w14:paraId="446D4FD7" w14:textId="2A460BC0" w:rsidR="00FE563A" w:rsidRPr="00B6226C" w:rsidRDefault="00FE563A" w:rsidP="00102A53">
            <w:pPr>
              <w:pStyle w:val="Body"/>
              <w:spacing w:line="276" w:lineRule="auto"/>
              <w:rPr>
                <w:sz w:val="18"/>
                <w:szCs w:val="18"/>
              </w:rPr>
            </w:pPr>
            <w:r w:rsidRPr="00B6226C">
              <w:rPr>
                <w:sz w:val="18"/>
                <w:szCs w:val="18"/>
              </w:rPr>
              <w:t>Suomi National Polar-orbiting Partnership</w:t>
            </w:r>
          </w:p>
        </w:tc>
      </w:tr>
    </w:tbl>
    <w:p w14:paraId="79DCFFDF" w14:textId="77777777" w:rsidR="003710C7" w:rsidRPr="00B6226C" w:rsidRDefault="003710C7" w:rsidP="00102A53">
      <w:pPr>
        <w:pStyle w:val="Body"/>
      </w:pPr>
    </w:p>
    <w:p w14:paraId="46D4B39E" w14:textId="1DEF227D" w:rsidR="003710C7" w:rsidRPr="00B6226C" w:rsidRDefault="003710C7" w:rsidP="00102A53">
      <w:pPr>
        <w:pStyle w:val="Body"/>
      </w:pPr>
      <w:r w:rsidRPr="00B6226C">
        <w:t>Note: For further Acronym definition</w:t>
      </w:r>
      <w:r w:rsidR="005033F7">
        <w:t>s</w:t>
      </w:r>
      <w:r w:rsidRPr="00B6226C">
        <w:t xml:space="preserve"> please refer to [RD-EOF-GLO]</w:t>
      </w:r>
      <w:r w:rsidR="00A54CAD" w:rsidRPr="00B6226C">
        <w:t>.</w:t>
      </w:r>
    </w:p>
    <w:p w14:paraId="748E2C5C" w14:textId="6060A078" w:rsidR="00102A53" w:rsidRPr="00B6226C" w:rsidRDefault="00102A53" w:rsidP="00102A53">
      <w:pPr>
        <w:pStyle w:val="Heading02"/>
      </w:pPr>
      <w:bookmarkStart w:id="50" w:name="_Toc887051316"/>
      <w:bookmarkStart w:id="51" w:name="_Toc686108941"/>
      <w:bookmarkStart w:id="52" w:name="_Toc1047723367"/>
      <w:bookmarkStart w:id="53" w:name="_Toc1111026361"/>
      <w:bookmarkStart w:id="54" w:name="_Toc1683978543"/>
      <w:bookmarkStart w:id="55" w:name="_Toc165918803"/>
      <w:bookmarkStart w:id="56" w:name="_Toc289221058"/>
      <w:bookmarkStart w:id="57" w:name="_Toc1909133291"/>
      <w:bookmarkStart w:id="58" w:name="_Toc1520678688"/>
      <w:bookmarkStart w:id="59" w:name="_Toc1966958490"/>
      <w:bookmarkStart w:id="60" w:name="_Toc1847724700"/>
      <w:bookmarkStart w:id="61" w:name="_Toc147564780"/>
      <w:bookmarkStart w:id="62" w:name="_Toc1573005085"/>
      <w:bookmarkStart w:id="63" w:name="_Toc405448989"/>
      <w:bookmarkStart w:id="64" w:name="_Toc239598010"/>
      <w:bookmarkStart w:id="65" w:name="_Toc92167224"/>
      <w:bookmarkStart w:id="66" w:name="_Toc1848807461"/>
      <w:bookmarkStart w:id="67" w:name="_Toc1052918401"/>
      <w:bookmarkStart w:id="68" w:name="_Toc850516973"/>
      <w:bookmarkStart w:id="69" w:name="_Toc1646063354"/>
      <w:bookmarkStart w:id="70" w:name="_Toc212216568"/>
      <w:r w:rsidRPr="00B6226C">
        <w:t>Definitions</w:t>
      </w:r>
      <w:r w:rsidR="00A138DF" w:rsidRPr="00B6226C">
        <w:t xml:space="preserve"> and Notes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2B1B435C" w14:textId="0D787F3B" w:rsidR="005C03BC" w:rsidRPr="00B6226C" w:rsidRDefault="005C03BC" w:rsidP="00D40F58">
      <w:pPr>
        <w:pStyle w:val="Body"/>
        <w:rPr>
          <w:bCs/>
        </w:rPr>
      </w:pPr>
      <w:r w:rsidRPr="00B6226C">
        <w:rPr>
          <w:bCs/>
        </w:rPr>
        <w:t xml:space="preserve">In the </w:t>
      </w:r>
      <w:r w:rsidR="00935A95" w:rsidRPr="00B6226C">
        <w:rPr>
          <w:bCs/>
        </w:rPr>
        <w:t>Dataflow configuration</w:t>
      </w:r>
      <w:r w:rsidRPr="00B6226C">
        <w:rPr>
          <w:bCs/>
        </w:rPr>
        <w:t xml:space="preserve"> tables, an entity designated as </w:t>
      </w:r>
      <w:r w:rsidR="00423D06" w:rsidRPr="00B6226C">
        <w:rPr>
          <w:b/>
        </w:rPr>
        <w:t>Orig</w:t>
      </w:r>
      <w:r w:rsidR="00262E7F" w:rsidRPr="00B6226C">
        <w:rPr>
          <w:b/>
        </w:rPr>
        <w:t xml:space="preserve">inating </w:t>
      </w:r>
      <w:r w:rsidR="00345443" w:rsidRPr="00B6226C">
        <w:rPr>
          <w:b/>
        </w:rPr>
        <w:t>Provider (P</w:t>
      </w:r>
      <w:r w:rsidR="0099045C" w:rsidRPr="00B6226C">
        <w:rPr>
          <w:b/>
        </w:rPr>
        <w:t>0</w:t>
      </w:r>
      <w:r w:rsidR="00345443" w:rsidRPr="00B6226C">
        <w:rPr>
          <w:b/>
        </w:rPr>
        <w:t xml:space="preserve">) </w:t>
      </w:r>
      <w:r w:rsidRPr="00B6226C">
        <w:rPr>
          <w:bCs/>
        </w:rPr>
        <w:t xml:space="preserve">is the </w:t>
      </w:r>
      <w:r w:rsidR="00153753">
        <w:rPr>
          <w:bCs/>
        </w:rPr>
        <w:t>Provider</w:t>
      </w:r>
      <w:r w:rsidRPr="00B6226C">
        <w:rPr>
          <w:bCs/>
        </w:rPr>
        <w:t xml:space="preserve"> that generates</w:t>
      </w:r>
      <w:r w:rsidR="00DD1B45">
        <w:rPr>
          <w:bCs/>
        </w:rPr>
        <w:t xml:space="preserve"> and provides</w:t>
      </w:r>
      <w:r w:rsidRPr="00B6226C">
        <w:rPr>
          <w:bCs/>
        </w:rPr>
        <w:t xml:space="preserve"> the specified data in the first instance. </w:t>
      </w:r>
    </w:p>
    <w:p w14:paraId="192CF662" w14:textId="47BA5AEB" w:rsidR="005C03BC" w:rsidRPr="00B6226C" w:rsidRDefault="005C03BC" w:rsidP="00D40F58">
      <w:pPr>
        <w:pStyle w:val="Body"/>
        <w:rPr>
          <w:bCs/>
        </w:rPr>
      </w:pPr>
      <w:r w:rsidRPr="00B6226C">
        <w:rPr>
          <w:bCs/>
        </w:rPr>
        <w:t xml:space="preserve">A </w:t>
      </w:r>
      <w:r w:rsidRPr="00B6226C">
        <w:rPr>
          <w:b/>
        </w:rPr>
        <w:t>Provider (P)</w:t>
      </w:r>
      <w:r w:rsidRPr="00B6226C">
        <w:rPr>
          <w:bCs/>
        </w:rPr>
        <w:t xml:space="preserve"> is an entity that provides those data to one or more Consumers.</w:t>
      </w:r>
    </w:p>
    <w:p w14:paraId="27A04EE2" w14:textId="53C7B010" w:rsidR="005C03BC" w:rsidRPr="00B6226C" w:rsidRDefault="005C03BC" w:rsidP="00D40F58">
      <w:pPr>
        <w:pStyle w:val="Body"/>
        <w:rPr>
          <w:bCs/>
        </w:rPr>
      </w:pPr>
      <w:r w:rsidRPr="00B6226C">
        <w:rPr>
          <w:bCs/>
        </w:rPr>
        <w:t xml:space="preserve">A </w:t>
      </w:r>
      <w:r w:rsidRPr="00B6226C">
        <w:rPr>
          <w:b/>
        </w:rPr>
        <w:t>Consumer (C)</w:t>
      </w:r>
      <w:r w:rsidRPr="00B6226C">
        <w:rPr>
          <w:bCs/>
        </w:rPr>
        <w:t xml:space="preserve"> is an entity that collects or receives those data from a Provider.</w:t>
      </w:r>
    </w:p>
    <w:p w14:paraId="32723510" w14:textId="0CED6A14" w:rsidR="005C03BC" w:rsidRPr="00B6226C" w:rsidRDefault="005C03BC" w:rsidP="00D40F58">
      <w:pPr>
        <w:pStyle w:val="Body"/>
        <w:rPr>
          <w:bCs/>
        </w:rPr>
      </w:pPr>
      <w:r w:rsidRPr="00B6226C">
        <w:rPr>
          <w:bCs/>
        </w:rPr>
        <w:t>In many cases, entities act both as Consumers and Providers for the same data. For instance, LTA</w:t>
      </w:r>
      <w:r w:rsidR="008442D7">
        <w:rPr>
          <w:bCs/>
        </w:rPr>
        <w:t xml:space="preserve"> Service</w:t>
      </w:r>
      <w:r w:rsidRPr="00B6226C">
        <w:rPr>
          <w:bCs/>
        </w:rPr>
        <w:t>s</w:t>
      </w:r>
      <w:r w:rsidR="009F6D02">
        <w:rPr>
          <w:bCs/>
        </w:rPr>
        <w:t xml:space="preserve"> (acting as Consumers)</w:t>
      </w:r>
      <w:r w:rsidRPr="00B6226C">
        <w:rPr>
          <w:bCs/>
        </w:rPr>
        <w:t xml:space="preserve"> store the data generated by the Production Services (acting as </w:t>
      </w:r>
      <w:r w:rsidR="009F6D02">
        <w:rPr>
          <w:bCs/>
        </w:rPr>
        <w:t>Providers</w:t>
      </w:r>
      <w:r w:rsidRPr="00B6226C">
        <w:rPr>
          <w:bCs/>
        </w:rPr>
        <w:t>) but may be requested to relay those data for reprocessing purposes (thereby acting as Pr</w:t>
      </w:r>
      <w:r w:rsidR="005F7361">
        <w:rPr>
          <w:bCs/>
        </w:rPr>
        <w:t>oviders</w:t>
      </w:r>
      <w:r w:rsidRPr="00B6226C">
        <w:rPr>
          <w:bCs/>
        </w:rPr>
        <w:t xml:space="preserve">). </w:t>
      </w:r>
    </w:p>
    <w:p w14:paraId="398413B2" w14:textId="77777777" w:rsidR="00B45FE4" w:rsidRPr="00B45FE4" w:rsidRDefault="00935A95" w:rsidP="00B45FE4">
      <w:pPr>
        <w:pStyle w:val="Body"/>
        <w:rPr>
          <w:bCs/>
        </w:rPr>
      </w:pPr>
      <w:r w:rsidRPr="00B6226C">
        <w:rPr>
          <w:bCs/>
        </w:rPr>
        <w:lastRenderedPageBreak/>
        <w:t>For the entities acting as Consumers, the Dataflow configuration tables show also the corresponding Provider entity(</w:t>
      </w:r>
      <w:proofErr w:type="spellStart"/>
      <w:r w:rsidRPr="00B6226C">
        <w:rPr>
          <w:bCs/>
        </w:rPr>
        <w:t>ies</w:t>
      </w:r>
      <w:proofErr w:type="spellEnd"/>
      <w:r w:rsidRPr="00B6226C">
        <w:rPr>
          <w:bCs/>
        </w:rPr>
        <w:t xml:space="preserve">). </w:t>
      </w:r>
      <w:r w:rsidR="00B45FE4" w:rsidRPr="00B45FE4">
        <w:rPr>
          <w:bCs/>
        </w:rPr>
        <w:t xml:space="preserve">For instance, if MPC entity is designated as "C-DA", </w:t>
      </w:r>
    </w:p>
    <w:p w14:paraId="56B0DB45" w14:textId="3A5B002F" w:rsidR="00B45FE4" w:rsidRDefault="00B45FE4" w:rsidP="00B45FE4">
      <w:pPr>
        <w:pStyle w:val="Body"/>
        <w:rPr>
          <w:bCs/>
        </w:rPr>
      </w:pPr>
      <w:r w:rsidRPr="00B45FE4">
        <w:rPr>
          <w:bCs/>
        </w:rPr>
        <w:t>MPC entity is a Consumer (C) of data provided by the DA entity which acts as a Provider (P)</w:t>
      </w:r>
      <w:r w:rsidR="008D0ACA">
        <w:rPr>
          <w:bCs/>
        </w:rPr>
        <w:t>.</w:t>
      </w:r>
    </w:p>
    <w:p w14:paraId="4AE0EE75" w14:textId="3D8ADE2D" w:rsidR="00935A95" w:rsidRPr="00B6226C" w:rsidRDefault="00935A95" w:rsidP="00D40F58">
      <w:pPr>
        <w:pStyle w:val="Body"/>
        <w:rPr>
          <w:bCs/>
        </w:rPr>
      </w:pPr>
      <w:r w:rsidRPr="00B6226C">
        <w:rPr>
          <w:bCs/>
        </w:rPr>
        <w:t xml:space="preserve">The meaning of the "C-xx" abbreviations is provided in section </w:t>
      </w:r>
      <w:r w:rsidRPr="00B6226C">
        <w:rPr>
          <w:bCs/>
        </w:rPr>
        <w:fldChar w:fldCharType="begin"/>
      </w:r>
      <w:r w:rsidRPr="00B6226C">
        <w:rPr>
          <w:bCs/>
        </w:rPr>
        <w:instrText xml:space="preserve"> REF _Ref207808358 \r \h </w:instrText>
      </w:r>
      <w:r w:rsidRPr="00B6226C">
        <w:rPr>
          <w:bCs/>
        </w:rPr>
      </w:r>
      <w:r w:rsidRPr="00B6226C">
        <w:rPr>
          <w:bCs/>
        </w:rPr>
        <w:fldChar w:fldCharType="separate"/>
      </w:r>
      <w:r w:rsidR="00A84475">
        <w:rPr>
          <w:bCs/>
        </w:rPr>
        <w:t>1.3</w:t>
      </w:r>
      <w:r w:rsidRPr="00B6226C">
        <w:rPr>
          <w:bCs/>
        </w:rPr>
        <w:fldChar w:fldCharType="end"/>
      </w:r>
      <w:r w:rsidRPr="00B6226C">
        <w:rPr>
          <w:bCs/>
        </w:rPr>
        <w:t>.</w:t>
      </w:r>
    </w:p>
    <w:p w14:paraId="684B925C" w14:textId="1E24959F" w:rsidR="00884C31" w:rsidRPr="00B6226C" w:rsidRDefault="00440B3E" w:rsidP="00D40F58">
      <w:pPr>
        <w:pStyle w:val="Body"/>
      </w:pPr>
      <w:r w:rsidRPr="00B6226C">
        <w:t xml:space="preserve">Note: the access to data on </w:t>
      </w:r>
      <w:r w:rsidR="00EA166F" w:rsidRPr="00B6226C">
        <w:t>DA (</w:t>
      </w:r>
      <w:r w:rsidRPr="00B6226C">
        <w:t>CDSE</w:t>
      </w:r>
      <w:r w:rsidR="00EA166F" w:rsidRPr="00B6226C">
        <w:t>)</w:t>
      </w:r>
      <w:r w:rsidRPr="00B6226C">
        <w:t xml:space="preserve"> depends on user right</w:t>
      </w:r>
      <w:r w:rsidR="00D74F22" w:rsidRPr="00B6226C">
        <w:t>s</w:t>
      </w:r>
      <w:r w:rsidRPr="00B6226C">
        <w:t xml:space="preserve"> (e.g. </w:t>
      </w:r>
      <w:r w:rsidR="00E95A46" w:rsidRPr="00B6226C">
        <w:t xml:space="preserve">engineering and </w:t>
      </w:r>
      <w:r w:rsidRPr="00B6226C">
        <w:t xml:space="preserve">auxiliary data are visible only to Expert users). The users mapping is out of the scope of the present document, so please refer to </w:t>
      </w:r>
      <w:hyperlink w:anchor="RD1" w:history="1">
        <w:r w:rsidR="005D7F16" w:rsidRPr="00B6226C">
          <w:rPr>
            <w:rStyle w:val="Hyperlink"/>
          </w:rPr>
          <w:t>[RD-EOF-AUX]</w:t>
        </w:r>
      </w:hyperlink>
      <w:r w:rsidR="005D7F16" w:rsidRPr="00B6226C">
        <w:t xml:space="preserve"> </w:t>
      </w:r>
      <w:r w:rsidRPr="00B6226C">
        <w:t xml:space="preserve"> and </w:t>
      </w:r>
      <w:hyperlink w:anchor="RD2" w:history="1">
        <w:r w:rsidR="005D7F16" w:rsidRPr="00B6226C">
          <w:rPr>
            <w:rStyle w:val="Hyperlink"/>
          </w:rPr>
          <w:t>[</w:t>
        </w:r>
        <w:r w:rsidRPr="00B6226C">
          <w:rPr>
            <w:rStyle w:val="Hyperlink"/>
          </w:rPr>
          <w:t>RD-</w:t>
        </w:r>
        <w:r w:rsidR="005D7F16" w:rsidRPr="00B6226C">
          <w:rPr>
            <w:rStyle w:val="Hyperlink"/>
          </w:rPr>
          <w:t>EOF-CSP]</w:t>
        </w:r>
      </w:hyperlink>
      <w:r w:rsidR="00380BF7" w:rsidRPr="00B6226C">
        <w:t>.</w:t>
      </w:r>
    </w:p>
    <w:p w14:paraId="7993FC19" w14:textId="4A1F645B" w:rsidR="00282832" w:rsidRPr="00B6226C" w:rsidRDefault="00282832" w:rsidP="00393434">
      <w:pPr>
        <w:pStyle w:val="Body"/>
      </w:pPr>
    </w:p>
    <w:p w14:paraId="6C343F1B" w14:textId="4FF8FB6A" w:rsidR="003741BA" w:rsidRPr="00B6226C" w:rsidRDefault="003741BA" w:rsidP="00393434">
      <w:pPr>
        <w:pStyle w:val="Body"/>
      </w:pPr>
      <w:r w:rsidRPr="00B6226C">
        <w:br w:type="page"/>
      </w:r>
    </w:p>
    <w:p w14:paraId="64958F8B" w14:textId="77777777" w:rsidR="00D6261A" w:rsidRPr="00B6226C" w:rsidRDefault="005614BF" w:rsidP="00D6261A">
      <w:pPr>
        <w:pStyle w:val="Heading01"/>
        <w:tabs>
          <w:tab w:val="left" w:pos="4820"/>
        </w:tabs>
        <w:rPr>
          <w:rStyle w:val="Heading01Char"/>
          <w:b/>
          <w:caps/>
        </w:rPr>
      </w:pPr>
      <w:r w:rsidRPr="00B6226C">
        <w:rPr>
          <w:rStyle w:val="Heading01Char"/>
          <w:b/>
          <w:caps/>
        </w:rPr>
        <w:lastRenderedPageBreak/>
        <w:t>Sentinel-1 Dataflow Configuration</w:t>
      </w:r>
    </w:p>
    <w:p w14:paraId="58B0AFCC" w14:textId="77777777" w:rsidR="005614BF" w:rsidRPr="00B6226C" w:rsidRDefault="005614BF" w:rsidP="00143A7C">
      <w:pPr>
        <w:pStyle w:val="Heading02"/>
        <w:spacing w:after="0"/>
      </w:pPr>
      <w:bookmarkStart w:id="71" w:name="_Toc2071160564"/>
      <w:bookmarkStart w:id="72" w:name="_Toc885853548"/>
      <w:bookmarkStart w:id="73" w:name="_Toc581306362"/>
      <w:bookmarkStart w:id="74" w:name="_Toc1450949691"/>
      <w:bookmarkStart w:id="75" w:name="_Toc1273276590"/>
      <w:bookmarkStart w:id="76" w:name="_Toc973370548"/>
      <w:bookmarkStart w:id="77" w:name="_Toc944267371"/>
      <w:bookmarkStart w:id="78" w:name="_Toc655984666"/>
      <w:bookmarkStart w:id="79" w:name="_Toc1004512718"/>
      <w:bookmarkStart w:id="80" w:name="_Toc246116384"/>
      <w:bookmarkStart w:id="81" w:name="_Toc1035731536"/>
      <w:bookmarkStart w:id="82" w:name="_Toc1070973757"/>
      <w:bookmarkStart w:id="83" w:name="_Toc720798559"/>
      <w:bookmarkStart w:id="84" w:name="_Toc353727761"/>
      <w:bookmarkStart w:id="85" w:name="_Toc1991473596"/>
      <w:bookmarkStart w:id="86" w:name="_Toc1693524945"/>
      <w:bookmarkStart w:id="87" w:name="_Toc376740627"/>
      <w:bookmarkStart w:id="88" w:name="_Toc1355546710"/>
      <w:bookmarkStart w:id="89" w:name="_Toc672772931"/>
      <w:bookmarkStart w:id="90" w:name="_Toc511895532"/>
      <w:bookmarkStart w:id="91" w:name="_Toc212216569"/>
      <w:r w:rsidRPr="00B6226C">
        <w:t>Sentinel-1 Products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tbl>
      <w:tblPr>
        <w:tblStyle w:val="TableGrid"/>
        <w:tblpPr w:leftFromText="180" w:rightFromText="180" w:vertAnchor="text" w:tblpXSpec="center" w:tblpY="1"/>
        <w:tblOverlap w:val="never"/>
        <w:tblW w:w="11057" w:type="dxa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1559"/>
        <w:gridCol w:w="851"/>
        <w:gridCol w:w="1559"/>
        <w:gridCol w:w="1984"/>
        <w:gridCol w:w="569"/>
        <w:gridCol w:w="708"/>
        <w:gridCol w:w="567"/>
        <w:gridCol w:w="567"/>
        <w:gridCol w:w="709"/>
        <w:gridCol w:w="709"/>
      </w:tblGrid>
      <w:tr w:rsidR="006905F3" w:rsidRPr="00B6226C" w14:paraId="1C2DDE73" w14:textId="08D9AFCE" w:rsidTr="003070E3">
        <w:trPr>
          <w:trHeight w:val="414"/>
          <w:tblHeader/>
        </w:trPr>
        <w:tc>
          <w:tcPr>
            <w:tcW w:w="1275" w:type="dxa"/>
            <w:vMerge w:val="restart"/>
            <w:shd w:val="clear" w:color="auto" w:fill="E6E6E6"/>
            <w:vAlign w:val="center"/>
          </w:tcPr>
          <w:p w14:paraId="0D54F8F5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Payload</w:t>
            </w:r>
          </w:p>
        </w:tc>
        <w:tc>
          <w:tcPr>
            <w:tcW w:w="1559" w:type="dxa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0FDF8C4C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Mode</w:t>
            </w:r>
          </w:p>
        </w:tc>
        <w:tc>
          <w:tcPr>
            <w:tcW w:w="851" w:type="dxa"/>
            <w:vMerge w:val="restart"/>
            <w:shd w:val="clear" w:color="auto" w:fill="E6E6E6"/>
            <w:vAlign w:val="center"/>
          </w:tcPr>
          <w:p w14:paraId="0E16096B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Level</w:t>
            </w:r>
          </w:p>
        </w:tc>
        <w:tc>
          <w:tcPr>
            <w:tcW w:w="1559" w:type="dxa"/>
            <w:vMerge w:val="restart"/>
            <w:shd w:val="clear" w:color="auto" w:fill="E6E6E6"/>
            <w:vAlign w:val="center"/>
          </w:tcPr>
          <w:p w14:paraId="7E73FE1F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Type</w:t>
            </w:r>
          </w:p>
        </w:tc>
        <w:tc>
          <w:tcPr>
            <w:tcW w:w="1984" w:type="dxa"/>
            <w:vMerge w:val="restart"/>
            <w:shd w:val="clear" w:color="auto" w:fill="E6E6E6"/>
            <w:vAlign w:val="center"/>
          </w:tcPr>
          <w:p w14:paraId="42E8EA91" w14:textId="374AED48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 xml:space="preserve">Product Type </w:t>
            </w:r>
          </w:p>
        </w:tc>
        <w:tc>
          <w:tcPr>
            <w:tcW w:w="3829" w:type="dxa"/>
            <w:gridSpan w:val="6"/>
            <w:shd w:val="clear" w:color="auto" w:fill="E6E6E6"/>
            <w:vAlign w:val="center"/>
          </w:tcPr>
          <w:p w14:paraId="223A319A" w14:textId="7C8CB2CD" w:rsidR="006905F3" w:rsidRPr="00B6226C" w:rsidRDefault="00FA22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EOF-</w:t>
            </w:r>
            <w:proofErr w:type="spellStart"/>
            <w:r w:rsidR="006905F3" w:rsidRPr="00B6226C">
              <w:rPr>
                <w:b/>
                <w:sz w:val="20"/>
              </w:rPr>
              <w:t>CSCApplicability</w:t>
            </w:r>
            <w:proofErr w:type="spellEnd"/>
          </w:p>
        </w:tc>
      </w:tr>
      <w:tr w:rsidR="006905F3" w:rsidRPr="00B6226C" w14:paraId="3EBBDF32" w14:textId="2D8DAA87" w:rsidTr="003070E3">
        <w:trPr>
          <w:trHeight w:val="414"/>
          <w:tblHeader/>
        </w:trPr>
        <w:tc>
          <w:tcPr>
            <w:tcW w:w="1275" w:type="dxa"/>
            <w:vMerge/>
            <w:vAlign w:val="center"/>
          </w:tcPr>
          <w:p w14:paraId="26BB9867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vMerge/>
            <w:tcMar>
              <w:left w:w="57" w:type="dxa"/>
              <w:right w:w="57" w:type="dxa"/>
            </w:tcMar>
            <w:vAlign w:val="center"/>
          </w:tcPr>
          <w:p w14:paraId="05D26ADB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45A1950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3F8A1663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4" w:type="dxa"/>
            <w:vMerge/>
            <w:vAlign w:val="center"/>
          </w:tcPr>
          <w:p w14:paraId="2F89A56A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569" w:type="dxa"/>
            <w:tcBorders>
              <w:bottom w:val="single" w:sz="12" w:space="0" w:color="auto"/>
            </w:tcBorders>
            <w:shd w:val="clear" w:color="auto" w:fill="FBD4B4" w:themeFill="accent6" w:themeFillTint="66"/>
            <w:vAlign w:val="center"/>
          </w:tcPr>
          <w:p w14:paraId="4E9B97FE" w14:textId="7777777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649D2F8" w14:textId="7609051E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FOS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13150615" w14:textId="35BD9D57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CC0D9" w:themeFill="accent4" w:themeFillTint="66"/>
            <w:vAlign w:val="center"/>
          </w:tcPr>
          <w:p w14:paraId="4222C5DD" w14:textId="693E38C6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LTA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4B0D79EA" w14:textId="782FF39E" w:rsidR="006905F3" w:rsidRPr="00B6226C" w:rsidRDefault="00F354D9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DA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D3BEC2" w14:textId="28E87510" w:rsidR="006905F3" w:rsidRPr="00B6226C" w:rsidRDefault="006905F3" w:rsidP="003070E3">
            <w:pPr>
              <w:pStyle w:val="Body"/>
              <w:spacing w:line="276" w:lineRule="auto"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POD</w:t>
            </w:r>
          </w:p>
        </w:tc>
      </w:tr>
    </w:tbl>
    <w:p w14:paraId="2FCCA55E" w14:textId="1910CC1E" w:rsidR="003070E3" w:rsidRDefault="003070E3" w:rsidP="003070E3">
      <w:pPr>
        <w:pStyle w:val="Caption"/>
        <w:framePr w:hSpace="180" w:wrap="around" w:vAnchor="text" w:hAnchor="text" w:xAlign="center" w:y="1"/>
        <w:suppressOverlap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</w:t>
      </w:r>
      <w:r w:rsidR="00FB37C8">
        <w:fldChar w:fldCharType="end"/>
      </w:r>
      <w:r>
        <w:t>: Sentinel-1 Products</w:t>
      </w:r>
    </w:p>
    <w:p w14:paraId="05ED2186" w14:textId="7033B110" w:rsidR="00580409" w:rsidRPr="00B6226C" w:rsidRDefault="003070E3" w:rsidP="00957AA0">
      <w:pPr>
        <w:pStyle w:val="BodytextJustified"/>
        <w:spacing w:line="276" w:lineRule="auto"/>
        <w:rPr>
          <w:sz w:val="22"/>
          <w:szCs w:val="18"/>
        </w:rPr>
      </w:pPr>
      <w:r>
        <w:rPr>
          <w:sz w:val="22"/>
          <w:szCs w:val="18"/>
        </w:rPr>
        <w:br w:type="textWrapping" w:clear="all"/>
      </w:r>
      <w:r w:rsidR="00580409" w:rsidRPr="00B6226C">
        <w:rPr>
          <w:sz w:val="22"/>
          <w:szCs w:val="18"/>
        </w:rPr>
        <w:t>A</w:t>
      </w:r>
      <w:r w:rsidR="008068D4" w:rsidRPr="00B6226C">
        <w:rPr>
          <w:sz w:val="22"/>
          <w:szCs w:val="18"/>
        </w:rPr>
        <w:t>dd</w:t>
      </w:r>
      <w:r w:rsidR="00580409" w:rsidRPr="00B6226C">
        <w:rPr>
          <w:sz w:val="22"/>
          <w:szCs w:val="18"/>
        </w:rPr>
        <w:t>itional Notes:</w:t>
      </w:r>
    </w:p>
    <w:p w14:paraId="15FBBFEF" w14:textId="53B138B5" w:rsidR="00A03C87" w:rsidRPr="00B6226C" w:rsidRDefault="0024181E" w:rsidP="004436EF">
      <w:pPr>
        <w:pStyle w:val="BodytextJustified"/>
        <w:numPr>
          <w:ilvl w:val="0"/>
          <w:numId w:val="20"/>
        </w:numPr>
        <w:spacing w:after="0" w:line="276" w:lineRule="auto"/>
      </w:pPr>
      <w:r w:rsidRPr="00B6226C">
        <w:rPr>
          <w:sz w:val="22"/>
          <w:szCs w:val="22"/>
        </w:rPr>
        <w:t>SM GRDM</w:t>
      </w:r>
      <w:r w:rsidR="009116AC" w:rsidRPr="00B6226C">
        <w:rPr>
          <w:sz w:val="22"/>
          <w:szCs w:val="22"/>
        </w:rPr>
        <w:t xml:space="preserve">, </w:t>
      </w:r>
      <w:r w:rsidRPr="00B6226C">
        <w:rPr>
          <w:sz w:val="22"/>
          <w:szCs w:val="22"/>
        </w:rPr>
        <w:t>GRDF, IW GRDM</w:t>
      </w:r>
      <w:r w:rsidR="009116AC" w:rsidRPr="00B6226C">
        <w:rPr>
          <w:sz w:val="22"/>
          <w:szCs w:val="22"/>
        </w:rPr>
        <w:t xml:space="preserve">, </w:t>
      </w:r>
      <w:r w:rsidRPr="00B6226C">
        <w:rPr>
          <w:sz w:val="22"/>
          <w:szCs w:val="22"/>
        </w:rPr>
        <w:t xml:space="preserve">EW GRDH and WV GRD products are currently not produced as part of the </w:t>
      </w:r>
      <w:r w:rsidR="00846D1E">
        <w:rPr>
          <w:sz w:val="22"/>
          <w:szCs w:val="22"/>
        </w:rPr>
        <w:t>EOF-</w:t>
      </w:r>
      <w:r w:rsidRPr="00B6226C">
        <w:rPr>
          <w:sz w:val="22"/>
          <w:szCs w:val="22"/>
        </w:rPr>
        <w:t>CSC operations baseline</w:t>
      </w:r>
      <w:r w:rsidR="00957AA0" w:rsidRPr="00B6226C">
        <w:rPr>
          <w:sz w:val="22"/>
          <w:szCs w:val="22"/>
        </w:rPr>
        <w:t>.</w:t>
      </w:r>
    </w:p>
    <w:p w14:paraId="2AB4333E" w14:textId="6695B8F8" w:rsidR="00A03C87" w:rsidRPr="00B6226C" w:rsidRDefault="005614BF" w:rsidP="002C0146">
      <w:pPr>
        <w:pStyle w:val="Heading02"/>
        <w:rPr>
          <w:sz w:val="22"/>
          <w:szCs w:val="22"/>
        </w:rPr>
      </w:pPr>
      <w:bookmarkStart w:id="92" w:name="_Toc139552102"/>
      <w:bookmarkStart w:id="93" w:name="_Toc159332696"/>
      <w:bookmarkStart w:id="94" w:name="_Toc1236245155"/>
      <w:bookmarkStart w:id="95" w:name="_Toc1570863221"/>
      <w:bookmarkStart w:id="96" w:name="_Toc1366104647"/>
      <w:bookmarkStart w:id="97" w:name="_Toc631332198"/>
      <w:bookmarkStart w:id="98" w:name="_Toc1012469956"/>
      <w:bookmarkStart w:id="99" w:name="_Toc66411385"/>
      <w:bookmarkStart w:id="100" w:name="_Toc1438940283"/>
      <w:bookmarkStart w:id="101" w:name="_Toc656397204"/>
      <w:bookmarkStart w:id="102" w:name="_Toc75325059"/>
      <w:bookmarkStart w:id="103" w:name="_Toc592464512"/>
      <w:bookmarkStart w:id="104" w:name="_Toc2132622046"/>
      <w:bookmarkStart w:id="105" w:name="_Toc1471341418"/>
      <w:bookmarkStart w:id="106" w:name="_Toc499081935"/>
      <w:bookmarkStart w:id="107" w:name="_Toc2019721956"/>
      <w:bookmarkStart w:id="108" w:name="_Toc1339232683"/>
      <w:bookmarkStart w:id="109" w:name="_Toc1339553359"/>
      <w:bookmarkStart w:id="110" w:name="_Toc2075804960"/>
      <w:bookmarkStart w:id="111" w:name="_Toc800620902"/>
      <w:bookmarkStart w:id="112" w:name="_Toc228772395"/>
      <w:bookmarkStart w:id="113" w:name="_Toc1332468355"/>
      <w:bookmarkStart w:id="114" w:name="_Toc212216570"/>
      <w:bookmarkEnd w:id="92"/>
      <w:bookmarkEnd w:id="93"/>
      <w:r w:rsidRPr="00B6226C">
        <w:t>Sentinel-1 Auxiliary Data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tbl>
      <w:tblPr>
        <w:tblStyle w:val="ESATable"/>
        <w:tblW w:w="1020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9"/>
        <w:gridCol w:w="2480"/>
        <w:gridCol w:w="667"/>
        <w:gridCol w:w="672"/>
        <w:gridCol w:w="660"/>
        <w:gridCol w:w="686"/>
        <w:gridCol w:w="674"/>
        <w:gridCol w:w="686"/>
        <w:gridCol w:w="710"/>
        <w:gridCol w:w="710"/>
        <w:gridCol w:w="702"/>
      </w:tblGrid>
      <w:tr w:rsidR="00115C70" w:rsidRPr="00B6226C" w14:paraId="481F5B4E" w14:textId="66172FE1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13700" w14:textId="77777777" w:rsidR="00115C70" w:rsidRPr="00B6226C" w:rsidRDefault="00115C70" w:rsidP="00D40F58">
            <w:pPr>
              <w:pStyle w:val="BodytextJustified"/>
              <w:spacing w:after="0" w:line="288" w:lineRule="auto"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551C36" w14:textId="77777777" w:rsidR="00115C70" w:rsidRPr="00B6226C" w:rsidRDefault="00115C70" w:rsidP="00D40F58">
            <w:pPr>
              <w:pStyle w:val="BodytextJustified"/>
              <w:spacing w:after="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616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294AB3F" w14:textId="50D967EC" w:rsidR="00115C70" w:rsidRPr="00B6226C" w:rsidRDefault="00846D1E" w:rsidP="00A829A3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EOF-</w:t>
            </w:r>
            <w:r w:rsidR="00115C70" w:rsidRPr="00B6226C">
              <w:rPr>
                <w:b/>
                <w:sz w:val="20"/>
                <w:szCs w:val="18"/>
              </w:rPr>
              <w:t>CSC Applicability</w:t>
            </w:r>
          </w:p>
        </w:tc>
      </w:tr>
      <w:tr w:rsidR="00160FD4" w:rsidRPr="00B6226C" w14:paraId="07D50992" w14:textId="3C7A67EE" w:rsidTr="00654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FE8A30" w14:textId="77777777" w:rsidR="00115C70" w:rsidRPr="00B6226C" w:rsidRDefault="00115C70" w:rsidP="00D40F58">
            <w:pPr>
              <w:pStyle w:val="BodytextJustified"/>
              <w:spacing w:after="0" w:line="288" w:lineRule="auto"/>
              <w:jc w:val="center"/>
              <w:rPr>
                <w:b/>
                <w:sz w:val="20"/>
                <w:szCs w:val="18"/>
              </w:rPr>
            </w:pPr>
          </w:p>
        </w:tc>
        <w:tc>
          <w:tcPr>
            <w:tcW w:w="2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615038" w14:textId="77777777" w:rsidR="00115C70" w:rsidRPr="00B6226C" w:rsidRDefault="00115C70" w:rsidP="00D40F58">
            <w:pPr>
              <w:pStyle w:val="BodytextJustified"/>
              <w:spacing w:after="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</w:p>
        </w:tc>
        <w:tc>
          <w:tcPr>
            <w:tcW w:w="6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727961" w14:textId="34B62996" w:rsidR="00115C70" w:rsidRPr="00B6226C" w:rsidRDefault="00115C70" w:rsidP="00FB40D7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FOS</w:t>
            </w: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4BEA346B" w14:textId="420E0F6C" w:rsidR="00115C70" w:rsidRPr="00B6226C" w:rsidRDefault="00115C70" w:rsidP="00FB40D7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</w:t>
            </w:r>
          </w:p>
        </w:tc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723DDB6C" w14:textId="4460AD6E" w:rsidR="00115C70" w:rsidRPr="00B6226C" w:rsidRDefault="00115C70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ADG</w:t>
            </w:r>
          </w:p>
        </w:tc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297B74E" w14:textId="203329B1" w:rsidR="00115C70" w:rsidRPr="00B6226C" w:rsidRDefault="00115C70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POD</w:t>
            </w:r>
          </w:p>
        </w:tc>
        <w:tc>
          <w:tcPr>
            <w:tcW w:w="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 w:themeFill="accent5" w:themeFillTint="33"/>
            <w:vAlign w:val="center"/>
          </w:tcPr>
          <w:p w14:paraId="310BD5C3" w14:textId="625227F8" w:rsidR="00115C70" w:rsidRPr="00B6226C" w:rsidRDefault="00115C70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MPC</w:t>
            </w:r>
          </w:p>
        </w:tc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40863C3" w14:textId="1AC12316" w:rsidR="00115C70" w:rsidRPr="00B6226C" w:rsidRDefault="00115C70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</w:t>
            </w: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14:paraId="4BF90D2F" w14:textId="78E5A358" w:rsidR="00115C70" w:rsidRPr="00B6226C" w:rsidRDefault="00115C70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LTA</w:t>
            </w: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7AD8CD6E" w14:textId="504D50B9" w:rsidR="00115C70" w:rsidRPr="00B6226C" w:rsidRDefault="00F354D9" w:rsidP="00D40F58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  <w:tc>
          <w:tcPr>
            <w:tcW w:w="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EF1D959" w14:textId="17F42DCF" w:rsidR="00115C70" w:rsidRPr="00B6226C" w:rsidRDefault="00115C70" w:rsidP="00115C70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Col X-</w:t>
            </w:r>
            <w:r w:rsidR="005728C4" w:rsidRPr="00B6226C">
              <w:rPr>
                <w:b/>
                <w:sz w:val="20"/>
                <w:szCs w:val="18"/>
              </w:rPr>
              <w:t>B</w:t>
            </w:r>
            <w:r w:rsidRPr="00B6226C">
              <w:rPr>
                <w:b/>
                <w:sz w:val="20"/>
                <w:szCs w:val="18"/>
              </w:rPr>
              <w:t>and</w:t>
            </w:r>
          </w:p>
        </w:tc>
      </w:tr>
    </w:tbl>
    <w:p w14:paraId="6D7EB103" w14:textId="69AABC6F" w:rsidR="003070E3" w:rsidRDefault="003070E3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2</w:t>
      </w:r>
      <w:r w:rsidR="00FB37C8">
        <w:fldChar w:fldCharType="end"/>
      </w:r>
      <w:r>
        <w:t>: S</w:t>
      </w:r>
      <w:r w:rsidRPr="005A1757">
        <w:t>entinel-1 Auxiliary Data</w:t>
      </w:r>
    </w:p>
    <w:p w14:paraId="40C31F99" w14:textId="173A6CFF" w:rsidR="2B2F2607" w:rsidRPr="00B6226C" w:rsidRDefault="01F614D1" w:rsidP="002C0146">
      <w:pPr>
        <w:pStyle w:val="Body"/>
        <w:spacing w:line="276" w:lineRule="auto"/>
      </w:pPr>
      <w:r w:rsidRPr="00B6226C">
        <w:t xml:space="preserve"> </w:t>
      </w:r>
    </w:p>
    <w:p w14:paraId="08C506A7" w14:textId="4D715CE7" w:rsidR="0C887756" w:rsidRPr="00B6226C" w:rsidRDefault="7709E0BA" w:rsidP="002C0146">
      <w:pPr>
        <w:pStyle w:val="Heading02"/>
        <w:ind w:left="720" w:hanging="720"/>
      </w:pPr>
      <w:bookmarkStart w:id="115" w:name="_Toc159332698"/>
      <w:bookmarkStart w:id="116" w:name="_Toc159332699"/>
      <w:bookmarkStart w:id="117" w:name="_Toc159332700"/>
      <w:bookmarkStart w:id="118" w:name="_Toc159332701"/>
      <w:bookmarkStart w:id="119" w:name="_Toc320304190"/>
      <w:bookmarkStart w:id="120" w:name="_Toc57892020"/>
      <w:bookmarkStart w:id="121" w:name="_Toc126072485"/>
      <w:bookmarkStart w:id="122" w:name="_Toc1308106109"/>
      <w:bookmarkStart w:id="123" w:name="_Toc422588701"/>
      <w:bookmarkStart w:id="124" w:name="_Toc901022983"/>
      <w:bookmarkStart w:id="125" w:name="_Toc1638515583"/>
      <w:bookmarkStart w:id="126" w:name="_Toc530776706"/>
      <w:bookmarkStart w:id="127" w:name="_Toc1765730226"/>
      <w:bookmarkStart w:id="128" w:name="_Toc233855670"/>
      <w:bookmarkStart w:id="129" w:name="_Toc452553764"/>
      <w:bookmarkStart w:id="130" w:name="_Toc112661827"/>
      <w:bookmarkStart w:id="131" w:name="_Toc17600872"/>
      <w:bookmarkStart w:id="132" w:name="_Toc375472398"/>
      <w:bookmarkStart w:id="133" w:name="_Toc209763443"/>
      <w:bookmarkStart w:id="134" w:name="_Toc1938418806"/>
      <w:bookmarkStart w:id="135" w:name="_Toc1181874842"/>
      <w:bookmarkStart w:id="136" w:name="_Toc1152861508"/>
      <w:bookmarkStart w:id="137" w:name="_Toc518448891"/>
      <w:bookmarkStart w:id="138" w:name="_Toc551572625"/>
      <w:bookmarkStart w:id="139" w:name="_Toc212216571"/>
      <w:bookmarkEnd w:id="115"/>
      <w:bookmarkEnd w:id="116"/>
      <w:bookmarkEnd w:id="117"/>
      <w:bookmarkEnd w:id="118"/>
      <w:r w:rsidRPr="00B6226C">
        <w:t>S</w:t>
      </w:r>
      <w:r w:rsidR="2E7E45DF" w:rsidRPr="00B6226C">
        <w:t>entinel-1</w:t>
      </w:r>
      <w:r w:rsidRPr="00B6226C">
        <w:t xml:space="preserve"> </w:t>
      </w:r>
      <w:r w:rsidR="5545ADA3" w:rsidRPr="00B6226C">
        <w:t>Mission Planning and FOS</w:t>
      </w:r>
      <w:r w:rsidR="00AE6ADC" w:rsidRPr="00B6226C">
        <w:t xml:space="preserve"> </w:t>
      </w:r>
      <w:r w:rsidRPr="00B6226C">
        <w:t>File</w:t>
      </w:r>
      <w:r w:rsidR="58B06D87" w:rsidRPr="00B6226C">
        <w:t>s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tbl>
      <w:tblPr>
        <w:tblStyle w:val="TableGrid"/>
        <w:tblW w:w="10060" w:type="dxa"/>
        <w:tblLayout w:type="fixed"/>
        <w:tblLook w:val="06A0" w:firstRow="1" w:lastRow="0" w:firstColumn="1" w:lastColumn="0" w:noHBand="1" w:noVBand="1"/>
      </w:tblPr>
      <w:tblGrid>
        <w:gridCol w:w="1555"/>
        <w:gridCol w:w="1417"/>
        <w:gridCol w:w="567"/>
        <w:gridCol w:w="851"/>
        <w:gridCol w:w="708"/>
        <w:gridCol w:w="709"/>
        <w:gridCol w:w="709"/>
        <w:gridCol w:w="709"/>
        <w:gridCol w:w="708"/>
        <w:gridCol w:w="1418"/>
        <w:gridCol w:w="709"/>
      </w:tblGrid>
      <w:tr w:rsidR="00081149" w:rsidRPr="00B6226C" w14:paraId="5B139245" w14:textId="77777777" w:rsidTr="00654995">
        <w:trPr>
          <w:trHeight w:val="300"/>
          <w:tblHeader/>
        </w:trPr>
        <w:tc>
          <w:tcPr>
            <w:tcW w:w="1555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971A4A" w14:textId="77777777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Product Type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9DBDCF" w14:textId="77777777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Description</w:t>
            </w:r>
          </w:p>
        </w:tc>
        <w:tc>
          <w:tcPr>
            <w:tcW w:w="7088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157EE1DC" w14:textId="69B34FFE" w:rsidR="001B7B12" w:rsidRPr="00B6226C" w:rsidRDefault="00535A3B" w:rsidP="74B9AC46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EOF-</w:t>
            </w:r>
            <w:r w:rsidR="001B7B12" w:rsidRPr="00B6226C">
              <w:rPr>
                <w:b/>
                <w:bCs/>
                <w:sz w:val="20"/>
              </w:rPr>
              <w:t>CSC Applicability</w:t>
            </w:r>
          </w:p>
        </w:tc>
      </w:tr>
      <w:tr w:rsidR="00EF78E0" w:rsidRPr="00B6226C" w14:paraId="162B1AA4" w14:textId="1DAD399E" w:rsidTr="00654995">
        <w:trPr>
          <w:trHeight w:val="557"/>
          <w:tblHeader/>
        </w:trPr>
        <w:tc>
          <w:tcPr>
            <w:tcW w:w="1555" w:type="dxa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58664" w14:textId="77777777" w:rsidR="001B7B12" w:rsidRPr="00B6226C" w:rsidRDefault="001B7B12" w:rsidP="002C0146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AB0D2F" w14:textId="77777777" w:rsidR="001B7B12" w:rsidRPr="00B6226C" w:rsidRDefault="001B7B12" w:rsidP="002C0146">
            <w:pPr>
              <w:jc w:val="center"/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CE8C941" w14:textId="61B458A2" w:rsidR="001B7B12" w:rsidRPr="00B6226C" w:rsidRDefault="001B7B12" w:rsidP="002C0146">
            <w:pPr>
              <w:pStyle w:val="BodytextJustified"/>
              <w:spacing w:after="0" w:line="288" w:lineRule="auto"/>
              <w:ind w:left="-66" w:right="-68"/>
              <w:jc w:val="center"/>
            </w:pPr>
            <w:r w:rsidRPr="00B6226C">
              <w:rPr>
                <w:b/>
                <w:bCs/>
                <w:sz w:val="18"/>
                <w:szCs w:val="18"/>
              </w:rPr>
              <w:t>FOS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6B1B80FF" w14:textId="420E0F6C" w:rsidR="001B7B12" w:rsidRPr="00B6226C" w:rsidRDefault="001B7B12" w:rsidP="008B660A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417AB116" w14:textId="4460AD6E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ADG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CEFEF"/>
            <w:vAlign w:val="center"/>
          </w:tcPr>
          <w:p w14:paraId="6E136DE8" w14:textId="203329B1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</w:t>
            </w:r>
            <w:r w:rsidRPr="00B6226C">
              <w:rPr>
                <w:b/>
                <w:bCs/>
                <w:sz w:val="20"/>
                <w:shd w:val="clear" w:color="auto" w:fill="ECEFEF"/>
              </w:rPr>
              <w:t>OD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756763B6" w14:textId="625227F8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MPC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2A74E87" w14:textId="1AC12316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42406A49" w14:textId="44B1D0E8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EDRS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DFEC" w:themeFill="accent4" w:themeFillTint="33"/>
            <w:vAlign w:val="center"/>
          </w:tcPr>
          <w:p w14:paraId="29CC3857" w14:textId="5EB929EC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DATA ACQUIS</w:t>
            </w:r>
            <w:r w:rsidR="00142C5D" w:rsidRPr="00B6226C">
              <w:rPr>
                <w:b/>
                <w:bCs/>
                <w:sz w:val="20"/>
              </w:rPr>
              <w:t>I</w:t>
            </w:r>
            <w:r w:rsidRPr="00B6226C">
              <w:rPr>
                <w:b/>
                <w:bCs/>
                <w:sz w:val="20"/>
              </w:rPr>
              <w:t>TION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CC6E71B" w14:textId="17F42DCF" w:rsidR="001B7B12" w:rsidRPr="00B6226C" w:rsidRDefault="001B7B12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Col X-Band</w:t>
            </w:r>
          </w:p>
        </w:tc>
      </w:tr>
    </w:tbl>
    <w:p w14:paraId="00F99B3D" w14:textId="0A8063EB" w:rsidR="74B9AC46" w:rsidRPr="00B6226C" w:rsidRDefault="003070E3" w:rsidP="003070E3">
      <w:pPr>
        <w:pStyle w:val="Caption"/>
        <w:rPr>
          <w:sz w:val="22"/>
          <w:szCs w:val="22"/>
        </w:rPr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3</w:t>
      </w:r>
      <w:r w:rsidR="00FB37C8">
        <w:fldChar w:fldCharType="end"/>
      </w:r>
      <w:r>
        <w:t xml:space="preserve">: </w:t>
      </w:r>
      <w:r w:rsidRPr="0087767B">
        <w:t>Sentinel-1 Mission Planning and FOS Files</w:t>
      </w:r>
    </w:p>
    <w:p w14:paraId="222AE68E" w14:textId="57DDCF89" w:rsidR="009D09D2" w:rsidRPr="00B6226C" w:rsidRDefault="009D09D2" w:rsidP="009D09D2">
      <w:pPr>
        <w:pStyle w:val="BodytextJustified"/>
        <w:spacing w:line="276" w:lineRule="auto"/>
        <w:rPr>
          <w:sz w:val="22"/>
          <w:szCs w:val="22"/>
        </w:rPr>
      </w:pPr>
      <w:r w:rsidRPr="00B6226C">
        <w:rPr>
          <w:sz w:val="22"/>
          <w:szCs w:val="22"/>
        </w:rPr>
        <w:t>A</w:t>
      </w:r>
      <w:r w:rsidR="008068D4" w:rsidRPr="00B6226C">
        <w:rPr>
          <w:sz w:val="22"/>
          <w:szCs w:val="22"/>
        </w:rPr>
        <w:t>dd</w:t>
      </w:r>
      <w:r w:rsidRPr="00B6226C">
        <w:rPr>
          <w:sz w:val="22"/>
          <w:szCs w:val="22"/>
        </w:rPr>
        <w:t>itional Notes:</w:t>
      </w:r>
    </w:p>
    <w:p w14:paraId="369068E5" w14:textId="65CA6F4B" w:rsidR="00B549D2" w:rsidRPr="00B6226C" w:rsidRDefault="00B549D2" w:rsidP="009B3B5F">
      <w:pPr>
        <w:pStyle w:val="Body"/>
        <w:numPr>
          <w:ilvl w:val="0"/>
          <w:numId w:val="24"/>
        </w:numPr>
        <w:rPr>
          <w:sz w:val="22"/>
          <w:szCs w:val="22"/>
        </w:rPr>
      </w:pPr>
      <w:r w:rsidRPr="00B6226C">
        <w:rPr>
          <w:sz w:val="22"/>
          <w:szCs w:val="22"/>
        </w:rPr>
        <w:t xml:space="preserve">Since the decommissioning of </w:t>
      </w:r>
      <w:r w:rsidR="004B4E0D" w:rsidRPr="00B6226C">
        <w:rPr>
          <w:sz w:val="22"/>
          <w:szCs w:val="22"/>
        </w:rPr>
        <w:t xml:space="preserve">the </w:t>
      </w:r>
      <w:r w:rsidRPr="00B6226C">
        <w:rPr>
          <w:sz w:val="22"/>
          <w:szCs w:val="22"/>
        </w:rPr>
        <w:t xml:space="preserve">EDS interface on the </w:t>
      </w:r>
      <w:r w:rsidR="00E736F5" w:rsidRPr="00B6226C">
        <w:rPr>
          <w:sz w:val="22"/>
          <w:szCs w:val="22"/>
        </w:rPr>
        <w:t>25/09/2024</w:t>
      </w:r>
      <w:r w:rsidRPr="00B6226C">
        <w:rPr>
          <w:sz w:val="22"/>
          <w:szCs w:val="22"/>
        </w:rPr>
        <w:t xml:space="preserve">, the MP files </w:t>
      </w:r>
      <w:r w:rsidR="00E736F5" w:rsidRPr="00B6226C">
        <w:rPr>
          <w:sz w:val="22"/>
          <w:szCs w:val="22"/>
        </w:rPr>
        <w:t>are nominally delivered by</w:t>
      </w:r>
      <w:r w:rsidRPr="00B6226C">
        <w:rPr>
          <w:sz w:val="22"/>
          <w:szCs w:val="22"/>
        </w:rPr>
        <w:t xml:space="preserve"> the MP IP interface. </w:t>
      </w:r>
    </w:p>
    <w:p w14:paraId="020EBC76" w14:textId="77777777" w:rsidR="00B50C8E" w:rsidRPr="00B6226C" w:rsidRDefault="00B50C8E" w:rsidP="002C0146">
      <w:pPr>
        <w:pStyle w:val="Body"/>
        <w:ind w:left="720"/>
        <w:rPr>
          <w:sz w:val="22"/>
          <w:szCs w:val="22"/>
        </w:rPr>
      </w:pPr>
    </w:p>
    <w:p w14:paraId="00B0382E" w14:textId="3ED90425" w:rsidR="00A031EA" w:rsidRPr="00B6226C" w:rsidRDefault="62FBD173" w:rsidP="0633D177">
      <w:pPr>
        <w:pStyle w:val="Heading02"/>
      </w:pPr>
      <w:bookmarkStart w:id="140" w:name="_Toc208476424"/>
      <w:bookmarkStart w:id="141" w:name="_Toc208476473"/>
      <w:bookmarkStart w:id="142" w:name="_Toc211507136"/>
      <w:bookmarkStart w:id="143" w:name="_Toc211516361"/>
      <w:bookmarkStart w:id="144" w:name="_Toc211597882"/>
      <w:bookmarkStart w:id="145" w:name="_Toc212216572"/>
      <w:bookmarkStart w:id="146" w:name="_Toc208476425"/>
      <w:bookmarkStart w:id="147" w:name="_Toc208476474"/>
      <w:bookmarkStart w:id="148" w:name="_Toc211507137"/>
      <w:bookmarkStart w:id="149" w:name="_Toc211516362"/>
      <w:bookmarkStart w:id="150" w:name="_Toc211597883"/>
      <w:bookmarkStart w:id="151" w:name="_Toc212216573"/>
      <w:bookmarkStart w:id="152" w:name="_Toc208476426"/>
      <w:bookmarkStart w:id="153" w:name="_Toc208476475"/>
      <w:bookmarkStart w:id="154" w:name="_Toc211507138"/>
      <w:bookmarkStart w:id="155" w:name="_Toc211516363"/>
      <w:bookmarkStart w:id="156" w:name="_Toc211597884"/>
      <w:bookmarkStart w:id="157" w:name="_Toc212216574"/>
      <w:bookmarkStart w:id="158" w:name="_Toc208476427"/>
      <w:bookmarkStart w:id="159" w:name="_Toc208476476"/>
      <w:bookmarkStart w:id="160" w:name="_Toc211507139"/>
      <w:bookmarkStart w:id="161" w:name="_Toc211516364"/>
      <w:bookmarkStart w:id="162" w:name="_Toc211597885"/>
      <w:bookmarkStart w:id="163" w:name="_Toc212216575"/>
      <w:bookmarkStart w:id="164" w:name="_Toc208476428"/>
      <w:bookmarkStart w:id="165" w:name="_Toc208476477"/>
      <w:bookmarkStart w:id="166" w:name="_Toc211507140"/>
      <w:bookmarkStart w:id="167" w:name="_Toc211516365"/>
      <w:bookmarkStart w:id="168" w:name="_Toc211597886"/>
      <w:bookmarkStart w:id="169" w:name="_Toc212216576"/>
      <w:bookmarkStart w:id="170" w:name="_Toc208476429"/>
      <w:bookmarkStart w:id="171" w:name="_Toc208476478"/>
      <w:bookmarkStart w:id="172" w:name="_Toc211507141"/>
      <w:bookmarkStart w:id="173" w:name="_Toc211516366"/>
      <w:bookmarkStart w:id="174" w:name="_Toc211597887"/>
      <w:bookmarkStart w:id="175" w:name="_Toc212216577"/>
      <w:bookmarkStart w:id="176" w:name="_Toc208476430"/>
      <w:bookmarkStart w:id="177" w:name="_Toc208476479"/>
      <w:bookmarkStart w:id="178" w:name="_Toc211507142"/>
      <w:bookmarkStart w:id="179" w:name="_Toc211516367"/>
      <w:bookmarkStart w:id="180" w:name="_Toc211597888"/>
      <w:bookmarkStart w:id="181" w:name="_Toc212216578"/>
      <w:bookmarkStart w:id="182" w:name="_Toc208476431"/>
      <w:bookmarkStart w:id="183" w:name="_Toc208476480"/>
      <w:bookmarkStart w:id="184" w:name="_Toc211507143"/>
      <w:bookmarkStart w:id="185" w:name="_Toc211516368"/>
      <w:bookmarkStart w:id="186" w:name="_Toc211597889"/>
      <w:bookmarkStart w:id="187" w:name="_Toc212216579"/>
      <w:bookmarkStart w:id="188" w:name="_Toc208476432"/>
      <w:bookmarkStart w:id="189" w:name="_Toc208476481"/>
      <w:bookmarkStart w:id="190" w:name="_Toc211507144"/>
      <w:bookmarkStart w:id="191" w:name="_Toc211516369"/>
      <w:bookmarkStart w:id="192" w:name="_Toc211597890"/>
      <w:bookmarkStart w:id="193" w:name="_Toc212216580"/>
      <w:bookmarkStart w:id="194" w:name="_Toc208476433"/>
      <w:bookmarkStart w:id="195" w:name="_Toc208476482"/>
      <w:bookmarkStart w:id="196" w:name="_Toc211507145"/>
      <w:bookmarkStart w:id="197" w:name="_Toc211516370"/>
      <w:bookmarkStart w:id="198" w:name="_Toc211597891"/>
      <w:bookmarkStart w:id="199" w:name="_Toc212216581"/>
      <w:bookmarkStart w:id="200" w:name="_Toc208476434"/>
      <w:bookmarkStart w:id="201" w:name="_Toc208476483"/>
      <w:bookmarkStart w:id="202" w:name="_Toc211507146"/>
      <w:bookmarkStart w:id="203" w:name="_Toc211516371"/>
      <w:bookmarkStart w:id="204" w:name="_Toc211597892"/>
      <w:bookmarkStart w:id="205" w:name="_Toc212216582"/>
      <w:bookmarkStart w:id="206" w:name="_Toc208476435"/>
      <w:bookmarkStart w:id="207" w:name="_Toc208476484"/>
      <w:bookmarkStart w:id="208" w:name="_Toc211507147"/>
      <w:bookmarkStart w:id="209" w:name="_Toc211516372"/>
      <w:bookmarkStart w:id="210" w:name="_Toc211597893"/>
      <w:bookmarkStart w:id="211" w:name="_Toc212216583"/>
      <w:bookmarkStart w:id="212" w:name="_Toc208476436"/>
      <w:bookmarkStart w:id="213" w:name="_Toc208476485"/>
      <w:bookmarkStart w:id="214" w:name="_Toc211507148"/>
      <w:bookmarkStart w:id="215" w:name="_Toc211516373"/>
      <w:bookmarkStart w:id="216" w:name="_Toc211597894"/>
      <w:bookmarkStart w:id="217" w:name="_Toc212216584"/>
      <w:bookmarkStart w:id="218" w:name="_Toc208476437"/>
      <w:bookmarkStart w:id="219" w:name="_Toc208476486"/>
      <w:bookmarkStart w:id="220" w:name="_Toc211507149"/>
      <w:bookmarkStart w:id="221" w:name="_Toc211516374"/>
      <w:bookmarkStart w:id="222" w:name="_Toc211597895"/>
      <w:bookmarkStart w:id="223" w:name="_Toc212216585"/>
      <w:bookmarkStart w:id="224" w:name="_Toc212216586"/>
      <w:bookmarkStart w:id="225" w:name="_Toc20975183"/>
      <w:bookmarkStart w:id="226" w:name="_Toc975701112"/>
      <w:bookmarkStart w:id="227" w:name="_Toc1698396183"/>
      <w:bookmarkStart w:id="228" w:name="_Toc2100005052"/>
      <w:bookmarkStart w:id="229" w:name="_Toc783933816"/>
      <w:bookmarkStart w:id="230" w:name="_Toc1053531464"/>
      <w:bookmarkStart w:id="231" w:name="_Toc1956304917"/>
      <w:bookmarkStart w:id="232" w:name="_Toc548768131"/>
      <w:bookmarkStart w:id="233" w:name="_Toc1801031099"/>
      <w:bookmarkStart w:id="234" w:name="_Toc340991465"/>
      <w:bookmarkStart w:id="235" w:name="_Toc162242903"/>
      <w:bookmarkStart w:id="236" w:name="_Toc2146256700"/>
      <w:bookmarkStart w:id="237" w:name="_Toc1230154817"/>
      <w:bookmarkStart w:id="238" w:name="_Toc1282962405"/>
      <w:bookmarkStart w:id="239" w:name="_Toc1377533666"/>
      <w:bookmarkStart w:id="240" w:name="_Toc696595831"/>
      <w:bookmarkStart w:id="241" w:name="_Toc2001923453"/>
      <w:bookmarkStart w:id="242" w:name="_Toc2005202867"/>
      <w:bookmarkStart w:id="243" w:name="_Toc1874197819"/>
      <w:bookmarkStart w:id="244" w:name="_Toc2082574422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r w:rsidRPr="00B6226C">
        <w:t>Sentinel-1 OLQC Reports</w:t>
      </w:r>
      <w:bookmarkEnd w:id="224"/>
      <w:r w:rsidRPr="00B6226C">
        <w:t xml:space="preserve"> 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14:paraId="5F1CADF8" w14:textId="3CF05D0E" w:rsidR="00191F07" w:rsidRPr="00B6226C" w:rsidRDefault="00A031EA" w:rsidP="00EE321D">
      <w:pPr>
        <w:pStyle w:val="Body"/>
      </w:pPr>
      <w:r w:rsidRPr="00B6226C">
        <w:t>The On-Line Quality Control (OLQC) performs essential quality checks on each product generated by the processing chain. The results of the quality check</w:t>
      </w:r>
      <w:r w:rsidR="003C4740" w:rsidRPr="00B6226C">
        <w:t>s are presented as XML reports.</w:t>
      </w:r>
    </w:p>
    <w:tbl>
      <w:tblPr>
        <w:tblStyle w:val="TableGrid"/>
        <w:tblW w:w="4329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1089"/>
        <w:gridCol w:w="1089"/>
        <w:gridCol w:w="1089"/>
        <w:gridCol w:w="1089"/>
        <w:gridCol w:w="1079"/>
      </w:tblGrid>
      <w:tr w:rsidR="004E7726" w:rsidRPr="00B6226C" w14:paraId="08A5662E" w14:textId="77777777" w:rsidTr="00191F07">
        <w:trPr>
          <w:trHeight w:val="315"/>
          <w:jc w:val="center"/>
        </w:trPr>
        <w:tc>
          <w:tcPr>
            <w:tcW w:w="1836" w:type="pct"/>
            <w:vMerge w:val="restart"/>
            <w:shd w:val="clear" w:color="auto" w:fill="E6E6E6"/>
            <w:vAlign w:val="center"/>
          </w:tcPr>
          <w:p w14:paraId="182AF620" w14:textId="3364A740" w:rsidR="004E7726" w:rsidRPr="00B6226C" w:rsidRDefault="004E7726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3164" w:type="pct"/>
            <w:gridSpan w:val="5"/>
            <w:shd w:val="clear" w:color="auto" w:fill="E6E6E6"/>
            <w:vAlign w:val="center"/>
          </w:tcPr>
          <w:p w14:paraId="481FD7C4" w14:textId="13DBA62E" w:rsidR="004E7726" w:rsidRPr="00B6226C" w:rsidRDefault="00194CA4" w:rsidP="004E772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4E7726" w:rsidRPr="00B6226C">
              <w:rPr>
                <w:b/>
                <w:sz w:val="20"/>
              </w:rPr>
              <w:t>CSC Applicability</w:t>
            </w:r>
          </w:p>
        </w:tc>
      </w:tr>
      <w:tr w:rsidR="004E7726" w:rsidRPr="00B6226C" w14:paraId="294B57D6" w14:textId="77777777" w:rsidTr="00191F07">
        <w:trPr>
          <w:trHeight w:val="249"/>
          <w:jc w:val="center"/>
        </w:trPr>
        <w:tc>
          <w:tcPr>
            <w:tcW w:w="1836" w:type="pct"/>
            <w:vMerge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709EFFB" w14:textId="77777777" w:rsidR="004E7726" w:rsidRPr="00B6226C" w:rsidRDefault="004E7726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F95D2B3" w14:textId="77777777" w:rsidR="004E7726" w:rsidRPr="00B6226C" w:rsidRDefault="004E7726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3152286" w14:textId="2297758D" w:rsidR="004E7726" w:rsidRPr="00B6226C" w:rsidRDefault="004E7726" w:rsidP="004E772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E2EM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1C0EEB3" w14:textId="043868B2" w:rsidR="004E7726" w:rsidRPr="00B6226C" w:rsidRDefault="004E7726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192226A" w14:textId="77777777" w:rsidR="004E7726" w:rsidRPr="00B6226C" w:rsidRDefault="004E7726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LTA</w:t>
            </w:r>
          </w:p>
        </w:tc>
        <w:tc>
          <w:tcPr>
            <w:tcW w:w="628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E3F3119" w14:textId="43589F64" w:rsidR="004E7726" w:rsidRPr="00B6226C" w:rsidRDefault="00F354D9" w:rsidP="00C2572A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DA</w:t>
            </w:r>
          </w:p>
        </w:tc>
      </w:tr>
    </w:tbl>
    <w:p w14:paraId="3C69DAD5" w14:textId="7867BCF9" w:rsidR="003070E3" w:rsidRDefault="003070E3">
      <w:pPr>
        <w:pStyle w:val="Caption"/>
      </w:pPr>
      <w:r>
        <w:lastRenderedPageBreak/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4</w:t>
      </w:r>
      <w:r w:rsidR="00FB37C8">
        <w:fldChar w:fldCharType="end"/>
      </w:r>
      <w:r>
        <w:t xml:space="preserve">: </w:t>
      </w:r>
      <w:r w:rsidRPr="006869AC">
        <w:t>Sentinel-1 OLQC Reports</w:t>
      </w:r>
    </w:p>
    <w:p w14:paraId="47C34A79" w14:textId="27C3A9A4" w:rsidR="00C940D6" w:rsidRPr="00B6226C" w:rsidRDefault="00667258" w:rsidP="00667258">
      <w:pPr>
        <w:spacing w:after="0" w:line="240" w:lineRule="atLeast"/>
        <w:rPr>
          <w:rFonts w:cs="Arial"/>
          <w:color w:val="000000" w:themeColor="text1"/>
          <w:szCs w:val="24"/>
        </w:rPr>
      </w:pPr>
      <w:r w:rsidRPr="00B6226C">
        <w:br w:type="page"/>
      </w:r>
    </w:p>
    <w:p w14:paraId="54EC76A5" w14:textId="77777777" w:rsidR="005614BF" w:rsidRPr="00B6226C" w:rsidRDefault="005614BF" w:rsidP="005614BF">
      <w:pPr>
        <w:pStyle w:val="Heading01"/>
        <w:tabs>
          <w:tab w:val="left" w:pos="4820"/>
        </w:tabs>
        <w:rPr>
          <w:rStyle w:val="Heading01Char"/>
          <w:b/>
          <w:caps/>
        </w:rPr>
      </w:pPr>
      <w:r w:rsidRPr="00B6226C">
        <w:rPr>
          <w:rStyle w:val="Heading01Char"/>
          <w:b/>
          <w:caps/>
        </w:rPr>
        <w:lastRenderedPageBreak/>
        <w:t>Sentinel-2 Dataflow Configuration</w:t>
      </w:r>
    </w:p>
    <w:p w14:paraId="0E9071B5" w14:textId="77777777" w:rsidR="005614BF" w:rsidRPr="00B6226C" w:rsidRDefault="005614BF" w:rsidP="005614BF">
      <w:pPr>
        <w:pStyle w:val="Heading02"/>
      </w:pPr>
      <w:bookmarkStart w:id="245" w:name="_Toc1372971086"/>
      <w:bookmarkStart w:id="246" w:name="_Toc388861559"/>
      <w:bookmarkStart w:id="247" w:name="_Toc749087825"/>
      <w:bookmarkStart w:id="248" w:name="_Toc720715214"/>
      <w:bookmarkStart w:id="249" w:name="_Toc1273874573"/>
      <w:bookmarkStart w:id="250" w:name="_Toc1151924083"/>
      <w:bookmarkStart w:id="251" w:name="_Toc483383327"/>
      <w:bookmarkStart w:id="252" w:name="_Toc757865564"/>
      <w:bookmarkStart w:id="253" w:name="_Toc182912351"/>
      <w:bookmarkStart w:id="254" w:name="_Toc2065428285"/>
      <w:bookmarkStart w:id="255" w:name="_Toc1722890644"/>
      <w:bookmarkStart w:id="256" w:name="_Toc739263992"/>
      <w:bookmarkStart w:id="257" w:name="_Toc1431701167"/>
      <w:bookmarkStart w:id="258" w:name="_Toc957471601"/>
      <w:bookmarkStart w:id="259" w:name="_Toc637068330"/>
      <w:bookmarkStart w:id="260" w:name="_Toc1738227359"/>
      <w:bookmarkStart w:id="261" w:name="_Toc2077504761"/>
      <w:bookmarkStart w:id="262" w:name="_Toc1624555102"/>
      <w:bookmarkStart w:id="263" w:name="_Toc1973622449"/>
      <w:bookmarkStart w:id="264" w:name="_Toc1295997061"/>
      <w:bookmarkStart w:id="265" w:name="_Toc212216587"/>
      <w:r w:rsidRPr="00B6226C">
        <w:t>Sentinel-2 Products</w:t>
      </w:r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</w:p>
    <w:tbl>
      <w:tblPr>
        <w:tblStyle w:val="TableGrid"/>
        <w:tblW w:w="4899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5"/>
        <w:gridCol w:w="853"/>
        <w:gridCol w:w="1273"/>
        <w:gridCol w:w="1485"/>
        <w:gridCol w:w="782"/>
        <w:gridCol w:w="782"/>
        <w:gridCol w:w="782"/>
        <w:gridCol w:w="782"/>
        <w:gridCol w:w="782"/>
        <w:gridCol w:w="786"/>
      </w:tblGrid>
      <w:tr w:rsidR="008A63B7" w:rsidRPr="00B6226C" w14:paraId="059F886E" w14:textId="440FEBFD" w:rsidTr="00654995">
        <w:trPr>
          <w:trHeight w:val="414"/>
          <w:jc w:val="center"/>
        </w:trPr>
        <w:tc>
          <w:tcPr>
            <w:tcW w:w="7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6E6E6"/>
            <w:vAlign w:val="center"/>
          </w:tcPr>
          <w:p w14:paraId="1706F069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Payload</w:t>
            </w:r>
          </w:p>
        </w:tc>
        <w:tc>
          <w:tcPr>
            <w:tcW w:w="439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0041A445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Level</w:t>
            </w:r>
          </w:p>
        </w:tc>
        <w:tc>
          <w:tcPr>
            <w:tcW w:w="655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7147A06A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Type</w:t>
            </w:r>
          </w:p>
        </w:tc>
        <w:tc>
          <w:tcPr>
            <w:tcW w:w="764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63E1E8EF" w14:textId="09E4E94E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415" w:type="pct"/>
            <w:gridSpan w:val="6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E6E6E6"/>
            <w:vAlign w:val="center"/>
          </w:tcPr>
          <w:p w14:paraId="119788CD" w14:textId="6C82ED01" w:rsidR="008A63B7" w:rsidRPr="00B6226C" w:rsidRDefault="003032F9" w:rsidP="009B4777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8A63B7" w:rsidRPr="00B6226C">
              <w:rPr>
                <w:b/>
                <w:sz w:val="20"/>
              </w:rPr>
              <w:t>CSC Applicability</w:t>
            </w:r>
          </w:p>
        </w:tc>
      </w:tr>
      <w:tr w:rsidR="00EF78E0" w:rsidRPr="00B6226C" w14:paraId="45D06C2A" w14:textId="7D67ED6C" w:rsidTr="00654995">
        <w:trPr>
          <w:trHeight w:val="414"/>
          <w:jc w:val="center"/>
        </w:trPr>
        <w:tc>
          <w:tcPr>
            <w:tcW w:w="728" w:type="pct"/>
            <w:vMerge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54418873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39" w:type="pct"/>
            <w:vMerge/>
            <w:tcBorders>
              <w:top w:val="single" w:sz="8" w:space="0" w:color="auto"/>
              <w:bottom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1C8F39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55" w:type="pct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AF69AD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4" w:type="pct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76084F" w14:textId="77777777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02" w:type="pct"/>
            <w:tcBorders>
              <w:top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98965EA" w14:textId="4C779C64" w:rsidR="008A63B7" w:rsidRPr="00B6226C" w:rsidRDefault="008A63B7" w:rsidP="00D62B43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POD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14:paraId="170C36FB" w14:textId="26A4C0E9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ABEE3D" w14:textId="111D390A" w:rsidR="008A63B7" w:rsidRPr="00B6226C" w:rsidRDefault="008A63B7" w:rsidP="009B4777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FOS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8" w:space="0" w:color="auto"/>
            </w:tcBorders>
            <w:shd w:val="clear" w:color="auto" w:fill="DAEEF3" w:themeFill="accent5" w:themeFillTint="33"/>
            <w:vAlign w:val="center"/>
          </w:tcPr>
          <w:p w14:paraId="0683139E" w14:textId="16D39FF3" w:rsidR="008A63B7" w:rsidRPr="00B6226C" w:rsidRDefault="008A63B7" w:rsidP="002C7D14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402" w:type="pct"/>
            <w:tcBorders>
              <w:top w:val="single" w:sz="8" w:space="0" w:color="auto"/>
              <w:bottom w:val="single" w:sz="8" w:space="0" w:color="auto"/>
            </w:tcBorders>
            <w:shd w:val="clear" w:color="auto" w:fill="CCC0D9" w:themeFill="accent4" w:themeFillTint="66"/>
            <w:vAlign w:val="center"/>
          </w:tcPr>
          <w:p w14:paraId="4AA600A4" w14:textId="5B87DF01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LTA</w:t>
            </w:r>
          </w:p>
        </w:tc>
        <w:tc>
          <w:tcPr>
            <w:tcW w:w="404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D6E3BC" w:themeFill="accent3" w:themeFillTint="66"/>
            <w:vAlign w:val="center"/>
          </w:tcPr>
          <w:p w14:paraId="5D737C07" w14:textId="04A11BA9" w:rsidR="008A63B7" w:rsidRPr="00B6226C" w:rsidRDefault="008A63B7" w:rsidP="00005436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DA</w:t>
            </w:r>
          </w:p>
        </w:tc>
      </w:tr>
    </w:tbl>
    <w:p w14:paraId="5666F775" w14:textId="2320CCA3" w:rsidR="00EE321D" w:rsidRPr="00B6226C" w:rsidRDefault="0083756C" w:rsidP="0083756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5</w:t>
      </w:r>
      <w:r w:rsidR="00FB37C8">
        <w:fldChar w:fldCharType="end"/>
      </w:r>
      <w:r>
        <w:t>: Sentinel-2 Products</w:t>
      </w:r>
    </w:p>
    <w:p w14:paraId="47302104" w14:textId="77777777" w:rsidR="005614BF" w:rsidRPr="00B6226C" w:rsidRDefault="005614BF" w:rsidP="005614BF">
      <w:pPr>
        <w:pStyle w:val="Heading02"/>
      </w:pPr>
      <w:bookmarkStart w:id="266" w:name="_Toc159332705"/>
      <w:bookmarkStart w:id="267" w:name="_Toc159332706"/>
      <w:bookmarkStart w:id="268" w:name="_Toc159332707"/>
      <w:bookmarkStart w:id="269" w:name="_Toc1405244458"/>
      <w:bookmarkStart w:id="270" w:name="_Toc101443977"/>
      <w:bookmarkStart w:id="271" w:name="_Toc369042844"/>
      <w:bookmarkStart w:id="272" w:name="_Toc778972563"/>
      <w:bookmarkStart w:id="273" w:name="_Toc779847406"/>
      <w:bookmarkStart w:id="274" w:name="_Toc1001276171"/>
      <w:bookmarkStart w:id="275" w:name="_Toc128105627"/>
      <w:bookmarkStart w:id="276" w:name="_Toc821298897"/>
      <w:bookmarkStart w:id="277" w:name="_Toc314957926"/>
      <w:bookmarkStart w:id="278" w:name="_Toc390911908"/>
      <w:bookmarkStart w:id="279" w:name="_Toc1627052065"/>
      <w:bookmarkStart w:id="280" w:name="_Toc1248839312"/>
      <w:bookmarkStart w:id="281" w:name="_Toc814976095"/>
      <w:bookmarkStart w:id="282" w:name="_Toc743086134"/>
      <w:bookmarkStart w:id="283" w:name="_Toc457472799"/>
      <w:bookmarkStart w:id="284" w:name="_Toc714394295"/>
      <w:bookmarkStart w:id="285" w:name="_Toc266157442"/>
      <w:bookmarkStart w:id="286" w:name="_Toc1986933138"/>
      <w:bookmarkStart w:id="287" w:name="_Toc2108866429"/>
      <w:bookmarkStart w:id="288" w:name="_Toc601086465"/>
      <w:bookmarkStart w:id="289" w:name="_Toc212216588"/>
      <w:bookmarkEnd w:id="266"/>
      <w:bookmarkEnd w:id="267"/>
      <w:bookmarkEnd w:id="268"/>
      <w:r w:rsidRPr="00B6226C">
        <w:t>Sentinel-2 Auxiliary Data</w:t>
      </w:r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</w:p>
    <w:tbl>
      <w:tblPr>
        <w:tblStyle w:val="ESATable"/>
        <w:tblW w:w="9855" w:type="dxa"/>
        <w:tblLayout w:type="fixed"/>
        <w:tblLook w:val="04A0" w:firstRow="1" w:lastRow="0" w:firstColumn="1" w:lastColumn="0" w:noHBand="0" w:noVBand="1"/>
      </w:tblPr>
      <w:tblGrid>
        <w:gridCol w:w="1454"/>
        <w:gridCol w:w="2873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 w:rsidR="00024F26" w:rsidRPr="00B6226C" w14:paraId="5EA6BD00" w14:textId="35544CD5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B04011" w14:textId="77777777" w:rsidR="00024F26" w:rsidRPr="00B6226C" w:rsidRDefault="00024F26" w:rsidP="004E4542">
            <w:pPr>
              <w:pStyle w:val="BodytextJustified"/>
              <w:spacing w:after="0" w:line="276" w:lineRule="auto"/>
              <w:ind w:right="-65"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87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1E1C9E" w14:textId="77777777" w:rsidR="00024F26" w:rsidRPr="00B6226C" w:rsidRDefault="00024F26" w:rsidP="004E4542">
            <w:pPr>
              <w:pStyle w:val="BodytextJustified"/>
              <w:spacing w:after="0" w:line="276" w:lineRule="auto"/>
              <w:ind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552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CAC2C7E" w14:textId="0945643B" w:rsidR="00024F26" w:rsidRPr="00B6226C" w:rsidRDefault="003032F9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EOF-</w:t>
            </w:r>
            <w:r w:rsidR="00024F26" w:rsidRPr="00B6226C">
              <w:rPr>
                <w:b/>
                <w:sz w:val="20"/>
                <w:szCs w:val="18"/>
              </w:rPr>
              <w:t>CSC Applicability</w:t>
            </w:r>
          </w:p>
        </w:tc>
      </w:tr>
      <w:tr w:rsidR="00160FD4" w:rsidRPr="00B6226C" w14:paraId="44F8CB63" w14:textId="2433BD75" w:rsidTr="00654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4" w:type="dxa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AD883C" w14:textId="77777777" w:rsidR="00024F26" w:rsidRPr="00B6226C" w:rsidRDefault="00024F26" w:rsidP="00A829A3">
            <w:pPr>
              <w:pStyle w:val="BodytextJustified"/>
              <w:spacing w:after="0" w:line="276" w:lineRule="auto"/>
              <w:ind w:right="-65"/>
              <w:jc w:val="center"/>
              <w:rPr>
                <w:b/>
                <w:sz w:val="20"/>
                <w:szCs w:val="18"/>
              </w:rPr>
            </w:pPr>
          </w:p>
        </w:tc>
        <w:tc>
          <w:tcPr>
            <w:tcW w:w="287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DFCAD0" w14:textId="77777777" w:rsidR="00024F26" w:rsidRPr="00B6226C" w:rsidRDefault="00024F26" w:rsidP="00A829A3">
            <w:pPr>
              <w:pStyle w:val="BodytextJustified"/>
              <w:spacing w:after="0" w:line="276" w:lineRule="auto"/>
              <w:ind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0E6AA27" w14:textId="537B64D4" w:rsidR="00024F26" w:rsidRPr="00B6226C" w:rsidRDefault="00024F26" w:rsidP="00024F26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FOS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5599CC0F" w14:textId="2521BF4F" w:rsidR="00024F26" w:rsidRPr="00B6226C" w:rsidRDefault="00024F26" w:rsidP="00024F26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0894C27E" w14:textId="6135520E" w:rsidR="00024F26" w:rsidRPr="00B6226C" w:rsidRDefault="00024F26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ADG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FA8B30F" w14:textId="4385A3F4" w:rsidR="00024F26" w:rsidRPr="00B6226C" w:rsidRDefault="00024F26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POD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 w:themeFill="accent5" w:themeFillTint="33"/>
            <w:vAlign w:val="center"/>
          </w:tcPr>
          <w:p w14:paraId="67CB6AB8" w14:textId="78EF92F1" w:rsidR="00024F26" w:rsidRPr="00B6226C" w:rsidRDefault="00024F26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MPC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4DF611CC" w14:textId="19E51673" w:rsidR="00024F26" w:rsidRPr="00B6226C" w:rsidRDefault="00024F26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14:paraId="6FF809B1" w14:textId="049AE6AA" w:rsidR="00024F26" w:rsidRPr="00B6226C" w:rsidRDefault="00024F26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LTA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6E3BC" w:themeFill="accent3" w:themeFillTint="66"/>
            <w:vAlign w:val="center"/>
          </w:tcPr>
          <w:p w14:paraId="1998C37D" w14:textId="267FFF37" w:rsidR="00024F26" w:rsidRPr="00B6226C" w:rsidRDefault="00F354D9" w:rsidP="00A829A3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</w:tr>
    </w:tbl>
    <w:p w14:paraId="5CB49166" w14:textId="6EEF9CDD" w:rsidR="00024F26" w:rsidRPr="00B6226C" w:rsidRDefault="0083756C" w:rsidP="0083756C">
      <w:pPr>
        <w:pStyle w:val="Caption"/>
        <w:rPr>
          <w:sz w:val="22"/>
          <w:szCs w:val="22"/>
        </w:rPr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6</w:t>
      </w:r>
      <w:r w:rsidR="00FB37C8">
        <w:fldChar w:fldCharType="end"/>
      </w:r>
      <w:r>
        <w:t>: Sentinel-2 Auxiliary Data</w:t>
      </w:r>
    </w:p>
    <w:p w14:paraId="74A74E53" w14:textId="77777777" w:rsidR="003E1200" w:rsidRPr="00B6226C" w:rsidRDefault="003E1200" w:rsidP="008A59BC">
      <w:pPr>
        <w:pStyle w:val="BodytextJustified"/>
        <w:spacing w:line="276" w:lineRule="auto"/>
        <w:rPr>
          <w:sz w:val="22"/>
        </w:rPr>
      </w:pPr>
    </w:p>
    <w:p w14:paraId="3BA58FE6" w14:textId="77777777" w:rsidR="0031225A" w:rsidRDefault="0031225A" w:rsidP="00667258">
      <w:pPr>
        <w:spacing w:after="0" w:line="240" w:lineRule="atLeast"/>
      </w:pPr>
    </w:p>
    <w:p w14:paraId="05EADC2E" w14:textId="77777777" w:rsidR="00A34E24" w:rsidRDefault="00A34E24" w:rsidP="00667258">
      <w:pPr>
        <w:spacing w:after="0" w:line="240" w:lineRule="atLeast"/>
      </w:pPr>
    </w:p>
    <w:p w14:paraId="4902C0B9" w14:textId="77777777" w:rsidR="00A34E24" w:rsidRPr="00B6226C" w:rsidRDefault="00A34E24" w:rsidP="00667258">
      <w:pPr>
        <w:spacing w:after="0" w:line="240" w:lineRule="atLeast"/>
      </w:pPr>
    </w:p>
    <w:p w14:paraId="6A979373" w14:textId="77777777" w:rsidR="0031225A" w:rsidRPr="00B6226C" w:rsidRDefault="0031225A" w:rsidP="00667258">
      <w:pPr>
        <w:spacing w:after="0" w:line="240" w:lineRule="atLeast"/>
      </w:pPr>
    </w:p>
    <w:p w14:paraId="6FBA84F1" w14:textId="1E1F8B8E" w:rsidR="2EC2A892" w:rsidRPr="00B6226C" w:rsidRDefault="2C4274DA" w:rsidP="0633D177">
      <w:pPr>
        <w:pStyle w:val="Heading02"/>
      </w:pPr>
      <w:bookmarkStart w:id="290" w:name="_Toc212216589"/>
      <w:bookmarkStart w:id="291" w:name="_Toc212216590"/>
      <w:bookmarkStart w:id="292" w:name="_Toc212216591"/>
      <w:bookmarkStart w:id="293" w:name="_Toc710548884"/>
      <w:bookmarkStart w:id="294" w:name="_Toc711135264"/>
      <w:bookmarkStart w:id="295" w:name="_Toc2022250331"/>
      <w:bookmarkStart w:id="296" w:name="_Toc319491410"/>
      <w:bookmarkStart w:id="297" w:name="_Toc170554384"/>
      <w:bookmarkStart w:id="298" w:name="_Toc847877083"/>
      <w:bookmarkStart w:id="299" w:name="_Toc1882229484"/>
      <w:bookmarkStart w:id="300" w:name="_Toc480306909"/>
      <w:bookmarkStart w:id="301" w:name="_Toc258571743"/>
      <w:bookmarkStart w:id="302" w:name="_Toc1042539764"/>
      <w:bookmarkStart w:id="303" w:name="_Toc2053706631"/>
      <w:bookmarkStart w:id="304" w:name="_Toc1753471815"/>
      <w:bookmarkStart w:id="305" w:name="_Toc537019280"/>
      <w:bookmarkStart w:id="306" w:name="_Toc155559644"/>
      <w:bookmarkStart w:id="307" w:name="_Toc1732651901"/>
      <w:bookmarkStart w:id="308" w:name="_Toc1973886424"/>
      <w:bookmarkStart w:id="309" w:name="_Toc1175652190"/>
      <w:bookmarkStart w:id="310" w:name="_Toc20759306"/>
      <w:bookmarkStart w:id="311" w:name="_Toc1019664388"/>
      <w:bookmarkStart w:id="312" w:name="_Toc302247133"/>
      <w:bookmarkStart w:id="313" w:name="_Toc212216592"/>
      <w:bookmarkEnd w:id="290"/>
      <w:bookmarkEnd w:id="291"/>
      <w:bookmarkEnd w:id="292"/>
      <w:r w:rsidRPr="00B6226C">
        <w:t>Sentinel</w:t>
      </w:r>
      <w:r w:rsidR="355D8BFB" w:rsidRPr="00B6226C">
        <w:t>-2 Mission Planning</w:t>
      </w:r>
      <w:r w:rsidR="31F35FD2" w:rsidRPr="00B6226C">
        <w:t xml:space="preserve"> and FOS</w:t>
      </w:r>
      <w:r w:rsidRPr="00B6226C">
        <w:t xml:space="preserve"> </w:t>
      </w:r>
      <w:r w:rsidR="00E592CE" w:rsidRPr="00B6226C">
        <w:t>F</w:t>
      </w:r>
      <w:r w:rsidRPr="00B6226C">
        <w:t>iles</w:t>
      </w:r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</w:p>
    <w:tbl>
      <w:tblPr>
        <w:tblStyle w:val="ESATable"/>
        <w:tblW w:w="0" w:type="auto"/>
        <w:tblLook w:val="04A0" w:firstRow="1" w:lastRow="0" w:firstColumn="1" w:lastColumn="0" w:noHBand="0" w:noVBand="1"/>
      </w:tblPr>
      <w:tblGrid>
        <w:gridCol w:w="1414"/>
        <w:gridCol w:w="1237"/>
        <w:gridCol w:w="764"/>
        <w:gridCol w:w="731"/>
        <w:gridCol w:w="879"/>
        <w:gridCol w:w="850"/>
        <w:gridCol w:w="785"/>
        <w:gridCol w:w="825"/>
        <w:gridCol w:w="1377"/>
      </w:tblGrid>
      <w:tr w:rsidR="00D077C2" w:rsidRPr="00B6226C" w14:paraId="431E0C6C" w14:textId="0668E519" w:rsidTr="00654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61E091" w14:textId="77777777" w:rsidR="00142C5D" w:rsidRPr="00B6226C" w:rsidRDefault="00142C5D" w:rsidP="4D1ECBC1">
            <w:pPr>
              <w:pStyle w:val="BodytextJustified"/>
              <w:spacing w:after="0" w:line="276" w:lineRule="auto"/>
              <w:ind w:right="-65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Product Type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EE6B18" w14:textId="77777777" w:rsidR="00142C5D" w:rsidRPr="00B6226C" w:rsidRDefault="00142C5D" w:rsidP="4D1ECBC1">
            <w:pPr>
              <w:pStyle w:val="BodytextJustified"/>
              <w:spacing w:after="0" w:line="276" w:lineRule="auto"/>
              <w:ind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Description</w:t>
            </w:r>
          </w:p>
        </w:tc>
        <w:tc>
          <w:tcPr>
            <w:tcW w:w="0" w:type="auto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3BF97AD" w14:textId="772FECD8" w:rsidR="00142C5D" w:rsidRPr="00B6226C" w:rsidRDefault="00A52D6B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EOF-</w:t>
            </w:r>
            <w:r w:rsidR="00142C5D" w:rsidRPr="00B6226C">
              <w:rPr>
                <w:b/>
                <w:bCs/>
                <w:sz w:val="20"/>
              </w:rPr>
              <w:t>CSC Applicability</w:t>
            </w:r>
          </w:p>
        </w:tc>
      </w:tr>
      <w:tr w:rsidR="00160FD4" w:rsidRPr="00B6226C" w14:paraId="08F01B54" w14:textId="08125222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0888AA" w14:textId="77777777" w:rsidR="00142C5D" w:rsidRPr="00B6226C" w:rsidRDefault="00142C5D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47CA9E" w14:textId="77777777" w:rsidR="00142C5D" w:rsidRPr="00B6226C" w:rsidRDefault="00142C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C6F76D3" w14:textId="537B64D4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FOS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18DEAF6B" w14:textId="2521BF4F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</w:t>
            </w:r>
          </w:p>
        </w:tc>
        <w:tc>
          <w:tcPr>
            <w:tcW w:w="8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658B566E" w14:textId="6135520E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ADG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0152055" w14:textId="4385A3F4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POD</w:t>
            </w:r>
          </w:p>
        </w:tc>
        <w:tc>
          <w:tcPr>
            <w:tcW w:w="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 w:themeFill="accent5" w:themeFillTint="33"/>
            <w:vAlign w:val="center"/>
          </w:tcPr>
          <w:p w14:paraId="576CC075" w14:textId="78EF92F1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MPC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1DAE0126" w14:textId="19E51673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</w:t>
            </w:r>
          </w:p>
        </w:tc>
        <w:tc>
          <w:tcPr>
            <w:tcW w:w="1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CCC0D9" w:themeFill="accent4" w:themeFillTint="66"/>
            <w:vAlign w:val="center"/>
          </w:tcPr>
          <w:p w14:paraId="349484D0" w14:textId="5F842D0D" w:rsidR="00142C5D" w:rsidRPr="00B6226C" w:rsidRDefault="00142C5D" w:rsidP="4D1ECBC1">
            <w:pPr>
              <w:pStyle w:val="BodytextJustified"/>
              <w:spacing w:after="0" w:line="276" w:lineRule="auto"/>
              <w:ind w:left="-71" w:right="-6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</w:t>
            </w:r>
            <w:r w:rsidR="00001B34">
              <w:rPr>
                <w:b/>
                <w:bCs/>
                <w:sz w:val="20"/>
              </w:rPr>
              <w:t>ATA</w:t>
            </w:r>
            <w:r w:rsidRPr="00B6226C">
              <w:rPr>
                <w:b/>
                <w:bCs/>
                <w:sz w:val="20"/>
              </w:rPr>
              <w:t xml:space="preserve"> </w:t>
            </w:r>
            <w:r w:rsidR="00001B34">
              <w:rPr>
                <w:b/>
                <w:bCs/>
                <w:sz w:val="20"/>
              </w:rPr>
              <w:t>ACQUISITION</w:t>
            </w:r>
          </w:p>
        </w:tc>
      </w:tr>
    </w:tbl>
    <w:p w14:paraId="38EB4C29" w14:textId="5591A1F0" w:rsidR="4D1ECBC1" w:rsidRPr="00B6226C" w:rsidRDefault="0083756C" w:rsidP="0083756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7</w:t>
      </w:r>
      <w:r w:rsidR="00FB37C8">
        <w:fldChar w:fldCharType="end"/>
      </w:r>
      <w:r>
        <w:t>: Sentinel-2 Mission Planning and FOS Files</w:t>
      </w:r>
    </w:p>
    <w:p w14:paraId="024459D2" w14:textId="3CB1E497" w:rsidR="00B50C8E" w:rsidRPr="00B6226C" w:rsidRDefault="00B50C8E" w:rsidP="004B44DF">
      <w:pPr>
        <w:pStyle w:val="BodytextJustified"/>
        <w:keepNext/>
        <w:spacing w:line="276" w:lineRule="auto"/>
        <w:rPr>
          <w:sz w:val="22"/>
          <w:szCs w:val="22"/>
        </w:rPr>
      </w:pPr>
      <w:r w:rsidRPr="00B6226C">
        <w:rPr>
          <w:sz w:val="22"/>
          <w:szCs w:val="22"/>
        </w:rPr>
        <w:t>Additional Notes:</w:t>
      </w:r>
    </w:p>
    <w:p w14:paraId="013AE56A" w14:textId="70F99E28" w:rsidR="00E736F5" w:rsidRPr="00B6226C" w:rsidRDefault="00E736F5" w:rsidP="00E736F5">
      <w:pPr>
        <w:pStyle w:val="Body"/>
        <w:numPr>
          <w:ilvl w:val="0"/>
          <w:numId w:val="27"/>
        </w:numPr>
        <w:rPr>
          <w:sz w:val="22"/>
          <w:szCs w:val="22"/>
        </w:rPr>
      </w:pPr>
      <w:r w:rsidRPr="00B6226C">
        <w:rPr>
          <w:sz w:val="22"/>
          <w:szCs w:val="22"/>
        </w:rPr>
        <w:t>Since the decommissioning of</w:t>
      </w:r>
      <w:r w:rsidR="00386708" w:rsidRPr="00B6226C">
        <w:rPr>
          <w:sz w:val="22"/>
          <w:szCs w:val="22"/>
        </w:rPr>
        <w:t xml:space="preserve"> the</w:t>
      </w:r>
      <w:r w:rsidRPr="00B6226C">
        <w:rPr>
          <w:sz w:val="22"/>
          <w:szCs w:val="22"/>
        </w:rPr>
        <w:t xml:space="preserve"> EDS interface on the 25/09/2024, the MP files are nominally delivered by the MP IP interface. </w:t>
      </w:r>
    </w:p>
    <w:p w14:paraId="6B8D20EC" w14:textId="3DDA0808" w:rsidR="4D1ECBC1" w:rsidRDefault="4D1ECBC1" w:rsidP="00A3026B">
      <w:pPr>
        <w:pStyle w:val="Body"/>
        <w:ind w:left="720"/>
      </w:pPr>
    </w:p>
    <w:p w14:paraId="314BBD1D" w14:textId="77777777" w:rsidR="00654995" w:rsidRDefault="00654995" w:rsidP="00A3026B">
      <w:pPr>
        <w:pStyle w:val="Body"/>
        <w:ind w:left="720"/>
      </w:pPr>
    </w:p>
    <w:p w14:paraId="2F8E590B" w14:textId="77777777" w:rsidR="00654995" w:rsidRDefault="00654995" w:rsidP="00A3026B">
      <w:pPr>
        <w:pStyle w:val="Body"/>
        <w:ind w:left="720"/>
      </w:pPr>
    </w:p>
    <w:p w14:paraId="21E4468B" w14:textId="77777777" w:rsidR="00654995" w:rsidRPr="00B6226C" w:rsidRDefault="00654995" w:rsidP="00A3026B">
      <w:pPr>
        <w:pStyle w:val="Body"/>
        <w:ind w:left="720"/>
      </w:pPr>
    </w:p>
    <w:p w14:paraId="4AFF8F31" w14:textId="170C1106" w:rsidR="00DE316D" w:rsidRPr="00B6226C" w:rsidRDefault="0CB449F4" w:rsidP="0633D177">
      <w:pPr>
        <w:pStyle w:val="Heading02"/>
      </w:pPr>
      <w:bookmarkStart w:id="314" w:name="_Toc212216593"/>
      <w:bookmarkStart w:id="315" w:name="_Toc1080366419"/>
      <w:bookmarkStart w:id="316" w:name="_Toc1083895821"/>
      <w:bookmarkStart w:id="317" w:name="_Toc1382622466"/>
      <w:bookmarkStart w:id="318" w:name="_Toc1821698426"/>
      <w:bookmarkStart w:id="319" w:name="_Toc1571074430"/>
      <w:bookmarkStart w:id="320" w:name="_Toc1421633951"/>
      <w:bookmarkStart w:id="321" w:name="_Toc1722822115"/>
      <w:bookmarkStart w:id="322" w:name="_Toc1899773214"/>
      <w:bookmarkStart w:id="323" w:name="_Toc355735983"/>
      <w:bookmarkStart w:id="324" w:name="_Toc1454418303"/>
      <w:bookmarkStart w:id="325" w:name="_Toc1770487142"/>
      <w:bookmarkStart w:id="326" w:name="_Toc1334876735"/>
      <w:bookmarkStart w:id="327" w:name="_Toc823196330"/>
      <w:bookmarkStart w:id="328" w:name="_Toc1374241351"/>
      <w:bookmarkStart w:id="329" w:name="_Toc949395473"/>
      <w:bookmarkStart w:id="330" w:name="_Toc1121054724"/>
      <w:bookmarkStart w:id="331" w:name="_Toc267048163"/>
      <w:bookmarkStart w:id="332" w:name="_Toc442780264"/>
      <w:bookmarkStart w:id="333" w:name="_Toc495361742"/>
      <w:bookmarkStart w:id="334" w:name="_Toc397273287"/>
      <w:r w:rsidRPr="00B6226C">
        <w:t>Sentinel-2 OLQC Reports</w:t>
      </w:r>
      <w:bookmarkEnd w:id="314"/>
      <w:r w:rsidRPr="00B6226C">
        <w:t xml:space="preserve"> </w:t>
      </w:r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14:paraId="2EB6D360" w14:textId="3469D01E" w:rsidR="00DE316D" w:rsidRPr="00B6226C" w:rsidRDefault="00DE316D" w:rsidP="00DE316D">
      <w:pPr>
        <w:pStyle w:val="Body"/>
      </w:pPr>
      <w:r w:rsidRPr="00B6226C">
        <w:lastRenderedPageBreak/>
        <w:t>The On-Line Quality Control (OLQC) performs essential quality checks on each product generated by the processing chain. The results of the quality checks are presented as XML reports.</w:t>
      </w:r>
    </w:p>
    <w:p w14:paraId="5A61E9EF" w14:textId="77777777" w:rsidR="000A1DAE" w:rsidRPr="00B6226C" w:rsidRDefault="000A1DAE" w:rsidP="00DE316D">
      <w:pPr>
        <w:pStyle w:val="Body"/>
      </w:pPr>
    </w:p>
    <w:tbl>
      <w:tblPr>
        <w:tblStyle w:val="TableGrid"/>
        <w:tblW w:w="4329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1089"/>
        <w:gridCol w:w="1089"/>
        <w:gridCol w:w="1089"/>
        <w:gridCol w:w="1089"/>
        <w:gridCol w:w="1079"/>
      </w:tblGrid>
      <w:tr w:rsidR="000D2CC9" w:rsidRPr="00B6226C" w14:paraId="54FB440D" w14:textId="77777777" w:rsidTr="008F222F">
        <w:trPr>
          <w:trHeight w:val="414"/>
          <w:jc w:val="center"/>
        </w:trPr>
        <w:tc>
          <w:tcPr>
            <w:tcW w:w="1836" w:type="pct"/>
            <w:vMerge w:val="restart"/>
            <w:shd w:val="clear" w:color="auto" w:fill="E6E6E6"/>
            <w:vAlign w:val="center"/>
          </w:tcPr>
          <w:p w14:paraId="36D7D7BA" w14:textId="68DB7EAC" w:rsidR="000D2CC9" w:rsidRPr="00B6226C" w:rsidRDefault="000D2CC9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3164" w:type="pct"/>
            <w:gridSpan w:val="5"/>
            <w:shd w:val="clear" w:color="auto" w:fill="E6E6E6"/>
            <w:vAlign w:val="center"/>
          </w:tcPr>
          <w:p w14:paraId="117BC9D9" w14:textId="7072ED2D" w:rsidR="000D2CC9" w:rsidRPr="00B6226C" w:rsidRDefault="00A52D6B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0D2CC9" w:rsidRPr="00B6226C">
              <w:rPr>
                <w:b/>
                <w:sz w:val="20"/>
              </w:rPr>
              <w:t>CSC Applicability</w:t>
            </w:r>
          </w:p>
        </w:tc>
      </w:tr>
      <w:tr w:rsidR="005A0E35" w:rsidRPr="00B6226C" w14:paraId="2D82C2DD" w14:textId="77777777" w:rsidTr="008F222F">
        <w:trPr>
          <w:trHeight w:val="414"/>
          <w:jc w:val="center"/>
        </w:trPr>
        <w:tc>
          <w:tcPr>
            <w:tcW w:w="1836" w:type="pct"/>
            <w:vMerge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66E85BB" w14:textId="77777777" w:rsidR="005A0E35" w:rsidRPr="00B6226C" w:rsidRDefault="005A0E35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90D3D10" w14:textId="77777777" w:rsidR="005A0E35" w:rsidRPr="00B6226C" w:rsidRDefault="005A0E35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0188E74" w14:textId="05587BFD" w:rsidR="005A0E35" w:rsidRPr="00B6226C" w:rsidRDefault="005A0E35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E2EM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BEC5865" w14:textId="004EF4F8" w:rsidR="005A0E35" w:rsidRPr="00B6226C" w:rsidRDefault="005A0E35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634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507DC68" w14:textId="77777777" w:rsidR="005A0E35" w:rsidRPr="00B6226C" w:rsidRDefault="005A0E35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LTA</w:t>
            </w:r>
          </w:p>
        </w:tc>
        <w:tc>
          <w:tcPr>
            <w:tcW w:w="628" w:type="pct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99F40B9" w14:textId="2FE46E22" w:rsidR="005A0E35" w:rsidRPr="00B6226C" w:rsidRDefault="00F354D9" w:rsidP="008F222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DA</w:t>
            </w:r>
          </w:p>
        </w:tc>
      </w:tr>
    </w:tbl>
    <w:p w14:paraId="64564E55" w14:textId="2A21B749" w:rsidR="00384370" w:rsidRPr="00B6226C" w:rsidRDefault="0083756C" w:rsidP="0083756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8</w:t>
      </w:r>
      <w:r w:rsidR="00FB37C8">
        <w:fldChar w:fldCharType="end"/>
      </w:r>
      <w:r>
        <w:t>: Sentinel-2 OLQC Reports</w:t>
      </w:r>
    </w:p>
    <w:p w14:paraId="4450FD1F" w14:textId="77777777" w:rsidR="00384370" w:rsidRPr="00B6226C" w:rsidRDefault="00384370" w:rsidP="00667258">
      <w:pPr>
        <w:spacing w:after="0" w:line="240" w:lineRule="atLeast"/>
      </w:pPr>
    </w:p>
    <w:p w14:paraId="5398441E" w14:textId="77777777" w:rsidR="00384370" w:rsidRPr="00B6226C" w:rsidRDefault="00384370" w:rsidP="00667258">
      <w:pPr>
        <w:spacing w:after="0" w:line="240" w:lineRule="atLeast"/>
      </w:pPr>
    </w:p>
    <w:p w14:paraId="1D5D3CD6" w14:textId="490157F6" w:rsidR="00667258" w:rsidRPr="00B6226C" w:rsidRDefault="00667258" w:rsidP="00667258">
      <w:pPr>
        <w:spacing w:after="0" w:line="240" w:lineRule="atLeast"/>
        <w:rPr>
          <w:rFonts w:cs="Arial"/>
          <w:color w:val="000000" w:themeColor="text1"/>
          <w:szCs w:val="24"/>
        </w:rPr>
      </w:pPr>
      <w:r w:rsidRPr="00B6226C">
        <w:br w:type="page"/>
      </w:r>
    </w:p>
    <w:p w14:paraId="7867D39B" w14:textId="77777777" w:rsidR="005614BF" w:rsidRPr="00B6226C" w:rsidRDefault="005614BF" w:rsidP="005614BF">
      <w:pPr>
        <w:pStyle w:val="Heading01"/>
        <w:tabs>
          <w:tab w:val="left" w:pos="4820"/>
        </w:tabs>
        <w:rPr>
          <w:rStyle w:val="Heading01Char"/>
          <w:b/>
          <w:caps/>
        </w:rPr>
      </w:pPr>
      <w:r w:rsidRPr="00B6226C">
        <w:rPr>
          <w:rStyle w:val="Heading01Char"/>
          <w:b/>
          <w:caps/>
        </w:rPr>
        <w:lastRenderedPageBreak/>
        <w:t>Sentinel-3 Dataflow Configuration</w:t>
      </w:r>
    </w:p>
    <w:p w14:paraId="422DE841" w14:textId="77777777" w:rsidR="005614BF" w:rsidRPr="00B6226C" w:rsidRDefault="005614BF" w:rsidP="005614BF">
      <w:pPr>
        <w:pStyle w:val="Heading02"/>
      </w:pPr>
      <w:bookmarkStart w:id="335" w:name="_Ref113633400"/>
      <w:bookmarkStart w:id="336" w:name="_Toc600956166"/>
      <w:bookmarkStart w:id="337" w:name="_Toc1400733558"/>
      <w:bookmarkStart w:id="338" w:name="_Toc33612758"/>
      <w:bookmarkStart w:id="339" w:name="_Toc2098656087"/>
      <w:bookmarkStart w:id="340" w:name="_Toc1444025269"/>
      <w:bookmarkStart w:id="341" w:name="_Toc95187735"/>
      <w:bookmarkStart w:id="342" w:name="_Toc2031664719"/>
      <w:bookmarkStart w:id="343" w:name="_Toc136007574"/>
      <w:bookmarkStart w:id="344" w:name="_Toc838295224"/>
      <w:bookmarkStart w:id="345" w:name="_Toc1493317830"/>
      <w:bookmarkStart w:id="346" w:name="_Toc962121525"/>
      <w:bookmarkStart w:id="347" w:name="_Toc882731355"/>
      <w:bookmarkStart w:id="348" w:name="_Toc833581256"/>
      <w:bookmarkStart w:id="349" w:name="_Toc1958875613"/>
      <w:bookmarkStart w:id="350" w:name="_Toc10634797"/>
      <w:bookmarkStart w:id="351" w:name="_Toc872082224"/>
      <w:bookmarkStart w:id="352" w:name="_Toc170189182"/>
      <w:bookmarkStart w:id="353" w:name="_Toc202418558"/>
      <w:bookmarkStart w:id="354" w:name="_Toc1558777454"/>
      <w:bookmarkStart w:id="355" w:name="_Toc1747610125"/>
      <w:bookmarkStart w:id="356" w:name="_Toc212216594"/>
      <w:r w:rsidRPr="00B6226C">
        <w:t>Sentinel-3 Products</w:t>
      </w:r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</w:p>
    <w:tbl>
      <w:tblPr>
        <w:tblStyle w:val="TableGrid"/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780"/>
        <w:gridCol w:w="2268"/>
        <w:gridCol w:w="1560"/>
        <w:gridCol w:w="732"/>
        <w:gridCol w:w="732"/>
        <w:gridCol w:w="732"/>
        <w:gridCol w:w="732"/>
        <w:gridCol w:w="732"/>
        <w:gridCol w:w="699"/>
      </w:tblGrid>
      <w:tr w:rsidR="00601F48" w:rsidRPr="00B6226C" w14:paraId="7162DD96" w14:textId="2D6F8783" w:rsidTr="004B27CF">
        <w:trPr>
          <w:trHeight w:val="414"/>
          <w:tblHeader/>
          <w:jc w:val="center"/>
        </w:trPr>
        <w:tc>
          <w:tcPr>
            <w:tcW w:w="48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6E6E6"/>
            <w:vAlign w:val="center"/>
          </w:tcPr>
          <w:p w14:paraId="6DFD0299" w14:textId="77777777" w:rsidR="00601F48" w:rsidRPr="00B6226C" w:rsidRDefault="00601F48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Payload</w:t>
            </w:r>
          </w:p>
        </w:tc>
        <w:tc>
          <w:tcPr>
            <w:tcW w:w="393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1E5995BB" w14:textId="77777777" w:rsidR="00601F48" w:rsidRPr="00B6226C" w:rsidRDefault="00601F48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Level</w:t>
            </w:r>
          </w:p>
        </w:tc>
        <w:tc>
          <w:tcPr>
            <w:tcW w:w="1143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6DD1DB02" w14:textId="77777777" w:rsidR="00601F48" w:rsidRPr="00B6226C" w:rsidRDefault="00601F48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786" w:type="pct"/>
            <w:vMerge w:val="restart"/>
            <w:tcBorders>
              <w:top w:val="single" w:sz="8" w:space="0" w:color="auto"/>
              <w:bottom w:val="single" w:sz="8" w:space="0" w:color="auto"/>
            </w:tcBorders>
            <w:shd w:val="clear" w:color="auto" w:fill="E6E6E6"/>
            <w:vAlign w:val="center"/>
          </w:tcPr>
          <w:p w14:paraId="26CBBEC9" w14:textId="3D802B9F" w:rsidR="00601F48" w:rsidRPr="00B6226C" w:rsidRDefault="00601F48" w:rsidP="0023711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 xml:space="preserve">Product Type </w:t>
            </w:r>
          </w:p>
        </w:tc>
        <w:tc>
          <w:tcPr>
            <w:tcW w:w="2197" w:type="pct"/>
            <w:gridSpan w:val="6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E6E6E6"/>
            <w:vAlign w:val="center"/>
          </w:tcPr>
          <w:p w14:paraId="2AAE89A7" w14:textId="0401C220" w:rsidR="00601F48" w:rsidRPr="00B6226C" w:rsidRDefault="00D479B1" w:rsidP="007474D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EOF-</w:t>
            </w:r>
            <w:r w:rsidR="00601F48" w:rsidRPr="00B6226C">
              <w:rPr>
                <w:b/>
                <w:sz w:val="20"/>
                <w:szCs w:val="18"/>
              </w:rPr>
              <w:t>CSC Applicability</w:t>
            </w:r>
          </w:p>
        </w:tc>
      </w:tr>
      <w:tr w:rsidR="00EF78E0" w:rsidRPr="00B6226C" w14:paraId="02367684" w14:textId="04E39613" w:rsidTr="004B27CF">
        <w:trPr>
          <w:trHeight w:val="274"/>
          <w:tblHeader/>
          <w:jc w:val="center"/>
        </w:trPr>
        <w:tc>
          <w:tcPr>
            <w:tcW w:w="481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DBC903" w14:textId="77777777" w:rsidR="00461AB3" w:rsidRPr="00B6226C" w:rsidRDefault="00461AB3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BB6C4E" w14:textId="77777777" w:rsidR="00461AB3" w:rsidRPr="00B6226C" w:rsidRDefault="00461AB3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4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36BBB0" w14:textId="77777777" w:rsidR="00461AB3" w:rsidRPr="00B6226C" w:rsidRDefault="00461AB3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CB1020" w14:textId="77777777" w:rsidR="00461AB3" w:rsidRPr="00B6226C" w:rsidRDefault="00461AB3" w:rsidP="00A7058C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67D9FC90" w14:textId="2109EB7E" w:rsidR="00461AB3" w:rsidRPr="00B6226C" w:rsidRDefault="00461AB3" w:rsidP="007474D2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PR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 w:themeFill="accent5" w:themeFillTint="33"/>
            <w:vAlign w:val="center"/>
          </w:tcPr>
          <w:p w14:paraId="08CE2DAF" w14:textId="1BA68B32" w:rsidR="00461AB3" w:rsidRPr="00B6226C" w:rsidRDefault="00461AB3" w:rsidP="007474D2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MPC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14:paraId="30BB1354" w14:textId="162AF38D" w:rsidR="00461AB3" w:rsidRPr="00B6226C" w:rsidRDefault="00461AB3" w:rsidP="007474D2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LTA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13E15064" w14:textId="6A0A4902" w:rsidR="00461AB3" w:rsidRPr="00B6226C" w:rsidRDefault="00461AB3" w:rsidP="007474D2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DA</w:t>
            </w:r>
          </w:p>
        </w:tc>
        <w:tc>
          <w:tcPr>
            <w:tcW w:w="3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DB3E2" w:themeFill="text2" w:themeFillTint="66"/>
            <w:vAlign w:val="center"/>
          </w:tcPr>
          <w:p w14:paraId="22565B5E" w14:textId="5C72A200" w:rsidR="00461AB3" w:rsidRPr="00B6226C" w:rsidRDefault="00461AB3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EUM</w:t>
            </w:r>
          </w:p>
        </w:tc>
        <w:tc>
          <w:tcPr>
            <w:tcW w:w="35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A01188B" w14:textId="2B191C84" w:rsidR="00461AB3" w:rsidRPr="00B6226C" w:rsidRDefault="00461AB3" w:rsidP="00601F48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POD</w:t>
            </w:r>
          </w:p>
        </w:tc>
      </w:tr>
    </w:tbl>
    <w:p w14:paraId="7633E4B2" w14:textId="6F543EBD" w:rsidR="00EE321D" w:rsidRPr="00B6226C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9</w:t>
      </w:r>
      <w:r w:rsidR="00FB37C8">
        <w:fldChar w:fldCharType="end"/>
      </w:r>
      <w:r>
        <w:t>: Sentinel-3 Products</w:t>
      </w:r>
    </w:p>
    <w:p w14:paraId="52625671" w14:textId="1302F85F" w:rsidR="00ED2C69" w:rsidRPr="00B6226C" w:rsidRDefault="00ED2C69" w:rsidP="00EE321D">
      <w:pPr>
        <w:pStyle w:val="Body"/>
      </w:pPr>
    </w:p>
    <w:p w14:paraId="41D5CAD3" w14:textId="6814687F" w:rsidR="00ED2C69" w:rsidRPr="00B6226C" w:rsidRDefault="005614BF" w:rsidP="00ED2C69">
      <w:pPr>
        <w:pStyle w:val="Heading02"/>
      </w:pPr>
      <w:bookmarkStart w:id="357" w:name="_Ref107994352"/>
      <w:bookmarkStart w:id="358" w:name="_Toc1175501065"/>
      <w:bookmarkStart w:id="359" w:name="_Toc97921622"/>
      <w:bookmarkStart w:id="360" w:name="_Toc314517101"/>
      <w:bookmarkStart w:id="361" w:name="_Toc451904499"/>
      <w:bookmarkStart w:id="362" w:name="_Toc411838844"/>
      <w:bookmarkStart w:id="363" w:name="_Toc34647190"/>
      <w:bookmarkStart w:id="364" w:name="_Toc591475791"/>
      <w:bookmarkStart w:id="365" w:name="_Toc714223965"/>
      <w:bookmarkStart w:id="366" w:name="_Toc1386518194"/>
      <w:bookmarkStart w:id="367" w:name="_Toc2110937181"/>
      <w:bookmarkStart w:id="368" w:name="_Toc894961930"/>
      <w:bookmarkStart w:id="369" w:name="_Toc1913269727"/>
      <w:bookmarkStart w:id="370" w:name="_Toc1786716632"/>
      <w:bookmarkStart w:id="371" w:name="_Toc1054449617"/>
      <w:bookmarkStart w:id="372" w:name="_Toc1555110192"/>
      <w:bookmarkStart w:id="373" w:name="_Toc1993244339"/>
      <w:bookmarkStart w:id="374" w:name="_Toc162528635"/>
      <w:bookmarkStart w:id="375" w:name="_Toc177714354"/>
      <w:bookmarkStart w:id="376" w:name="_Toc358158840"/>
      <w:bookmarkStart w:id="377" w:name="_Toc1663360487"/>
      <w:bookmarkStart w:id="378" w:name="_Toc212216595"/>
      <w:r w:rsidRPr="00B6226C">
        <w:t>Sentinel-3 Auxiliary Data</w:t>
      </w:r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</w:p>
    <w:tbl>
      <w:tblPr>
        <w:tblStyle w:val="ESATable1"/>
        <w:tblpPr w:leftFromText="141" w:rightFromText="141" w:vertAnchor="text" w:tblpX="-567" w:tblpY="1"/>
        <w:tblOverlap w:val="never"/>
        <w:tblW w:w="55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424"/>
        <w:gridCol w:w="1852"/>
        <w:gridCol w:w="991"/>
        <w:gridCol w:w="851"/>
        <w:gridCol w:w="849"/>
        <w:gridCol w:w="849"/>
        <w:gridCol w:w="851"/>
        <w:gridCol w:w="840"/>
        <w:gridCol w:w="851"/>
        <w:gridCol w:w="853"/>
        <w:gridCol w:w="703"/>
      </w:tblGrid>
      <w:tr w:rsidR="004B27CF" w:rsidRPr="00125DF6" w14:paraId="38272780" w14:textId="77777777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67F23" w14:textId="77777777" w:rsidR="008E1C65" w:rsidRPr="004B44DF" w:rsidRDefault="008E1C65" w:rsidP="00125DF6">
            <w:pPr>
              <w:spacing w:after="0" w:line="276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bookmarkStart w:id="379" w:name="_Hlk130987392"/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Product Type</w:t>
            </w:r>
          </w:p>
        </w:tc>
        <w:tc>
          <w:tcPr>
            <w:tcW w:w="8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685509" w14:textId="77777777" w:rsidR="008E1C65" w:rsidRPr="004B44DF" w:rsidRDefault="008E1C65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proofErr w:type="spellStart"/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Description</w:t>
            </w:r>
            <w:proofErr w:type="spellEnd"/>
          </w:p>
        </w:tc>
        <w:tc>
          <w:tcPr>
            <w:tcW w:w="35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0E92DC4A" w14:textId="41E5EDD3" w:rsidR="008E1C65" w:rsidRPr="004B44DF" w:rsidRDefault="008E1C65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 xml:space="preserve">EOF-CSC </w:t>
            </w:r>
            <w:proofErr w:type="spellStart"/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Applicability</w:t>
            </w:r>
            <w:proofErr w:type="spellEnd"/>
          </w:p>
        </w:tc>
      </w:tr>
      <w:tr w:rsidR="00160FD4" w:rsidRPr="00125DF6" w14:paraId="52DDA290" w14:textId="77777777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21DA50" w14:textId="77777777" w:rsidR="00125DF6" w:rsidRPr="004B44DF" w:rsidRDefault="00125DF6" w:rsidP="00125DF6">
            <w:pPr>
              <w:spacing w:after="0" w:line="276" w:lineRule="auto"/>
              <w:rPr>
                <w:rFonts w:eastAsia="Aptos" w:cs="Times New Roman"/>
                <w:b/>
                <w:sz w:val="18"/>
                <w:szCs w:val="18"/>
                <w:lang w:val="nl-NL"/>
              </w:rPr>
            </w:pPr>
          </w:p>
        </w:tc>
        <w:tc>
          <w:tcPr>
            <w:tcW w:w="8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11916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sz w:val="18"/>
                <w:szCs w:val="18"/>
                <w:lang w:val="nl-NL"/>
              </w:rPr>
            </w:pPr>
          </w:p>
        </w:tc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D9F1" w:themeFill="text2" w:themeFillTint="33"/>
          </w:tcPr>
          <w:p w14:paraId="73BC4D7F" w14:textId="4A447FC0" w:rsidR="00125DF6" w:rsidRPr="004B44DF" w:rsidRDefault="00125DF6" w:rsidP="000033F2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color w:val="000000"/>
                <w:sz w:val="18"/>
                <w:szCs w:val="18"/>
                <w:lang w:val="nl-NL"/>
              </w:rPr>
              <w:t>EXT</w:t>
            </w:r>
            <w:r w:rsidR="000033F2">
              <w:rPr>
                <w:rFonts w:eastAsia="Aptos" w:cs="Times New Roman"/>
                <w:b/>
                <w:bCs/>
                <w:color w:val="000000"/>
                <w:sz w:val="18"/>
                <w:szCs w:val="18"/>
                <w:lang w:val="nl-NL"/>
              </w:rPr>
              <w:t xml:space="preserve"> </w:t>
            </w:r>
            <w:r w:rsidRPr="004B44DF">
              <w:rPr>
                <w:rFonts w:eastAsia="Aptos" w:cs="Times New Roman"/>
                <w:b/>
                <w:bCs/>
                <w:color w:val="000000"/>
                <w:sz w:val="18"/>
                <w:szCs w:val="18"/>
                <w:lang w:val="nl-NL"/>
              </w:rPr>
              <w:t>Provider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0A9E0"/>
            <w:vAlign w:val="center"/>
          </w:tcPr>
          <w:p w14:paraId="19F5F5CD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EUM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0BE38C46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ADG</w:t>
            </w:r>
          </w:p>
        </w:tc>
        <w:tc>
          <w:tcPr>
            <w:tcW w:w="3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338901E4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POD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DADAD"/>
            <w:vAlign w:val="center"/>
          </w:tcPr>
          <w:p w14:paraId="2A1A64F7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RS</w:t>
            </w:r>
          </w:p>
        </w:tc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51A0291A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PR</w:t>
            </w:r>
          </w:p>
        </w:tc>
        <w:tc>
          <w:tcPr>
            <w:tcW w:w="3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14:paraId="0855AE54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LTA</w:t>
            </w:r>
          </w:p>
        </w:tc>
        <w:tc>
          <w:tcPr>
            <w:tcW w:w="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5A0D84DC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DA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2DBDB" w:themeFill="accent2" w:themeFillTint="33"/>
            <w:vAlign w:val="center"/>
          </w:tcPr>
          <w:p w14:paraId="53AEDC8A" w14:textId="77777777" w:rsidR="00125DF6" w:rsidRPr="004B44DF" w:rsidRDefault="00125DF6" w:rsidP="00125DF6">
            <w:pPr>
              <w:spacing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</w:pPr>
            <w:r w:rsidRPr="004B44DF">
              <w:rPr>
                <w:rFonts w:eastAsia="Aptos" w:cs="Times New Roman"/>
                <w:b/>
                <w:bCs/>
                <w:sz w:val="18"/>
                <w:szCs w:val="18"/>
                <w:lang w:val="nl-NL"/>
              </w:rPr>
              <w:t>MPC</w:t>
            </w:r>
          </w:p>
        </w:tc>
      </w:tr>
    </w:tbl>
    <w:bookmarkEnd w:id="379"/>
    <w:p w14:paraId="0A7CCD3E" w14:textId="3608A10A" w:rsidR="001557BC" w:rsidRDefault="001557BC" w:rsidP="001557BC">
      <w:pPr>
        <w:pStyle w:val="Caption"/>
        <w:framePr w:hSpace="141" w:wrap="around" w:vAnchor="text" w:hAnchor="text" w:x="-567" w:y="1"/>
        <w:suppressOverlap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10</w:t>
      </w:r>
      <w:r w:rsidR="00FB37C8">
        <w:fldChar w:fldCharType="end"/>
      </w:r>
      <w:r>
        <w:t>: Sentinel-3 Auxiliary Data</w:t>
      </w:r>
    </w:p>
    <w:p w14:paraId="79156DF1" w14:textId="73EDAD9F" w:rsidR="00B5506B" w:rsidRPr="00B6226C" w:rsidRDefault="00820B58">
      <w:r w:rsidRPr="00B6226C">
        <w:br w:type="textWrapping" w:clear="all"/>
      </w:r>
    </w:p>
    <w:p w14:paraId="32E76DC9" w14:textId="5F171165" w:rsidR="00667258" w:rsidRPr="00B6226C" w:rsidRDefault="00667258" w:rsidP="009E5D8C">
      <w:pPr>
        <w:pStyle w:val="Body"/>
      </w:pPr>
      <w:r w:rsidRPr="00B6226C">
        <w:br w:type="page"/>
      </w:r>
    </w:p>
    <w:p w14:paraId="5EBBFA22" w14:textId="1E596559" w:rsidR="00237112" w:rsidRPr="00B6226C" w:rsidRDefault="00237112" w:rsidP="00237112">
      <w:pPr>
        <w:pStyle w:val="Heading01"/>
        <w:tabs>
          <w:tab w:val="left" w:pos="4820"/>
        </w:tabs>
        <w:rPr>
          <w:rStyle w:val="Heading01Char"/>
          <w:b/>
          <w:caps/>
        </w:rPr>
      </w:pPr>
      <w:r w:rsidRPr="00B6226C">
        <w:rPr>
          <w:rStyle w:val="Heading01Char"/>
          <w:b/>
          <w:caps/>
        </w:rPr>
        <w:lastRenderedPageBreak/>
        <w:t>Sentinel-5p Dataflow Configuration</w:t>
      </w:r>
    </w:p>
    <w:p w14:paraId="535CBABC" w14:textId="6317D8A9" w:rsidR="00237112" w:rsidRPr="00B6226C" w:rsidRDefault="00237112" w:rsidP="00237112">
      <w:pPr>
        <w:pStyle w:val="Heading02"/>
      </w:pPr>
      <w:bookmarkStart w:id="380" w:name="_Toc211597903"/>
      <w:bookmarkStart w:id="381" w:name="_Toc212216596"/>
      <w:bookmarkStart w:id="382" w:name="_Toc633848069"/>
      <w:bookmarkStart w:id="383" w:name="_Toc2024680663"/>
      <w:bookmarkStart w:id="384" w:name="_Toc1374473055"/>
      <w:bookmarkStart w:id="385" w:name="_Toc1948178012"/>
      <w:bookmarkStart w:id="386" w:name="_Toc2082335312"/>
      <w:bookmarkStart w:id="387" w:name="_Toc1063108186"/>
      <w:bookmarkStart w:id="388" w:name="_Toc1431848171"/>
      <w:bookmarkStart w:id="389" w:name="_Toc1622787183"/>
      <w:bookmarkStart w:id="390" w:name="_Toc1877089899"/>
      <w:bookmarkStart w:id="391" w:name="_Toc308642344"/>
      <w:bookmarkStart w:id="392" w:name="_Toc2043359179"/>
      <w:bookmarkStart w:id="393" w:name="_Toc1905621189"/>
      <w:bookmarkStart w:id="394" w:name="_Toc1929421521"/>
      <w:bookmarkStart w:id="395" w:name="_Toc1251392627"/>
      <w:bookmarkStart w:id="396" w:name="_Toc678456675"/>
      <w:bookmarkStart w:id="397" w:name="_Toc1430647275"/>
      <w:bookmarkStart w:id="398" w:name="_Toc1043002007"/>
      <w:bookmarkStart w:id="399" w:name="_Toc1559235430"/>
      <w:bookmarkStart w:id="400" w:name="_Toc1147132136"/>
      <w:bookmarkStart w:id="401" w:name="_Toc964658211"/>
      <w:bookmarkStart w:id="402" w:name="_Toc212216597"/>
      <w:bookmarkEnd w:id="380"/>
      <w:bookmarkEnd w:id="381"/>
      <w:r w:rsidRPr="00B6226C">
        <w:t>Sentinel-5P Products</w:t>
      </w:r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</w:p>
    <w:tbl>
      <w:tblPr>
        <w:tblStyle w:val="TableGrid"/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1072"/>
        <w:gridCol w:w="2542"/>
        <w:gridCol w:w="1337"/>
        <w:gridCol w:w="1337"/>
        <w:gridCol w:w="1205"/>
        <w:gridCol w:w="1091"/>
      </w:tblGrid>
      <w:tr w:rsidR="00F73922" w:rsidRPr="00B6226C" w14:paraId="1CDAB642" w14:textId="77777777" w:rsidTr="00F73922">
        <w:trPr>
          <w:trHeight w:val="414"/>
          <w:tblHeader/>
          <w:jc w:val="center"/>
        </w:trPr>
        <w:tc>
          <w:tcPr>
            <w:tcW w:w="674" w:type="pct"/>
            <w:vMerge w:val="restart"/>
            <w:shd w:val="clear" w:color="auto" w:fill="E6E6E6"/>
            <w:vAlign w:val="center"/>
          </w:tcPr>
          <w:p w14:paraId="5A70D99A" w14:textId="77777777" w:rsidR="00F73922" w:rsidRPr="00B6226C" w:rsidRDefault="00F73922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Payload</w:t>
            </w:r>
          </w:p>
        </w:tc>
        <w:tc>
          <w:tcPr>
            <w:tcW w:w="540" w:type="pct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3658D957" w14:textId="77777777" w:rsidR="00F73922" w:rsidRPr="00B6226C" w:rsidRDefault="00F73922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Level</w:t>
            </w:r>
          </w:p>
        </w:tc>
        <w:tc>
          <w:tcPr>
            <w:tcW w:w="1281" w:type="pct"/>
            <w:vMerge w:val="restart"/>
            <w:shd w:val="clear" w:color="auto" w:fill="E6E6E6"/>
            <w:vAlign w:val="center"/>
          </w:tcPr>
          <w:p w14:paraId="731562C7" w14:textId="77777777" w:rsidR="00F73922" w:rsidRPr="00B6226C" w:rsidRDefault="00F73922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 xml:space="preserve">Product Type </w:t>
            </w:r>
          </w:p>
        </w:tc>
        <w:tc>
          <w:tcPr>
            <w:tcW w:w="2505" w:type="pct"/>
            <w:gridSpan w:val="4"/>
            <w:shd w:val="clear" w:color="auto" w:fill="E6E6E6"/>
            <w:vAlign w:val="center"/>
          </w:tcPr>
          <w:p w14:paraId="6A716FCB" w14:textId="16D730A4" w:rsidR="00F73922" w:rsidRPr="00B6226C" w:rsidRDefault="00935E6F" w:rsidP="00F7392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F73922" w:rsidRPr="00B6226C">
              <w:rPr>
                <w:b/>
                <w:sz w:val="20"/>
              </w:rPr>
              <w:t>CSC Applicability</w:t>
            </w:r>
          </w:p>
        </w:tc>
      </w:tr>
      <w:tr w:rsidR="00375610" w:rsidRPr="00B6226C" w14:paraId="6A1CC2B3" w14:textId="77777777" w:rsidTr="005F3621">
        <w:trPr>
          <w:trHeight w:val="414"/>
          <w:tblHeader/>
          <w:jc w:val="center"/>
        </w:trPr>
        <w:tc>
          <w:tcPr>
            <w:tcW w:w="674" w:type="pct"/>
            <w:vMerge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D8ED0F4" w14:textId="77777777" w:rsidR="00375610" w:rsidRPr="00B6226C" w:rsidRDefault="00375610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40" w:type="pct"/>
            <w:vMerge/>
            <w:tcBorders>
              <w:bottom w:val="single" w:sz="12" w:space="0" w:color="auto"/>
            </w:tcBorders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3AF2E55A" w14:textId="77777777" w:rsidR="00375610" w:rsidRPr="00B6226C" w:rsidRDefault="00375610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81" w:type="pct"/>
            <w:vMerge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0BC6148" w14:textId="77777777" w:rsidR="00375610" w:rsidRPr="00B6226C" w:rsidRDefault="00375610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74" w:type="pct"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238CDF74" w14:textId="2FB9895A" w:rsidR="00375610" w:rsidRPr="00B6226C" w:rsidRDefault="00375610" w:rsidP="00F7392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674" w:type="pct"/>
            <w:tcBorders>
              <w:bottom w:val="single" w:sz="12" w:space="0" w:color="auto"/>
            </w:tcBorders>
            <w:shd w:val="clear" w:color="auto" w:fill="FBD4B4" w:themeFill="accent6" w:themeFillTint="66"/>
            <w:vAlign w:val="center"/>
          </w:tcPr>
          <w:p w14:paraId="65ECDED2" w14:textId="37647297" w:rsidR="00375610" w:rsidRPr="00B6226C" w:rsidRDefault="00375610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607" w:type="pct"/>
            <w:tcBorders>
              <w:bottom w:val="single" w:sz="12" w:space="0" w:color="auto"/>
            </w:tcBorders>
            <w:shd w:val="clear" w:color="auto" w:fill="CCC0D9" w:themeFill="accent4" w:themeFillTint="66"/>
            <w:vAlign w:val="center"/>
          </w:tcPr>
          <w:p w14:paraId="4B2D0C0F" w14:textId="750019F1" w:rsidR="00375610" w:rsidRPr="00B6226C" w:rsidRDefault="00375610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LTA</w:t>
            </w:r>
            <w:r w:rsidR="00F73922" w:rsidRPr="00B6226C">
              <w:rPr>
                <w:rStyle w:val="FootnoteReference"/>
                <w:b/>
                <w:sz w:val="20"/>
              </w:rPr>
              <w:footnoteReference w:id="2"/>
            </w:r>
          </w:p>
        </w:tc>
        <w:tc>
          <w:tcPr>
            <w:tcW w:w="550" w:type="pct"/>
            <w:tcBorders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1A347943" w14:textId="270C101F" w:rsidR="00375610" w:rsidRPr="00B6226C" w:rsidRDefault="00F354D9" w:rsidP="00BE556D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DA</w:t>
            </w:r>
          </w:p>
        </w:tc>
      </w:tr>
    </w:tbl>
    <w:p w14:paraId="59CE1256" w14:textId="3C53688A" w:rsidR="004F071A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11</w:t>
      </w:r>
      <w:r w:rsidR="00FB37C8">
        <w:fldChar w:fldCharType="end"/>
      </w:r>
      <w:r>
        <w:t>: Sentinel-5P Products</w:t>
      </w:r>
    </w:p>
    <w:p w14:paraId="485A83B8" w14:textId="77777777" w:rsidR="00667E4C" w:rsidRDefault="00667E4C" w:rsidP="00237112">
      <w:pPr>
        <w:pStyle w:val="Body"/>
      </w:pPr>
    </w:p>
    <w:p w14:paraId="07A5C40F" w14:textId="77777777" w:rsidR="00667E4C" w:rsidRDefault="00667E4C" w:rsidP="00237112">
      <w:pPr>
        <w:pStyle w:val="Body"/>
      </w:pPr>
    </w:p>
    <w:p w14:paraId="01B5B0DF" w14:textId="77777777" w:rsidR="00667E4C" w:rsidRPr="00B6226C" w:rsidRDefault="00667E4C" w:rsidP="00237112">
      <w:pPr>
        <w:pStyle w:val="Body"/>
      </w:pPr>
    </w:p>
    <w:p w14:paraId="4A7F8E7A" w14:textId="2EAEE9D0" w:rsidR="00237112" w:rsidRPr="00B6226C" w:rsidRDefault="00237112" w:rsidP="00237112">
      <w:pPr>
        <w:pStyle w:val="Heading02"/>
      </w:pPr>
      <w:bookmarkStart w:id="403" w:name="_Toc212216598"/>
      <w:bookmarkStart w:id="404" w:name="_Toc778701565"/>
      <w:bookmarkStart w:id="405" w:name="_Toc447050431"/>
      <w:bookmarkStart w:id="406" w:name="_Toc1228565871"/>
      <w:bookmarkStart w:id="407" w:name="_Toc1442943181"/>
      <w:bookmarkStart w:id="408" w:name="_Toc1911491797"/>
      <w:bookmarkStart w:id="409" w:name="_Toc728462937"/>
      <w:bookmarkStart w:id="410" w:name="_Toc1208143579"/>
      <w:bookmarkStart w:id="411" w:name="_Toc35643017"/>
      <w:bookmarkStart w:id="412" w:name="_Toc734435590"/>
      <w:bookmarkStart w:id="413" w:name="_Toc2086174408"/>
      <w:bookmarkStart w:id="414" w:name="_Toc725492739"/>
      <w:bookmarkStart w:id="415" w:name="_Toc860093089"/>
      <w:bookmarkStart w:id="416" w:name="_Toc403307377"/>
      <w:bookmarkStart w:id="417" w:name="_Toc441983231"/>
      <w:bookmarkStart w:id="418" w:name="_Toc320765384"/>
      <w:bookmarkStart w:id="419" w:name="_Toc426192869"/>
      <w:bookmarkStart w:id="420" w:name="_Toc1998904418"/>
      <w:bookmarkStart w:id="421" w:name="_Toc246566786"/>
      <w:bookmarkStart w:id="422" w:name="_Toc804153257"/>
      <w:bookmarkStart w:id="423" w:name="_Toc1344121035"/>
      <w:r w:rsidRPr="00B6226C">
        <w:t>Sentinel-5P</w:t>
      </w:r>
      <w:r w:rsidR="00F63476" w:rsidRPr="00B6226C">
        <w:t xml:space="preserve"> Auxiliary Data</w:t>
      </w:r>
      <w:bookmarkEnd w:id="403"/>
      <w:r w:rsidRPr="00B6226C">
        <w:t xml:space="preserve"> </w:t>
      </w:r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</w:p>
    <w:tbl>
      <w:tblPr>
        <w:tblStyle w:val="TableGrid"/>
        <w:tblW w:w="4996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24"/>
        <w:gridCol w:w="593"/>
        <w:gridCol w:w="593"/>
        <w:gridCol w:w="593"/>
        <w:gridCol w:w="593"/>
        <w:gridCol w:w="1158"/>
      </w:tblGrid>
      <w:tr w:rsidR="00143A7C" w:rsidRPr="00B6226C" w14:paraId="0E0EDA60" w14:textId="1671219A" w:rsidTr="003641B8">
        <w:trPr>
          <w:trHeight w:val="414"/>
          <w:tblHeader/>
          <w:jc w:val="center"/>
        </w:trPr>
        <w:tc>
          <w:tcPr>
            <w:tcW w:w="888" w:type="pct"/>
            <w:vMerge w:val="restart"/>
            <w:shd w:val="clear" w:color="auto" w:fill="E6E6E6"/>
            <w:vAlign w:val="center"/>
          </w:tcPr>
          <w:p w14:paraId="521ECB63" w14:textId="311F801F" w:rsidR="00143A7C" w:rsidRPr="00B6226C" w:rsidRDefault="00143A7C" w:rsidP="0023711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332" w:type="pct"/>
            <w:vMerge w:val="restart"/>
            <w:shd w:val="clear" w:color="auto" w:fill="E6E6E6"/>
            <w:vAlign w:val="center"/>
          </w:tcPr>
          <w:p w14:paraId="026D7421" w14:textId="3415669C" w:rsidR="00143A7C" w:rsidRPr="00B6226C" w:rsidRDefault="00143A7C" w:rsidP="00237112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1780" w:type="pct"/>
            <w:gridSpan w:val="5"/>
            <w:shd w:val="clear" w:color="auto" w:fill="E6E6E6"/>
            <w:vAlign w:val="center"/>
          </w:tcPr>
          <w:p w14:paraId="3AABF3B4" w14:textId="6572655A" w:rsidR="00143A7C" w:rsidRPr="00B6226C" w:rsidRDefault="00190086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143A7C" w:rsidRPr="00B6226C">
              <w:rPr>
                <w:b/>
                <w:sz w:val="20"/>
              </w:rPr>
              <w:t>CSC Applicability</w:t>
            </w:r>
          </w:p>
        </w:tc>
      </w:tr>
      <w:tr w:rsidR="00143A7C" w:rsidRPr="00B6226C" w14:paraId="5DCD7A6A" w14:textId="71B1155B" w:rsidTr="00EA6606">
        <w:trPr>
          <w:trHeight w:val="414"/>
          <w:tblHeader/>
          <w:jc w:val="center"/>
        </w:trPr>
        <w:tc>
          <w:tcPr>
            <w:tcW w:w="888" w:type="pct"/>
            <w:vMerge/>
            <w:vAlign w:val="center"/>
          </w:tcPr>
          <w:p w14:paraId="7B571233" w14:textId="77777777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32" w:type="pct"/>
            <w:vMerge/>
            <w:vAlign w:val="center"/>
          </w:tcPr>
          <w:p w14:paraId="56621BC6" w14:textId="77777777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CD04E7A" w14:textId="656A7022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FOS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1CDCCDBD" w14:textId="07586C5F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MPC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FBD4B4" w:themeFill="accent6" w:themeFillTint="66"/>
            <w:vAlign w:val="center"/>
          </w:tcPr>
          <w:p w14:paraId="318D4383" w14:textId="66422791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CCC0D9" w:themeFill="accent4" w:themeFillTint="66"/>
            <w:vAlign w:val="center"/>
          </w:tcPr>
          <w:p w14:paraId="1363D162" w14:textId="12F4C237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LTA</w:t>
            </w:r>
          </w:p>
        </w:tc>
        <w:tc>
          <w:tcPr>
            <w:tcW w:w="584" w:type="pct"/>
            <w:tcBorders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77645971" w14:textId="0BF06456" w:rsidR="00143A7C" w:rsidRPr="00B6226C" w:rsidRDefault="00143A7C" w:rsidP="004637DB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</w:tr>
    </w:tbl>
    <w:p w14:paraId="58104C3B" w14:textId="7E47A08E" w:rsidR="00D6261A" w:rsidRPr="00B6226C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12</w:t>
      </w:r>
      <w:r w:rsidR="00FB37C8">
        <w:fldChar w:fldCharType="end"/>
      </w:r>
      <w:r>
        <w:t>: Sentinel-5P Auxiliary Data</w:t>
      </w:r>
    </w:p>
    <w:p w14:paraId="6949B17F" w14:textId="11171186" w:rsidR="4F3EB5FD" w:rsidRPr="00B6226C" w:rsidRDefault="00273741" w:rsidP="004B44DF">
      <w:pPr>
        <w:pStyle w:val="Body"/>
        <w:ind w:left="720" w:hanging="720"/>
      </w:pPr>
      <w:r w:rsidRPr="00B6226C">
        <w:rPr>
          <w:b/>
          <w:bCs/>
          <w:u w:val="single"/>
        </w:rPr>
        <w:t>Note:</w:t>
      </w:r>
      <w:r w:rsidRPr="00B6226C">
        <w:t xml:space="preserve"> </w:t>
      </w:r>
      <w:r w:rsidR="00B34368" w:rsidRPr="00B6226C">
        <w:t>T</w:t>
      </w:r>
      <w:r w:rsidRPr="00B6226C">
        <w:t xml:space="preserve">he </w:t>
      </w:r>
      <w:r w:rsidR="4F3EB5FD" w:rsidRPr="00B6226C">
        <w:t>REP_</w:t>
      </w:r>
      <w:r w:rsidRPr="00B6226C">
        <w:t>_</w:t>
      </w:r>
      <w:r w:rsidR="4F3EB5FD" w:rsidRPr="00B6226C">
        <w:t>SUP_</w:t>
      </w:r>
      <w:r w:rsidRPr="00B6226C">
        <w:t>__ file is not used in the Sentinel-5</w:t>
      </w:r>
      <w:r w:rsidR="0025188F">
        <w:t>P</w:t>
      </w:r>
      <w:r w:rsidRPr="00B6226C">
        <w:t xml:space="preserve"> global chain</w:t>
      </w:r>
      <w:r w:rsidR="00B34368" w:rsidRPr="00B6226C">
        <w:t>,</w:t>
      </w:r>
      <w:r w:rsidRPr="00B6226C">
        <w:t xml:space="preserve"> except for E2E monitoring. It is generated by the FOS and circulated to the E2E monitoring using the ADGS interface. </w:t>
      </w:r>
    </w:p>
    <w:p w14:paraId="2C800E39" w14:textId="4E8874A8" w:rsidR="00D30E70" w:rsidRPr="00B6226C" w:rsidRDefault="00D30E70" w:rsidP="0FAF890F">
      <w:pPr>
        <w:pStyle w:val="Body"/>
      </w:pPr>
    </w:p>
    <w:p w14:paraId="3354AE9A" w14:textId="54B03B70" w:rsidR="00D30E70" w:rsidRPr="00B6226C" w:rsidRDefault="00D30E70" w:rsidP="00D30E70">
      <w:pPr>
        <w:pStyle w:val="Heading01"/>
      </w:pPr>
      <w:r w:rsidRPr="00B6226C">
        <w:t>SENTINEL-6 DATAFLOW CONFIGURATION</w:t>
      </w:r>
    </w:p>
    <w:p w14:paraId="63F03DD3" w14:textId="5E73CD42" w:rsidR="00D30E70" w:rsidRPr="00B6226C" w:rsidRDefault="00D30E70" w:rsidP="00D30E70">
      <w:pPr>
        <w:pStyle w:val="Heading02"/>
      </w:pPr>
      <w:bookmarkStart w:id="424" w:name="_Toc212216599"/>
      <w:r w:rsidRPr="00B6226C">
        <w:t>Sentinel-6 Au</w:t>
      </w:r>
      <w:r w:rsidR="00570F7A" w:rsidRPr="00B6226C">
        <w:t>x</w:t>
      </w:r>
      <w:r w:rsidRPr="00B6226C">
        <w:t>il</w:t>
      </w:r>
      <w:r w:rsidR="00B34368" w:rsidRPr="00B6226C">
        <w:t>i</w:t>
      </w:r>
      <w:r w:rsidRPr="00B6226C">
        <w:t>ary Data</w:t>
      </w:r>
      <w:bookmarkEnd w:id="424"/>
    </w:p>
    <w:tbl>
      <w:tblPr>
        <w:tblStyle w:val="TableGrid"/>
        <w:tblW w:w="4996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4705"/>
        <w:gridCol w:w="1533"/>
        <w:gridCol w:w="1834"/>
      </w:tblGrid>
      <w:tr w:rsidR="00D30E70" w:rsidRPr="00B6226C" w14:paraId="6834784C" w14:textId="77777777" w:rsidTr="00C75947">
        <w:trPr>
          <w:trHeight w:val="414"/>
          <w:tblHeader/>
          <w:jc w:val="center"/>
        </w:trPr>
        <w:tc>
          <w:tcPr>
            <w:tcW w:w="929" w:type="pct"/>
            <w:vMerge w:val="restart"/>
            <w:shd w:val="clear" w:color="auto" w:fill="E6E6E6"/>
            <w:vAlign w:val="center"/>
          </w:tcPr>
          <w:p w14:paraId="0F4E5489" w14:textId="77777777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373" w:type="pct"/>
            <w:vMerge w:val="restart"/>
            <w:shd w:val="clear" w:color="auto" w:fill="E6E6E6"/>
            <w:vAlign w:val="center"/>
          </w:tcPr>
          <w:p w14:paraId="4B0DCB9C" w14:textId="77777777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1698" w:type="pct"/>
            <w:gridSpan w:val="2"/>
            <w:shd w:val="clear" w:color="auto" w:fill="E6E6E6"/>
            <w:vAlign w:val="center"/>
          </w:tcPr>
          <w:p w14:paraId="6B48F038" w14:textId="416A6CD3" w:rsidR="00D30E70" w:rsidRPr="00B6226C" w:rsidRDefault="00F24A72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</w:rPr>
              <w:t>EOF-</w:t>
            </w:r>
            <w:r w:rsidR="00D30E70" w:rsidRPr="00B6226C">
              <w:rPr>
                <w:b/>
                <w:sz w:val="20"/>
              </w:rPr>
              <w:t>CSC Applicability</w:t>
            </w:r>
          </w:p>
        </w:tc>
      </w:tr>
      <w:tr w:rsidR="00D30E70" w:rsidRPr="00B6226C" w14:paraId="226F408A" w14:textId="77777777" w:rsidTr="002C0146">
        <w:trPr>
          <w:trHeight w:val="414"/>
          <w:tblHeader/>
          <w:jc w:val="center"/>
        </w:trPr>
        <w:tc>
          <w:tcPr>
            <w:tcW w:w="929" w:type="pct"/>
            <w:vMerge/>
            <w:vAlign w:val="center"/>
          </w:tcPr>
          <w:p w14:paraId="3FF7E170" w14:textId="77777777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73" w:type="pct"/>
            <w:vMerge/>
            <w:vAlign w:val="center"/>
          </w:tcPr>
          <w:p w14:paraId="239059C2" w14:textId="77777777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73" w:type="pct"/>
            <w:shd w:val="clear" w:color="auto" w:fill="BFBFBF" w:themeFill="background1" w:themeFillShade="BF"/>
            <w:vAlign w:val="center"/>
          </w:tcPr>
          <w:p w14:paraId="73D039AC" w14:textId="02FCB2B7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POD</w:t>
            </w:r>
          </w:p>
        </w:tc>
        <w:tc>
          <w:tcPr>
            <w:tcW w:w="925" w:type="pct"/>
            <w:shd w:val="clear" w:color="auto" w:fill="DAEEF3" w:themeFill="accent5" w:themeFillTint="33"/>
            <w:vAlign w:val="center"/>
          </w:tcPr>
          <w:p w14:paraId="3E2B6931" w14:textId="286EB7D2" w:rsidR="00D30E70" w:rsidRPr="00B6226C" w:rsidRDefault="00D30E70" w:rsidP="00C75947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</w:tr>
    </w:tbl>
    <w:p w14:paraId="4A501770" w14:textId="1E1DBA30" w:rsidR="00F63476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13</w:t>
      </w:r>
      <w:r w:rsidR="00FB37C8">
        <w:fldChar w:fldCharType="end"/>
      </w:r>
      <w:r>
        <w:t>: Sentinel-6 Auxiliary Data</w:t>
      </w:r>
    </w:p>
    <w:p w14:paraId="539BD2A1" w14:textId="77777777" w:rsidR="00E572D8" w:rsidRPr="00B6226C" w:rsidRDefault="00E572D8" w:rsidP="00D6261A">
      <w:pPr>
        <w:pStyle w:val="Body"/>
      </w:pPr>
    </w:p>
    <w:p w14:paraId="0FA62C76" w14:textId="62D3F308" w:rsidR="00F1620E" w:rsidRDefault="00F1620E" w:rsidP="008A5D4B">
      <w:pPr>
        <w:pStyle w:val="Heading01"/>
      </w:pPr>
      <w:r w:rsidRPr="00B6226C">
        <w:lastRenderedPageBreak/>
        <w:t>Annex</w:t>
      </w:r>
      <w:r w:rsidR="00596DA1">
        <w:t xml:space="preserve"> </w:t>
      </w:r>
      <w:r w:rsidR="0047455C" w:rsidRPr="0047455C">
        <w:t>decommissioned dataflows</w:t>
      </w:r>
    </w:p>
    <w:p w14:paraId="17AAF8AE" w14:textId="0A19A963" w:rsidR="00656BFA" w:rsidRPr="00656BFA" w:rsidRDefault="00656BFA" w:rsidP="004B44DF">
      <w:pPr>
        <w:pStyle w:val="Body"/>
      </w:pPr>
      <w:r w:rsidRPr="00656BFA">
        <w:t>This section purpose is to keep track of dataflows for filetypes completely deleted from the configuration and trace all the data flows related to the deleted filetype.</w:t>
      </w:r>
    </w:p>
    <w:p w14:paraId="40357075" w14:textId="555CB66A" w:rsidR="00A20791" w:rsidRDefault="00B13BA6" w:rsidP="00A20791">
      <w:pPr>
        <w:pStyle w:val="Heading02"/>
      </w:pPr>
      <w:bookmarkStart w:id="425" w:name="_Toc212216600"/>
      <w:r w:rsidRPr="00B6226C">
        <w:t>Sentinel-1</w:t>
      </w:r>
      <w:bookmarkEnd w:id="425"/>
      <w:r w:rsidR="00B112E0" w:rsidRPr="00B6226C">
        <w:t xml:space="preserve"> </w:t>
      </w:r>
    </w:p>
    <w:p w14:paraId="55AB3A73" w14:textId="009CE518" w:rsidR="002216BA" w:rsidRDefault="00A20791">
      <w:pPr>
        <w:pStyle w:val="Heading03"/>
        <w:ind w:left="544"/>
      </w:pPr>
      <w:bookmarkStart w:id="426" w:name="_Toc212216601"/>
      <w:r>
        <w:t>Removed Product</w:t>
      </w:r>
      <w:r w:rsidR="002216BA">
        <w:t>s</w:t>
      </w:r>
      <w:bookmarkEnd w:id="426"/>
    </w:p>
    <w:tbl>
      <w:tblPr>
        <w:tblStyle w:val="TableGrid"/>
        <w:tblW w:w="10203" w:type="dxa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4"/>
        <w:gridCol w:w="1404"/>
        <w:gridCol w:w="765"/>
        <w:gridCol w:w="1403"/>
        <w:gridCol w:w="1786"/>
        <w:gridCol w:w="511"/>
        <w:gridCol w:w="636"/>
        <w:gridCol w:w="510"/>
        <w:gridCol w:w="510"/>
        <w:gridCol w:w="637"/>
        <w:gridCol w:w="637"/>
      </w:tblGrid>
      <w:tr w:rsidR="00B078A1" w:rsidRPr="00A138DF" w14:paraId="49AAF68F" w14:textId="77777777" w:rsidTr="00691999">
        <w:trPr>
          <w:trHeight w:val="279"/>
        </w:trPr>
        <w:tc>
          <w:tcPr>
            <w:tcW w:w="1404" w:type="dxa"/>
            <w:vMerge w:val="restart"/>
            <w:shd w:val="clear" w:color="auto" w:fill="BFBFBF" w:themeFill="background1" w:themeFillShade="BF"/>
            <w:vAlign w:val="center"/>
          </w:tcPr>
          <w:p w14:paraId="2DD76E03" w14:textId="047B76D9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>Payload</w:t>
            </w:r>
          </w:p>
        </w:tc>
        <w:tc>
          <w:tcPr>
            <w:tcW w:w="1404" w:type="dxa"/>
            <w:vMerge w:val="restart"/>
            <w:shd w:val="clear" w:color="auto" w:fill="BFBFBF" w:themeFill="background1" w:themeFillShade="BF"/>
            <w:tcMar>
              <w:left w:w="57" w:type="dxa"/>
              <w:right w:w="57" w:type="dxa"/>
            </w:tcMar>
            <w:vAlign w:val="center"/>
          </w:tcPr>
          <w:p w14:paraId="4AD57482" w14:textId="0F8B2419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>Mode</w:t>
            </w:r>
          </w:p>
        </w:tc>
        <w:tc>
          <w:tcPr>
            <w:tcW w:w="765" w:type="dxa"/>
            <w:vMerge w:val="restart"/>
            <w:shd w:val="clear" w:color="auto" w:fill="BFBFBF" w:themeFill="background1" w:themeFillShade="BF"/>
            <w:vAlign w:val="center"/>
          </w:tcPr>
          <w:p w14:paraId="79E38A4C" w14:textId="67F48E93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>Level</w:t>
            </w:r>
          </w:p>
        </w:tc>
        <w:tc>
          <w:tcPr>
            <w:tcW w:w="1403" w:type="dxa"/>
            <w:vMerge w:val="restart"/>
            <w:shd w:val="clear" w:color="auto" w:fill="BFBFBF" w:themeFill="background1" w:themeFillShade="BF"/>
            <w:vAlign w:val="center"/>
          </w:tcPr>
          <w:p w14:paraId="293D751B" w14:textId="2C0E7FC9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>Type</w:t>
            </w:r>
          </w:p>
        </w:tc>
        <w:tc>
          <w:tcPr>
            <w:tcW w:w="1786" w:type="dxa"/>
            <w:vMerge w:val="restart"/>
            <w:shd w:val="clear" w:color="auto" w:fill="BFBFBF" w:themeFill="background1" w:themeFillShade="BF"/>
            <w:vAlign w:val="center"/>
          </w:tcPr>
          <w:p w14:paraId="35C24B13" w14:textId="43490874" w:rsidR="00577CB0" w:rsidRPr="000C3634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 xml:space="preserve">Product Type </w:t>
            </w:r>
          </w:p>
        </w:tc>
        <w:tc>
          <w:tcPr>
            <w:tcW w:w="3441" w:type="dxa"/>
            <w:gridSpan w:val="6"/>
            <w:shd w:val="clear" w:color="auto" w:fill="BFBFBF" w:themeFill="background1" w:themeFillShade="BF"/>
            <w:vAlign w:val="center"/>
          </w:tcPr>
          <w:p w14:paraId="10EC05E6" w14:textId="555CCE5E" w:rsidR="00577CB0" w:rsidRPr="00A138DF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 w:rsidRPr="00A138DF">
              <w:rPr>
                <w:b/>
                <w:sz w:val="20"/>
              </w:rPr>
              <w:t>CSC GS Applicability</w:t>
            </w:r>
          </w:p>
        </w:tc>
      </w:tr>
      <w:tr w:rsidR="00596DA1" w:rsidRPr="00A138DF" w14:paraId="04CECE16" w14:textId="77777777" w:rsidTr="005B6855">
        <w:trPr>
          <w:trHeight w:val="279"/>
        </w:trPr>
        <w:tc>
          <w:tcPr>
            <w:tcW w:w="1404" w:type="dxa"/>
            <w:vMerge/>
            <w:shd w:val="clear" w:color="auto" w:fill="BFBFBF" w:themeFill="background1" w:themeFillShade="BF"/>
          </w:tcPr>
          <w:p w14:paraId="561654FA" w14:textId="77777777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404" w:type="dxa"/>
            <w:vMerge/>
            <w:shd w:val="clear" w:color="auto" w:fill="BFBFBF" w:themeFill="background1" w:themeFillShade="BF"/>
            <w:tcMar>
              <w:left w:w="57" w:type="dxa"/>
              <w:right w:w="57" w:type="dxa"/>
            </w:tcMar>
            <w:vAlign w:val="center"/>
          </w:tcPr>
          <w:p w14:paraId="517A68CE" w14:textId="1AA20E96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765" w:type="dxa"/>
            <w:vMerge/>
            <w:shd w:val="clear" w:color="auto" w:fill="BFBFBF" w:themeFill="background1" w:themeFillShade="BF"/>
            <w:vAlign w:val="center"/>
          </w:tcPr>
          <w:p w14:paraId="60139025" w14:textId="77777777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403" w:type="dxa"/>
            <w:vMerge/>
            <w:shd w:val="clear" w:color="auto" w:fill="BFBFBF" w:themeFill="background1" w:themeFillShade="BF"/>
            <w:vAlign w:val="center"/>
          </w:tcPr>
          <w:p w14:paraId="698DD3C6" w14:textId="77777777" w:rsidR="00577CB0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786" w:type="dxa"/>
            <w:vMerge/>
            <w:shd w:val="clear" w:color="auto" w:fill="BFBFBF" w:themeFill="background1" w:themeFillShade="BF"/>
            <w:vAlign w:val="center"/>
          </w:tcPr>
          <w:p w14:paraId="01024832" w14:textId="77777777" w:rsidR="00577CB0" w:rsidRPr="000C3634" w:rsidRDefault="00577CB0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511" w:type="dxa"/>
            <w:shd w:val="clear" w:color="auto" w:fill="FBD4B4" w:themeFill="accent6" w:themeFillTint="66"/>
            <w:vAlign w:val="center"/>
          </w:tcPr>
          <w:p w14:paraId="4F9863E8" w14:textId="077020B9" w:rsidR="00577CB0" w:rsidRPr="00A138DF" w:rsidRDefault="003F57BF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PR</w:t>
            </w:r>
          </w:p>
        </w:tc>
        <w:tc>
          <w:tcPr>
            <w:tcW w:w="636" w:type="dxa"/>
            <w:shd w:val="clear" w:color="auto" w:fill="BFBFBF" w:themeFill="background1" w:themeFillShade="BF"/>
            <w:vAlign w:val="center"/>
          </w:tcPr>
          <w:p w14:paraId="243D8889" w14:textId="170E411C" w:rsidR="00577CB0" w:rsidRPr="00A138DF" w:rsidRDefault="003F57BF" w:rsidP="00577CB0">
            <w:pPr>
              <w:autoSpaceDE w:val="0"/>
              <w:autoSpaceDN w:val="0"/>
              <w:adjustRightInd w:val="0"/>
              <w:spacing w:after="0" w:line="288" w:lineRule="auto"/>
              <w:ind w:left="-66" w:right="-68"/>
              <w:jc w:val="center"/>
              <w:rPr>
                <w:rFonts w:cs="ArialMT"/>
                <w:sz w:val="18"/>
                <w:szCs w:val="18"/>
              </w:rPr>
            </w:pPr>
            <w:r>
              <w:rPr>
                <w:rFonts w:cs="ArialMT"/>
                <w:sz w:val="18"/>
                <w:szCs w:val="18"/>
              </w:rPr>
              <w:t>FOS</w:t>
            </w:r>
          </w:p>
        </w:tc>
        <w:tc>
          <w:tcPr>
            <w:tcW w:w="510" w:type="dxa"/>
            <w:shd w:val="clear" w:color="auto" w:fill="DAEEF3" w:themeFill="accent5" w:themeFillTint="33"/>
            <w:vAlign w:val="center"/>
          </w:tcPr>
          <w:p w14:paraId="67ABB91F" w14:textId="00763628" w:rsidR="00577CB0" w:rsidRDefault="003F57BF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MPC</w:t>
            </w:r>
          </w:p>
        </w:tc>
        <w:tc>
          <w:tcPr>
            <w:tcW w:w="510" w:type="dxa"/>
            <w:shd w:val="clear" w:color="auto" w:fill="CCC0D9" w:themeFill="accent4" w:themeFillTint="66"/>
            <w:vAlign w:val="center"/>
          </w:tcPr>
          <w:p w14:paraId="41E9D3CC" w14:textId="49FFA18E" w:rsidR="00577CB0" w:rsidRPr="00A138DF" w:rsidRDefault="003F57BF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LTA</w:t>
            </w:r>
          </w:p>
        </w:tc>
        <w:tc>
          <w:tcPr>
            <w:tcW w:w="637" w:type="dxa"/>
            <w:shd w:val="clear" w:color="auto" w:fill="D6E3BC" w:themeFill="accent3" w:themeFillTint="66"/>
            <w:vAlign w:val="center"/>
          </w:tcPr>
          <w:p w14:paraId="426F046A" w14:textId="77A2C84C" w:rsidR="00577CB0" w:rsidRDefault="003F57BF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DA</w:t>
            </w:r>
          </w:p>
        </w:tc>
        <w:tc>
          <w:tcPr>
            <w:tcW w:w="637" w:type="dxa"/>
            <w:shd w:val="clear" w:color="auto" w:fill="F2F2F2" w:themeFill="background1" w:themeFillShade="F2"/>
            <w:vAlign w:val="center"/>
          </w:tcPr>
          <w:p w14:paraId="38091F0A" w14:textId="10A7C64B" w:rsidR="00577CB0" w:rsidRPr="00A138DF" w:rsidRDefault="003F57BF" w:rsidP="00577CB0">
            <w:pPr>
              <w:pStyle w:val="Body"/>
              <w:spacing w:line="276" w:lineRule="auto"/>
              <w:jc w:val="center"/>
              <w:rPr>
                <w:sz w:val="18"/>
              </w:rPr>
            </w:pPr>
            <w:r>
              <w:rPr>
                <w:sz w:val="18"/>
              </w:rPr>
              <w:t>POD</w:t>
            </w:r>
          </w:p>
        </w:tc>
      </w:tr>
    </w:tbl>
    <w:p w14:paraId="76348186" w14:textId="6B6AD0C2" w:rsidR="001557BC" w:rsidRDefault="001557BC">
      <w:pPr>
        <w:pStyle w:val="Caption"/>
      </w:pPr>
      <w:bookmarkStart w:id="427" w:name="_Toc212216602"/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14</w:t>
      </w:r>
      <w:r w:rsidR="00FB37C8">
        <w:fldChar w:fldCharType="end"/>
      </w:r>
      <w:r>
        <w:t>: Sentinel-1 Removed Products</w:t>
      </w:r>
    </w:p>
    <w:p w14:paraId="1FF5E057" w14:textId="6F7BDCED" w:rsidR="007C44E8" w:rsidRDefault="002216BA">
      <w:pPr>
        <w:pStyle w:val="Heading03"/>
        <w:ind w:left="544"/>
      </w:pPr>
      <w:r>
        <w:t>Removed Auxiliary data</w:t>
      </w:r>
      <w:bookmarkEnd w:id="427"/>
    </w:p>
    <w:tbl>
      <w:tblPr>
        <w:tblStyle w:val="ESATable"/>
        <w:tblW w:w="1020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9"/>
        <w:gridCol w:w="2480"/>
        <w:gridCol w:w="667"/>
        <w:gridCol w:w="672"/>
        <w:gridCol w:w="660"/>
        <w:gridCol w:w="686"/>
        <w:gridCol w:w="674"/>
        <w:gridCol w:w="686"/>
        <w:gridCol w:w="710"/>
        <w:gridCol w:w="710"/>
        <w:gridCol w:w="702"/>
      </w:tblGrid>
      <w:tr w:rsidR="00783B8B" w:rsidRPr="00B6226C" w14:paraId="67C571DE" w14:textId="77777777" w:rsidTr="003F1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E1F3B1" w14:textId="0266F330" w:rsidR="00783B8B" w:rsidRPr="00B6226C" w:rsidDel="00115C70" w:rsidRDefault="00783B8B" w:rsidP="00783B8B">
            <w:pPr>
              <w:pStyle w:val="BodytextJustified"/>
              <w:spacing w:after="0" w:line="288" w:lineRule="auto"/>
              <w:jc w:val="center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E905E" w14:textId="428C2A57" w:rsidR="00783B8B" w:rsidRPr="00B6226C" w:rsidDel="00115C70" w:rsidRDefault="00783B8B" w:rsidP="00783B8B">
            <w:pPr>
              <w:pStyle w:val="BodytextJustified"/>
              <w:spacing w:after="0" w:line="288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616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42EF04D" w14:textId="1549472A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CSC GS Applicability</w:t>
            </w:r>
          </w:p>
        </w:tc>
      </w:tr>
      <w:tr w:rsidR="00160FD4" w:rsidRPr="00B6226C" w14:paraId="1A0A4773" w14:textId="77777777" w:rsidTr="003F13F9">
        <w:trPr>
          <w:trHeight w:val="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FEE5B" w14:textId="77777777" w:rsidR="00783B8B" w:rsidRPr="00B6226C" w:rsidDel="00115C70" w:rsidRDefault="00783B8B" w:rsidP="00783B8B">
            <w:pPr>
              <w:pStyle w:val="BodytextJustified"/>
              <w:spacing w:after="0" w:line="28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7CC29" w14:textId="77777777" w:rsidR="00783B8B" w:rsidRPr="00B6226C" w:rsidDel="00115C70" w:rsidRDefault="00783B8B" w:rsidP="00783B8B">
            <w:pPr>
              <w:pStyle w:val="BodytextJustified"/>
              <w:spacing w:after="0" w:line="288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901618" w14:textId="5C1E30E6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FOS</w:t>
            </w:r>
          </w:p>
        </w:tc>
        <w:tc>
          <w:tcPr>
            <w:tcW w:w="6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48AC437D" w14:textId="0D46CB36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</w:t>
            </w:r>
          </w:p>
        </w:tc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13A5ED6A" w14:textId="6FEEA06B" w:rsidR="00783B8B" w:rsidRPr="00B6226C" w:rsidDel="00115C70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ADG</w:t>
            </w:r>
          </w:p>
        </w:tc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F91B2F4" w14:textId="308D25DA" w:rsidR="00783B8B" w:rsidRPr="00B6226C" w:rsidDel="00115C70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POD</w:t>
            </w:r>
          </w:p>
        </w:tc>
        <w:tc>
          <w:tcPr>
            <w:tcW w:w="6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EF3" w:themeFill="accent5" w:themeFillTint="33"/>
            <w:vAlign w:val="center"/>
          </w:tcPr>
          <w:p w14:paraId="738B245D" w14:textId="31F1F523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MPC</w:t>
            </w:r>
          </w:p>
        </w:tc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3BFEE8F0" w14:textId="2A560A7F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</w:t>
            </w: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0D9" w:themeFill="accent4" w:themeFillTint="66"/>
            <w:vAlign w:val="center"/>
          </w:tcPr>
          <w:p w14:paraId="3D3B216B" w14:textId="41DD6841" w:rsidR="00783B8B" w:rsidRPr="00B6226C" w:rsidDel="00115C70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LTA</w:t>
            </w:r>
          </w:p>
        </w:tc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207DE4BC" w14:textId="65F54F57" w:rsidR="00783B8B" w:rsidRPr="00B6226C" w:rsidDel="00A861DA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  <w:tc>
          <w:tcPr>
            <w:tcW w:w="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18BCB220" w14:textId="0EF1B29F" w:rsidR="00783B8B" w:rsidRPr="00B6226C" w:rsidRDefault="00783B8B" w:rsidP="00783B8B">
            <w:pPr>
              <w:pStyle w:val="BodytextJustified"/>
              <w:spacing w:after="0" w:line="288" w:lineRule="auto"/>
              <w:ind w:left="-66" w:right="-6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Col X-Band</w:t>
            </w:r>
          </w:p>
        </w:tc>
      </w:tr>
    </w:tbl>
    <w:p w14:paraId="62F88A1A" w14:textId="0B402055" w:rsidR="00E71A72" w:rsidRPr="00B6226C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15</w:t>
      </w:r>
      <w:r w:rsidR="00FB37C8">
        <w:fldChar w:fldCharType="end"/>
      </w:r>
      <w:r>
        <w:t xml:space="preserve">: Sentinel-1 </w:t>
      </w:r>
      <w:r w:rsidR="005C40A6">
        <w:t xml:space="preserve">Removed </w:t>
      </w:r>
      <w:r>
        <w:t>Auxiliary Data</w:t>
      </w:r>
    </w:p>
    <w:p w14:paraId="7E56748C" w14:textId="58F01B93" w:rsidR="00B13BA6" w:rsidRDefault="00B13BA6" w:rsidP="002C0146">
      <w:pPr>
        <w:pStyle w:val="Body"/>
      </w:pPr>
    </w:p>
    <w:p w14:paraId="43EA9E20" w14:textId="1D2B0021" w:rsidR="00DE27F2" w:rsidRDefault="006968F9" w:rsidP="00DE27F2">
      <w:pPr>
        <w:pStyle w:val="Heading03"/>
      </w:pPr>
      <w:bookmarkStart w:id="428" w:name="_Toc212216603"/>
      <w:r>
        <w:t>Removed</w:t>
      </w:r>
      <w:bookmarkEnd w:id="428"/>
      <w:r>
        <w:t xml:space="preserve"> </w:t>
      </w:r>
      <w:bookmarkStart w:id="429" w:name="_Toc212216604"/>
      <w:r w:rsidR="0071489F" w:rsidRPr="0071489F">
        <w:t>Mission Planning and FOS Files</w:t>
      </w:r>
      <w:bookmarkEnd w:id="429"/>
    </w:p>
    <w:tbl>
      <w:tblPr>
        <w:tblStyle w:val="TableGrid"/>
        <w:tblW w:w="10060" w:type="dxa"/>
        <w:tblLayout w:type="fixed"/>
        <w:tblLook w:val="06A0" w:firstRow="1" w:lastRow="0" w:firstColumn="1" w:lastColumn="0" w:noHBand="1" w:noVBand="1"/>
      </w:tblPr>
      <w:tblGrid>
        <w:gridCol w:w="1555"/>
        <w:gridCol w:w="1417"/>
        <w:gridCol w:w="567"/>
        <w:gridCol w:w="851"/>
        <w:gridCol w:w="708"/>
        <w:gridCol w:w="709"/>
        <w:gridCol w:w="709"/>
        <w:gridCol w:w="709"/>
        <w:gridCol w:w="708"/>
        <w:gridCol w:w="1418"/>
        <w:gridCol w:w="709"/>
      </w:tblGrid>
      <w:tr w:rsidR="0071489F" w:rsidRPr="00B6226C" w14:paraId="0BD9BDCA" w14:textId="77777777" w:rsidTr="002D5F4D">
        <w:trPr>
          <w:trHeight w:val="300"/>
          <w:tblHeader/>
        </w:trPr>
        <w:tc>
          <w:tcPr>
            <w:tcW w:w="1555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7A2EB8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Product Type</w:t>
            </w:r>
          </w:p>
        </w:tc>
        <w:tc>
          <w:tcPr>
            <w:tcW w:w="14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5F017C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Description</w:t>
            </w:r>
          </w:p>
        </w:tc>
        <w:tc>
          <w:tcPr>
            <w:tcW w:w="7088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</w:tcPr>
          <w:p w14:paraId="7AC8FE89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EOF-</w:t>
            </w:r>
            <w:r w:rsidRPr="00B6226C">
              <w:rPr>
                <w:b/>
                <w:bCs/>
                <w:sz w:val="20"/>
              </w:rPr>
              <w:t>CSC Applicability</w:t>
            </w:r>
          </w:p>
        </w:tc>
      </w:tr>
      <w:tr w:rsidR="00EF78E0" w:rsidRPr="00B6226C" w14:paraId="23DA2AF5" w14:textId="77777777" w:rsidTr="002D5F4D">
        <w:trPr>
          <w:trHeight w:val="557"/>
          <w:tblHeader/>
        </w:trPr>
        <w:tc>
          <w:tcPr>
            <w:tcW w:w="1555" w:type="dxa"/>
            <w:vMerge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52B724" w14:textId="77777777" w:rsidR="0071489F" w:rsidRPr="00B6226C" w:rsidRDefault="0071489F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48A1DD" w14:textId="77777777" w:rsidR="0071489F" w:rsidRPr="00B6226C" w:rsidRDefault="0071489F">
            <w:pPr>
              <w:jc w:val="center"/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076878E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</w:pPr>
            <w:r w:rsidRPr="00B6226C">
              <w:rPr>
                <w:b/>
                <w:bCs/>
                <w:sz w:val="18"/>
                <w:szCs w:val="18"/>
              </w:rPr>
              <w:t>FOS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CC"/>
            <w:vAlign w:val="center"/>
          </w:tcPr>
          <w:p w14:paraId="6E3B3E8E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 w:themeFill="accent2" w:themeFillTint="66"/>
            <w:vAlign w:val="center"/>
          </w:tcPr>
          <w:p w14:paraId="71DBC3F8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ADG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CEFEF"/>
            <w:vAlign w:val="center"/>
          </w:tcPr>
          <w:p w14:paraId="16FA0100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</w:t>
            </w:r>
            <w:r w:rsidRPr="00B6226C">
              <w:rPr>
                <w:b/>
                <w:bCs/>
                <w:sz w:val="20"/>
                <w:shd w:val="clear" w:color="auto" w:fill="ECEFEF"/>
              </w:rPr>
              <w:t>OD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vAlign w:val="center"/>
          </w:tcPr>
          <w:p w14:paraId="100512E0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MPC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D4B4" w:themeFill="accent6" w:themeFillTint="66"/>
            <w:vAlign w:val="center"/>
          </w:tcPr>
          <w:p w14:paraId="2DB1E5DB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PR</w:t>
            </w: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6E3BC" w:themeFill="accent3" w:themeFillTint="66"/>
            <w:vAlign w:val="center"/>
          </w:tcPr>
          <w:p w14:paraId="1CCBCB2B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EDRS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DFEC" w:themeFill="accent4" w:themeFillTint="33"/>
            <w:vAlign w:val="center"/>
          </w:tcPr>
          <w:p w14:paraId="513DE479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DATA ACQUISITION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E72C41B" w14:textId="77777777" w:rsidR="0071489F" w:rsidRPr="00B6226C" w:rsidRDefault="0071489F">
            <w:pPr>
              <w:pStyle w:val="BodytextJustified"/>
              <w:spacing w:after="0" w:line="288" w:lineRule="auto"/>
              <w:ind w:left="-66" w:right="-68"/>
              <w:jc w:val="center"/>
              <w:rPr>
                <w:b/>
                <w:bCs/>
                <w:sz w:val="20"/>
              </w:rPr>
            </w:pPr>
            <w:r w:rsidRPr="00B6226C">
              <w:rPr>
                <w:b/>
                <w:bCs/>
                <w:sz w:val="20"/>
              </w:rPr>
              <w:t>Col X-Band</w:t>
            </w:r>
          </w:p>
        </w:tc>
      </w:tr>
    </w:tbl>
    <w:p w14:paraId="4BA9CC8C" w14:textId="77EFDFE2" w:rsidR="0071489F" w:rsidRDefault="001557BC" w:rsidP="001557BC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16</w:t>
      </w:r>
      <w:r w:rsidR="00FB37C8">
        <w:fldChar w:fldCharType="end"/>
      </w:r>
      <w:r>
        <w:t>: Sentinel-1 Removed Mission Planning and FOS Files</w:t>
      </w:r>
    </w:p>
    <w:p w14:paraId="1784A430" w14:textId="77777777" w:rsidR="0000633D" w:rsidRDefault="0000633D" w:rsidP="0071489F">
      <w:pPr>
        <w:pStyle w:val="Body"/>
      </w:pPr>
    </w:p>
    <w:p w14:paraId="25987542" w14:textId="77777777" w:rsidR="0000633D" w:rsidRDefault="0000633D" w:rsidP="0071489F">
      <w:pPr>
        <w:pStyle w:val="Body"/>
      </w:pPr>
    </w:p>
    <w:p w14:paraId="1EAD97B6" w14:textId="77777777" w:rsidR="0000633D" w:rsidRDefault="0000633D" w:rsidP="0071489F">
      <w:pPr>
        <w:pStyle w:val="Body"/>
      </w:pPr>
    </w:p>
    <w:p w14:paraId="14AAC8C5" w14:textId="77777777" w:rsidR="0000633D" w:rsidRDefault="0000633D" w:rsidP="0071489F">
      <w:pPr>
        <w:pStyle w:val="Body"/>
      </w:pPr>
    </w:p>
    <w:p w14:paraId="56ADDBE8" w14:textId="77777777" w:rsidR="0000633D" w:rsidRDefault="0000633D" w:rsidP="0071489F">
      <w:pPr>
        <w:pStyle w:val="Body"/>
      </w:pPr>
    </w:p>
    <w:p w14:paraId="52D84673" w14:textId="77777777" w:rsidR="0000633D" w:rsidRDefault="0000633D" w:rsidP="0071489F">
      <w:pPr>
        <w:pStyle w:val="Body"/>
      </w:pPr>
    </w:p>
    <w:p w14:paraId="4B9EA879" w14:textId="77777777" w:rsidR="0000633D" w:rsidRDefault="0000633D" w:rsidP="0071489F">
      <w:pPr>
        <w:pStyle w:val="Body"/>
      </w:pPr>
    </w:p>
    <w:p w14:paraId="695760C8" w14:textId="77777777" w:rsidR="0071489F" w:rsidRPr="0071489F" w:rsidRDefault="0071489F" w:rsidP="004B44DF">
      <w:pPr>
        <w:pStyle w:val="Body"/>
      </w:pPr>
    </w:p>
    <w:p w14:paraId="6EF1E66A" w14:textId="5AC09ED6" w:rsidR="00820B58" w:rsidRPr="00B6226C" w:rsidRDefault="00820B58" w:rsidP="008A5D4B">
      <w:pPr>
        <w:pStyle w:val="Heading02"/>
      </w:pPr>
      <w:bookmarkStart w:id="430" w:name="_Toc212216605"/>
      <w:r w:rsidRPr="00B6226C">
        <w:t>Sentinel-2</w:t>
      </w:r>
      <w:bookmarkEnd w:id="430"/>
      <w:r w:rsidR="00B112E0" w:rsidRPr="00B6226C">
        <w:t xml:space="preserve"> </w:t>
      </w:r>
    </w:p>
    <w:p w14:paraId="066FFB99" w14:textId="68C1AB0C" w:rsidR="00820B58" w:rsidRPr="00B6226C" w:rsidRDefault="002A4736" w:rsidP="002C0146">
      <w:pPr>
        <w:pStyle w:val="Body"/>
        <w:rPr>
          <w:color w:val="003249"/>
          <w:sz w:val="28"/>
        </w:rPr>
      </w:pPr>
      <w:r>
        <w:lastRenderedPageBreak/>
        <w:t xml:space="preserve">No products or </w:t>
      </w:r>
      <w:proofErr w:type="spellStart"/>
      <w:r>
        <w:t>Auxilliary</w:t>
      </w:r>
      <w:proofErr w:type="spellEnd"/>
      <w:r>
        <w:t xml:space="preserve"> Data removed from Sentinel-2 baseline</w:t>
      </w:r>
      <w:r w:rsidR="00C515E3">
        <w:t xml:space="preserve"> up to now</w:t>
      </w:r>
      <w:r>
        <w:t>.</w:t>
      </w:r>
      <w:r w:rsidR="00820B58" w:rsidRPr="00B6226C">
        <w:br w:type="page"/>
      </w:r>
    </w:p>
    <w:p w14:paraId="5DFD3A23" w14:textId="0BFC73EB" w:rsidR="00820B58" w:rsidRPr="00B6226C" w:rsidRDefault="00B13BA6" w:rsidP="008A5D4B">
      <w:pPr>
        <w:pStyle w:val="Heading02"/>
      </w:pPr>
      <w:bookmarkStart w:id="431" w:name="_Toc212216606"/>
      <w:r w:rsidRPr="00B6226C">
        <w:lastRenderedPageBreak/>
        <w:t>Sentinel-3</w:t>
      </w:r>
      <w:bookmarkEnd w:id="431"/>
      <w:r w:rsidRPr="00B6226C">
        <w:t xml:space="preserve"> </w:t>
      </w:r>
    </w:p>
    <w:p w14:paraId="1BD545B1" w14:textId="1EE3879E" w:rsidR="00B13BA6" w:rsidRPr="00B6226C" w:rsidRDefault="00820B58" w:rsidP="002C0146">
      <w:pPr>
        <w:pStyle w:val="Heading03"/>
      </w:pPr>
      <w:bookmarkStart w:id="432" w:name="_Toc212216607"/>
      <w:r w:rsidRPr="00B6226C">
        <w:t>R</w:t>
      </w:r>
      <w:r w:rsidR="00B13BA6" w:rsidRPr="00B6226C">
        <w:t>emoved products</w:t>
      </w:r>
      <w:bookmarkEnd w:id="432"/>
      <w:r w:rsidR="00B13BA6" w:rsidRPr="00B6226C">
        <w:t xml:space="preserve"> </w:t>
      </w:r>
    </w:p>
    <w:tbl>
      <w:tblPr>
        <w:tblStyle w:val="TableGrid"/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780"/>
        <w:gridCol w:w="2268"/>
        <w:gridCol w:w="1560"/>
        <w:gridCol w:w="732"/>
        <w:gridCol w:w="732"/>
        <w:gridCol w:w="732"/>
        <w:gridCol w:w="732"/>
        <w:gridCol w:w="732"/>
        <w:gridCol w:w="699"/>
      </w:tblGrid>
      <w:tr w:rsidR="00820B58" w:rsidRPr="00B6226C" w14:paraId="4B97EB35" w14:textId="77777777" w:rsidTr="237BE3EA">
        <w:trPr>
          <w:trHeight w:val="414"/>
          <w:tblHeader/>
          <w:jc w:val="center"/>
        </w:trPr>
        <w:tc>
          <w:tcPr>
            <w:tcW w:w="481" w:type="pct"/>
            <w:vMerge w:val="restart"/>
            <w:shd w:val="clear" w:color="auto" w:fill="E6E6E6"/>
            <w:vAlign w:val="center"/>
          </w:tcPr>
          <w:p w14:paraId="1B61B026" w14:textId="2511520C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Payload</w:t>
            </w:r>
          </w:p>
        </w:tc>
        <w:tc>
          <w:tcPr>
            <w:tcW w:w="393" w:type="pct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0DAF6206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Level</w:t>
            </w:r>
          </w:p>
        </w:tc>
        <w:tc>
          <w:tcPr>
            <w:tcW w:w="1143" w:type="pct"/>
            <w:vMerge w:val="restart"/>
            <w:shd w:val="clear" w:color="auto" w:fill="E6E6E6"/>
            <w:vAlign w:val="center"/>
          </w:tcPr>
          <w:p w14:paraId="1C5026D8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786" w:type="pct"/>
            <w:vMerge w:val="restart"/>
            <w:shd w:val="clear" w:color="auto" w:fill="E6E6E6"/>
            <w:vAlign w:val="center"/>
          </w:tcPr>
          <w:p w14:paraId="49EEFBD1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 xml:space="preserve">Product Type </w:t>
            </w:r>
          </w:p>
        </w:tc>
        <w:tc>
          <w:tcPr>
            <w:tcW w:w="2197" w:type="pct"/>
            <w:gridSpan w:val="6"/>
            <w:shd w:val="clear" w:color="auto" w:fill="E6E6E6"/>
            <w:vAlign w:val="center"/>
          </w:tcPr>
          <w:p w14:paraId="703F6879" w14:textId="6EF7C5A0" w:rsidR="00820B58" w:rsidRPr="00B6226C" w:rsidRDefault="00ED633A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EOF-</w:t>
            </w:r>
            <w:r w:rsidR="00820B58" w:rsidRPr="00B6226C">
              <w:rPr>
                <w:b/>
                <w:sz w:val="20"/>
                <w:szCs w:val="18"/>
              </w:rPr>
              <w:t>CSC Applicability</w:t>
            </w:r>
          </w:p>
        </w:tc>
      </w:tr>
      <w:tr w:rsidR="00820B58" w:rsidRPr="00B6226C" w14:paraId="160171BA" w14:textId="77777777" w:rsidTr="237BE3EA">
        <w:trPr>
          <w:trHeight w:val="274"/>
          <w:tblHeader/>
          <w:jc w:val="center"/>
        </w:trPr>
        <w:tc>
          <w:tcPr>
            <w:tcW w:w="481" w:type="pct"/>
            <w:vMerge/>
            <w:vAlign w:val="center"/>
          </w:tcPr>
          <w:p w14:paraId="1E2736D5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3" w:type="pct"/>
            <w:vMerge/>
            <w:tcMar>
              <w:left w:w="57" w:type="dxa"/>
              <w:right w:w="57" w:type="dxa"/>
            </w:tcMar>
            <w:vAlign w:val="center"/>
          </w:tcPr>
          <w:p w14:paraId="616F5667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43" w:type="pct"/>
            <w:vMerge/>
            <w:vAlign w:val="center"/>
          </w:tcPr>
          <w:p w14:paraId="0752A322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86" w:type="pct"/>
            <w:vMerge/>
            <w:vAlign w:val="center"/>
          </w:tcPr>
          <w:p w14:paraId="0849108B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69" w:type="pct"/>
            <w:shd w:val="clear" w:color="auto" w:fill="FBD4B4" w:themeFill="accent6" w:themeFillTint="66"/>
            <w:vAlign w:val="center"/>
          </w:tcPr>
          <w:p w14:paraId="760C5905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PR</w:t>
            </w:r>
          </w:p>
        </w:tc>
        <w:tc>
          <w:tcPr>
            <w:tcW w:w="369" w:type="pct"/>
            <w:shd w:val="clear" w:color="auto" w:fill="DAEEF3" w:themeFill="accent5" w:themeFillTint="33"/>
            <w:vAlign w:val="center"/>
          </w:tcPr>
          <w:p w14:paraId="52BFFB51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MPC</w:t>
            </w:r>
          </w:p>
        </w:tc>
        <w:tc>
          <w:tcPr>
            <w:tcW w:w="369" w:type="pct"/>
            <w:shd w:val="clear" w:color="auto" w:fill="CCC0D9" w:themeFill="accent4" w:themeFillTint="66"/>
            <w:vAlign w:val="center"/>
          </w:tcPr>
          <w:p w14:paraId="2A193ED9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LTA</w:t>
            </w:r>
          </w:p>
        </w:tc>
        <w:tc>
          <w:tcPr>
            <w:tcW w:w="369" w:type="pct"/>
            <w:shd w:val="clear" w:color="auto" w:fill="D6E3BC" w:themeFill="accent3" w:themeFillTint="66"/>
            <w:vAlign w:val="center"/>
          </w:tcPr>
          <w:p w14:paraId="258CDE4E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DA</w:t>
            </w:r>
          </w:p>
        </w:tc>
        <w:tc>
          <w:tcPr>
            <w:tcW w:w="369" w:type="pct"/>
            <w:shd w:val="clear" w:color="auto" w:fill="8DB3E2" w:themeFill="text2" w:themeFillTint="66"/>
            <w:vAlign w:val="center"/>
          </w:tcPr>
          <w:p w14:paraId="28391727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EUM</w:t>
            </w:r>
          </w:p>
        </w:tc>
        <w:tc>
          <w:tcPr>
            <w:tcW w:w="352" w:type="pct"/>
            <w:shd w:val="clear" w:color="auto" w:fill="F2F2F2" w:themeFill="background1" w:themeFillShade="F2"/>
            <w:vAlign w:val="center"/>
          </w:tcPr>
          <w:p w14:paraId="3139EB37" w14:textId="77777777" w:rsidR="00820B58" w:rsidRPr="00B6226C" w:rsidRDefault="00820B58" w:rsidP="003D463F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POD</w:t>
            </w:r>
          </w:p>
        </w:tc>
      </w:tr>
    </w:tbl>
    <w:p w14:paraId="4DDBDF3A" w14:textId="4C8DCE7A" w:rsidR="00B13BA6" w:rsidRPr="00B6226C" w:rsidRDefault="003A2E6F" w:rsidP="003A2E6F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17</w:t>
      </w:r>
      <w:r w:rsidR="00FB37C8">
        <w:fldChar w:fldCharType="end"/>
      </w:r>
      <w:r>
        <w:t>: Sentinel-3 Removed Products</w:t>
      </w:r>
    </w:p>
    <w:p w14:paraId="1658DE10" w14:textId="271E0F00" w:rsidR="00A575F0" w:rsidRDefault="00820B58" w:rsidP="00FB37C8">
      <w:pPr>
        <w:pStyle w:val="Heading03"/>
      </w:pPr>
      <w:bookmarkStart w:id="433" w:name="_Toc212216608"/>
      <w:r w:rsidRPr="00B6226C">
        <w:t>Removed auxiliary data</w:t>
      </w:r>
      <w:bookmarkEnd w:id="433"/>
    </w:p>
    <w:tbl>
      <w:tblPr>
        <w:tblStyle w:val="NogridTable1"/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2009"/>
        <w:gridCol w:w="992"/>
        <w:gridCol w:w="567"/>
        <w:gridCol w:w="678"/>
        <w:gridCol w:w="717"/>
        <w:gridCol w:w="630"/>
        <w:gridCol w:w="684"/>
        <w:gridCol w:w="703"/>
        <w:gridCol w:w="699"/>
        <w:gridCol w:w="708"/>
      </w:tblGrid>
      <w:tr w:rsidR="00E75D74" w14:paraId="3C9077B4" w14:textId="77777777" w:rsidTr="003F13F9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  <w:vMerge w:val="restart"/>
            <w:shd w:val="clear" w:color="auto" w:fill="F2F2F2" w:themeFill="background1" w:themeFillShade="F2"/>
            <w:vAlign w:val="center"/>
          </w:tcPr>
          <w:p w14:paraId="7BE03B9F" w14:textId="4CBDAC67" w:rsidR="00E75D74" w:rsidRPr="00E75D74" w:rsidRDefault="00E75D74" w:rsidP="00FB37C8">
            <w:pPr>
              <w:pStyle w:val="Body"/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75D74">
              <w:rPr>
                <w:b/>
                <w:bCs/>
                <w:sz w:val="20"/>
                <w:szCs w:val="20"/>
              </w:rPr>
              <w:t>Product Type</w:t>
            </w:r>
          </w:p>
        </w:tc>
        <w:tc>
          <w:tcPr>
            <w:tcW w:w="2009" w:type="dxa"/>
            <w:vMerge w:val="restart"/>
            <w:shd w:val="clear" w:color="auto" w:fill="F2F2F2" w:themeFill="background1" w:themeFillShade="F2"/>
            <w:vAlign w:val="center"/>
          </w:tcPr>
          <w:p w14:paraId="645C4A15" w14:textId="12818099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75D7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378" w:type="dxa"/>
            <w:gridSpan w:val="9"/>
            <w:shd w:val="clear" w:color="auto" w:fill="F2F2F2" w:themeFill="background1" w:themeFillShade="F2"/>
            <w:vAlign w:val="center"/>
          </w:tcPr>
          <w:p w14:paraId="577B9F05" w14:textId="1A08DF28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75D74">
              <w:rPr>
                <w:b/>
                <w:bCs/>
                <w:sz w:val="20"/>
                <w:szCs w:val="20"/>
              </w:rPr>
              <w:t>EOF-CSC Applicability</w:t>
            </w:r>
          </w:p>
        </w:tc>
      </w:tr>
      <w:tr w:rsidR="00E75D74" w14:paraId="6FB1341A" w14:textId="77777777" w:rsidTr="003F13F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7" w:type="dxa"/>
            <w:vMerge/>
          </w:tcPr>
          <w:p w14:paraId="13840960" w14:textId="77777777" w:rsidR="00E75D74" w:rsidRPr="00E75D74" w:rsidRDefault="00E75D74" w:rsidP="00FB37C8">
            <w:pPr>
              <w:pStyle w:val="Body"/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09" w:type="dxa"/>
            <w:vMerge/>
          </w:tcPr>
          <w:p w14:paraId="4B686098" w14:textId="77777777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DBEAED"/>
            <w:vAlign w:val="center"/>
          </w:tcPr>
          <w:p w14:paraId="7E4E9450" w14:textId="0CE18ED0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EXT Provider</w:t>
            </w:r>
          </w:p>
        </w:tc>
        <w:tc>
          <w:tcPr>
            <w:tcW w:w="567" w:type="dxa"/>
            <w:shd w:val="clear" w:color="auto" w:fill="8DB3E2" w:themeFill="text2" w:themeFillTint="66"/>
            <w:vAlign w:val="center"/>
          </w:tcPr>
          <w:p w14:paraId="279CACE3" w14:textId="44308705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EUM</w:t>
            </w:r>
          </w:p>
        </w:tc>
        <w:tc>
          <w:tcPr>
            <w:tcW w:w="678" w:type="dxa"/>
            <w:shd w:val="clear" w:color="auto" w:fill="E5B8B7" w:themeFill="accent2" w:themeFillTint="66"/>
            <w:vAlign w:val="center"/>
          </w:tcPr>
          <w:p w14:paraId="40A142A0" w14:textId="14B8B345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ADG</w:t>
            </w:r>
          </w:p>
        </w:tc>
        <w:tc>
          <w:tcPr>
            <w:tcW w:w="717" w:type="dxa"/>
            <w:shd w:val="clear" w:color="auto" w:fill="E2E2E2"/>
            <w:vAlign w:val="center"/>
          </w:tcPr>
          <w:p w14:paraId="0585DCE1" w14:textId="0CC2197D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POD</w:t>
            </w:r>
          </w:p>
        </w:tc>
        <w:tc>
          <w:tcPr>
            <w:tcW w:w="630" w:type="dxa"/>
            <w:shd w:val="clear" w:color="auto" w:fill="C4BC96" w:themeFill="background2" w:themeFillShade="BF"/>
            <w:vAlign w:val="center"/>
          </w:tcPr>
          <w:p w14:paraId="7B7754AA" w14:textId="0D588576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RS</w:t>
            </w:r>
          </w:p>
        </w:tc>
        <w:tc>
          <w:tcPr>
            <w:tcW w:w="684" w:type="dxa"/>
            <w:shd w:val="clear" w:color="auto" w:fill="FBD4B4" w:themeFill="accent6" w:themeFillTint="66"/>
            <w:vAlign w:val="center"/>
          </w:tcPr>
          <w:p w14:paraId="2BF7EF0D" w14:textId="1804CA6C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PR</w:t>
            </w:r>
          </w:p>
        </w:tc>
        <w:tc>
          <w:tcPr>
            <w:tcW w:w="703" w:type="dxa"/>
            <w:shd w:val="clear" w:color="auto" w:fill="CCC0D9" w:themeFill="accent4" w:themeFillTint="66"/>
            <w:vAlign w:val="center"/>
          </w:tcPr>
          <w:p w14:paraId="619A91C6" w14:textId="0AD660D0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LTA</w:t>
            </w:r>
          </w:p>
        </w:tc>
        <w:tc>
          <w:tcPr>
            <w:tcW w:w="699" w:type="dxa"/>
            <w:shd w:val="clear" w:color="auto" w:fill="D6E3BC" w:themeFill="accent3" w:themeFillTint="66"/>
            <w:vAlign w:val="center"/>
          </w:tcPr>
          <w:p w14:paraId="01D740C9" w14:textId="5D4CBB4A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DA</w:t>
            </w:r>
          </w:p>
        </w:tc>
        <w:tc>
          <w:tcPr>
            <w:tcW w:w="708" w:type="dxa"/>
            <w:shd w:val="clear" w:color="auto" w:fill="E0CCBB"/>
            <w:vAlign w:val="center"/>
          </w:tcPr>
          <w:p w14:paraId="39DD090E" w14:textId="63B9FAC5" w:rsidR="00E75D74" w:rsidRPr="00E75D74" w:rsidRDefault="00E75D74" w:rsidP="00FB37C8">
            <w:pPr>
              <w:pStyle w:val="Body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E75D74">
              <w:rPr>
                <w:b/>
                <w:bCs/>
                <w:sz w:val="18"/>
                <w:szCs w:val="18"/>
              </w:rPr>
              <w:t>MPC</w:t>
            </w:r>
          </w:p>
        </w:tc>
      </w:tr>
    </w:tbl>
    <w:p w14:paraId="636C97CD" w14:textId="7E97F0A9" w:rsidR="005D192B" w:rsidRPr="005D192B" w:rsidRDefault="00FB37C8" w:rsidP="00FB37C8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: Sentinel-3 Removed Auxiliary </w:t>
      </w:r>
      <w:proofErr w:type="spellStart"/>
      <w:r>
        <w:t>Datas</w:t>
      </w:r>
      <w:proofErr w:type="spellEnd"/>
    </w:p>
    <w:p w14:paraId="5556C0D6" w14:textId="2C88B21D" w:rsidR="00F1620E" w:rsidRPr="00B6226C" w:rsidRDefault="00F1620E" w:rsidP="008A5D4B">
      <w:pPr>
        <w:pStyle w:val="Heading02"/>
      </w:pPr>
      <w:bookmarkStart w:id="434" w:name="_Toc212216609"/>
      <w:r w:rsidRPr="00B6226C">
        <w:t>S</w:t>
      </w:r>
      <w:r w:rsidR="00B13BA6" w:rsidRPr="00B6226C">
        <w:t>entinel-</w:t>
      </w:r>
      <w:r w:rsidRPr="00B6226C">
        <w:t>5p</w:t>
      </w:r>
      <w:bookmarkEnd w:id="434"/>
      <w:r w:rsidRPr="00B6226C">
        <w:t xml:space="preserve"> </w:t>
      </w:r>
    </w:p>
    <w:p w14:paraId="6D378861" w14:textId="3AF08D8A" w:rsidR="00C90C88" w:rsidRPr="00B6226C" w:rsidRDefault="00C90C88" w:rsidP="00C90C88">
      <w:pPr>
        <w:pStyle w:val="Heading03"/>
      </w:pPr>
      <w:bookmarkStart w:id="435" w:name="_Toc212216610"/>
      <w:r w:rsidRPr="00B6226C">
        <w:t>Removed products</w:t>
      </w:r>
      <w:bookmarkEnd w:id="435"/>
    </w:p>
    <w:tbl>
      <w:tblPr>
        <w:tblStyle w:val="TableGrid"/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8"/>
        <w:gridCol w:w="1072"/>
        <w:gridCol w:w="2542"/>
        <w:gridCol w:w="1337"/>
        <w:gridCol w:w="1337"/>
        <w:gridCol w:w="1205"/>
        <w:gridCol w:w="1091"/>
      </w:tblGrid>
      <w:tr w:rsidR="00C90C88" w:rsidRPr="00B6226C" w14:paraId="7FA12106" w14:textId="77777777" w:rsidTr="004D6CB1">
        <w:trPr>
          <w:trHeight w:val="414"/>
          <w:tblHeader/>
          <w:jc w:val="center"/>
        </w:trPr>
        <w:tc>
          <w:tcPr>
            <w:tcW w:w="674" w:type="pct"/>
            <w:vMerge w:val="restart"/>
            <w:shd w:val="clear" w:color="auto" w:fill="E6E6E6"/>
            <w:vAlign w:val="center"/>
          </w:tcPr>
          <w:p w14:paraId="65481E2F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Payload</w:t>
            </w:r>
          </w:p>
        </w:tc>
        <w:tc>
          <w:tcPr>
            <w:tcW w:w="540" w:type="pct"/>
            <w:vMerge w:val="restart"/>
            <w:shd w:val="clear" w:color="auto" w:fill="E6E6E6"/>
            <w:tcMar>
              <w:left w:w="57" w:type="dxa"/>
              <w:right w:w="57" w:type="dxa"/>
            </w:tcMar>
            <w:vAlign w:val="center"/>
          </w:tcPr>
          <w:p w14:paraId="1ABAE225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Level</w:t>
            </w:r>
          </w:p>
        </w:tc>
        <w:tc>
          <w:tcPr>
            <w:tcW w:w="1281" w:type="pct"/>
            <w:vMerge w:val="restart"/>
            <w:shd w:val="clear" w:color="auto" w:fill="E6E6E6"/>
            <w:vAlign w:val="center"/>
          </w:tcPr>
          <w:p w14:paraId="0E825C98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 xml:space="preserve">Product Type </w:t>
            </w:r>
          </w:p>
        </w:tc>
        <w:tc>
          <w:tcPr>
            <w:tcW w:w="2505" w:type="pct"/>
            <w:gridSpan w:val="4"/>
            <w:shd w:val="clear" w:color="auto" w:fill="E6E6E6"/>
            <w:vAlign w:val="center"/>
          </w:tcPr>
          <w:p w14:paraId="3A26DAB5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</w:rPr>
              <w:t>CSC GS Applicability</w:t>
            </w:r>
          </w:p>
        </w:tc>
      </w:tr>
      <w:tr w:rsidR="00C90C88" w:rsidRPr="00B6226C" w14:paraId="408457C6" w14:textId="77777777" w:rsidTr="004D6CB1">
        <w:trPr>
          <w:trHeight w:val="414"/>
          <w:tblHeader/>
          <w:jc w:val="center"/>
        </w:trPr>
        <w:tc>
          <w:tcPr>
            <w:tcW w:w="674" w:type="pct"/>
            <w:vMerge/>
            <w:vAlign w:val="center"/>
          </w:tcPr>
          <w:p w14:paraId="637CEA20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40" w:type="pct"/>
            <w:vMerge/>
            <w:tcMar>
              <w:left w:w="57" w:type="dxa"/>
              <w:right w:w="57" w:type="dxa"/>
            </w:tcMar>
            <w:vAlign w:val="center"/>
          </w:tcPr>
          <w:p w14:paraId="4A2EACB5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81" w:type="pct"/>
            <w:vMerge/>
            <w:vAlign w:val="center"/>
          </w:tcPr>
          <w:p w14:paraId="7BA488D9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74" w:type="pct"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7222D8A7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</w:rPr>
            </w:pPr>
            <w:r w:rsidRPr="00B6226C">
              <w:rPr>
                <w:b/>
                <w:sz w:val="20"/>
              </w:rPr>
              <w:t>MPC</w:t>
            </w:r>
          </w:p>
        </w:tc>
        <w:tc>
          <w:tcPr>
            <w:tcW w:w="674" w:type="pct"/>
            <w:tcBorders>
              <w:bottom w:val="single" w:sz="12" w:space="0" w:color="auto"/>
            </w:tcBorders>
            <w:shd w:val="clear" w:color="auto" w:fill="FBD4B4" w:themeFill="accent6" w:themeFillTint="66"/>
            <w:vAlign w:val="center"/>
          </w:tcPr>
          <w:p w14:paraId="3DDE6732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PR</w:t>
            </w:r>
          </w:p>
        </w:tc>
        <w:tc>
          <w:tcPr>
            <w:tcW w:w="607" w:type="pct"/>
            <w:tcBorders>
              <w:bottom w:val="single" w:sz="12" w:space="0" w:color="auto"/>
            </w:tcBorders>
            <w:shd w:val="clear" w:color="auto" w:fill="CCC0D9" w:themeFill="accent4" w:themeFillTint="66"/>
            <w:vAlign w:val="center"/>
          </w:tcPr>
          <w:p w14:paraId="1829ABA1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bCs/>
                <w:sz w:val="20"/>
                <w:szCs w:val="20"/>
              </w:rPr>
              <w:t>LTA</w:t>
            </w:r>
            <w:r w:rsidRPr="00B6226C">
              <w:rPr>
                <w:rStyle w:val="FootnoteReference"/>
                <w:b/>
                <w:bCs/>
                <w:sz w:val="20"/>
                <w:szCs w:val="20"/>
              </w:rPr>
              <w:footnoteReference w:id="3"/>
            </w:r>
          </w:p>
        </w:tc>
        <w:tc>
          <w:tcPr>
            <w:tcW w:w="550" w:type="pct"/>
            <w:tcBorders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11A9F763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</w:rPr>
              <w:t>DA</w:t>
            </w:r>
          </w:p>
        </w:tc>
      </w:tr>
    </w:tbl>
    <w:p w14:paraId="1976A19D" w14:textId="201EE207" w:rsidR="003A2E6F" w:rsidRDefault="003A2E6F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19</w:t>
      </w:r>
      <w:r w:rsidR="00FB37C8">
        <w:fldChar w:fldCharType="end"/>
      </w:r>
      <w:r>
        <w:t>: Sentinel-5P Removed Products</w:t>
      </w:r>
    </w:p>
    <w:p w14:paraId="59A2F212" w14:textId="619C0E17" w:rsidR="00C90C88" w:rsidRPr="00B6226C" w:rsidRDefault="00C90C88" w:rsidP="00C90C88">
      <w:pPr>
        <w:pStyle w:val="Heading03"/>
      </w:pPr>
      <w:r w:rsidRPr="00B6226C">
        <w:t xml:space="preserve"> </w:t>
      </w:r>
      <w:bookmarkStart w:id="436" w:name="_Toc212216611"/>
      <w:r w:rsidRPr="00B6226C">
        <w:t>Removed Auxiliary data</w:t>
      </w:r>
      <w:bookmarkEnd w:id="436"/>
    </w:p>
    <w:tbl>
      <w:tblPr>
        <w:tblStyle w:val="TableGrid"/>
        <w:tblW w:w="4996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4624"/>
        <w:gridCol w:w="593"/>
        <w:gridCol w:w="593"/>
        <w:gridCol w:w="593"/>
        <w:gridCol w:w="593"/>
        <w:gridCol w:w="1158"/>
      </w:tblGrid>
      <w:tr w:rsidR="00C90C88" w:rsidRPr="00B6226C" w14:paraId="070AEC7F" w14:textId="77777777" w:rsidTr="004D6CB1">
        <w:trPr>
          <w:trHeight w:val="414"/>
          <w:tblHeader/>
          <w:jc w:val="center"/>
        </w:trPr>
        <w:tc>
          <w:tcPr>
            <w:tcW w:w="888" w:type="pct"/>
            <w:vMerge w:val="restart"/>
            <w:shd w:val="clear" w:color="auto" w:fill="E6E6E6"/>
            <w:vAlign w:val="center"/>
          </w:tcPr>
          <w:p w14:paraId="7DAC69CF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Product Type</w:t>
            </w:r>
          </w:p>
        </w:tc>
        <w:tc>
          <w:tcPr>
            <w:tcW w:w="2332" w:type="pct"/>
            <w:vMerge w:val="restart"/>
            <w:shd w:val="clear" w:color="auto" w:fill="E6E6E6"/>
            <w:vAlign w:val="center"/>
          </w:tcPr>
          <w:p w14:paraId="5A642E99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Description</w:t>
            </w:r>
          </w:p>
        </w:tc>
        <w:tc>
          <w:tcPr>
            <w:tcW w:w="1780" w:type="pct"/>
            <w:gridSpan w:val="5"/>
            <w:shd w:val="clear" w:color="auto" w:fill="E6E6E6"/>
            <w:vAlign w:val="center"/>
          </w:tcPr>
          <w:p w14:paraId="505C7BEC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20"/>
                <w:szCs w:val="18"/>
              </w:rPr>
            </w:pPr>
            <w:r w:rsidRPr="00B6226C">
              <w:rPr>
                <w:b/>
                <w:sz w:val="20"/>
              </w:rPr>
              <w:t>CSC GS Applicability</w:t>
            </w:r>
          </w:p>
        </w:tc>
      </w:tr>
      <w:tr w:rsidR="00C90C88" w:rsidRPr="00B6226C" w14:paraId="0FD05950" w14:textId="77777777" w:rsidTr="004D6CB1">
        <w:trPr>
          <w:trHeight w:val="414"/>
          <w:tblHeader/>
          <w:jc w:val="center"/>
        </w:trPr>
        <w:tc>
          <w:tcPr>
            <w:tcW w:w="888" w:type="pct"/>
            <w:vMerge/>
            <w:vAlign w:val="center"/>
          </w:tcPr>
          <w:p w14:paraId="491F7CDB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32" w:type="pct"/>
            <w:vMerge/>
            <w:vAlign w:val="center"/>
          </w:tcPr>
          <w:p w14:paraId="5805CAA7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3C547D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18"/>
                <w:szCs w:val="18"/>
              </w:rPr>
              <w:t>FOS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DAEEF3" w:themeFill="accent5" w:themeFillTint="33"/>
            <w:vAlign w:val="center"/>
          </w:tcPr>
          <w:p w14:paraId="328227DD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MPC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FBD4B4" w:themeFill="accent6" w:themeFillTint="66"/>
            <w:vAlign w:val="center"/>
          </w:tcPr>
          <w:p w14:paraId="464004DA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PR</w:t>
            </w:r>
          </w:p>
        </w:tc>
        <w:tc>
          <w:tcPr>
            <w:tcW w:w="299" w:type="pct"/>
            <w:tcBorders>
              <w:bottom w:val="single" w:sz="12" w:space="0" w:color="auto"/>
            </w:tcBorders>
            <w:shd w:val="clear" w:color="auto" w:fill="CCC0D9" w:themeFill="accent4" w:themeFillTint="66"/>
            <w:vAlign w:val="center"/>
          </w:tcPr>
          <w:p w14:paraId="2107088C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LTA</w:t>
            </w:r>
          </w:p>
        </w:tc>
        <w:tc>
          <w:tcPr>
            <w:tcW w:w="584" w:type="pct"/>
            <w:tcBorders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25DFA52C" w14:textId="77777777" w:rsidR="00C90C88" w:rsidRPr="00B6226C" w:rsidRDefault="00C90C88" w:rsidP="004D6CB1">
            <w:pPr>
              <w:pStyle w:val="Body"/>
              <w:spacing w:line="276" w:lineRule="auto"/>
              <w:contextualSpacing/>
              <w:jc w:val="center"/>
              <w:rPr>
                <w:b/>
                <w:sz w:val="18"/>
                <w:szCs w:val="18"/>
              </w:rPr>
            </w:pPr>
            <w:r w:rsidRPr="00B6226C">
              <w:rPr>
                <w:b/>
                <w:sz w:val="20"/>
                <w:szCs w:val="18"/>
              </w:rPr>
              <w:t>DA</w:t>
            </w:r>
          </w:p>
        </w:tc>
      </w:tr>
    </w:tbl>
    <w:p w14:paraId="2DD47369" w14:textId="17219683" w:rsidR="00C90C88" w:rsidRPr="00B6226C" w:rsidRDefault="003A2E6F" w:rsidP="003A2E6F">
      <w:pPr>
        <w:pStyle w:val="Caption"/>
      </w:pPr>
      <w:r>
        <w:t xml:space="preserve">Table </w:t>
      </w:r>
      <w:r w:rsidR="00FB37C8">
        <w:fldChar w:fldCharType="begin"/>
      </w:r>
      <w:r w:rsidR="00FB37C8">
        <w:instrText xml:space="preserve"> SEQ Table \* ARABIC </w:instrText>
      </w:r>
      <w:r w:rsidR="00FB37C8">
        <w:fldChar w:fldCharType="separate"/>
      </w:r>
      <w:r w:rsidR="00FB37C8">
        <w:rPr>
          <w:noProof/>
        </w:rPr>
        <w:t>20</w:t>
      </w:r>
      <w:r w:rsidR="00FB37C8">
        <w:fldChar w:fldCharType="end"/>
      </w:r>
      <w:r>
        <w:t>: Sentinel-5P Removed Auxiliary Data</w:t>
      </w:r>
    </w:p>
    <w:sectPr w:rsidR="00C90C88" w:rsidRPr="00B6226C" w:rsidSect="00166CEC">
      <w:headerReference w:type="first" r:id="rId18"/>
      <w:footerReference w:type="first" r:id="rId19"/>
      <w:pgSz w:w="11907" w:h="16840" w:code="9"/>
      <w:pgMar w:top="2398" w:right="851" w:bottom="1134" w:left="1134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C206" w14:textId="77777777" w:rsidR="00C32AA6" w:rsidRDefault="00C32AA6">
      <w:r>
        <w:separator/>
      </w:r>
    </w:p>
    <w:p w14:paraId="788851EB" w14:textId="77777777" w:rsidR="00C32AA6" w:rsidRDefault="00C32AA6"/>
    <w:p w14:paraId="20BB9A63" w14:textId="77777777" w:rsidR="00C32AA6" w:rsidRDefault="00C32AA6"/>
    <w:p w14:paraId="581E7EBC" w14:textId="77777777" w:rsidR="00C32AA6" w:rsidRDefault="00C32AA6"/>
    <w:p w14:paraId="24F0EA09" w14:textId="77777777" w:rsidR="00C32AA6" w:rsidRDefault="00C32AA6"/>
    <w:p w14:paraId="494F18C9" w14:textId="77777777" w:rsidR="00C32AA6" w:rsidRDefault="00C32AA6"/>
  </w:endnote>
  <w:endnote w:type="continuationSeparator" w:id="0">
    <w:p w14:paraId="37269130" w14:textId="77777777" w:rsidR="00C32AA6" w:rsidRDefault="00C32AA6">
      <w:r>
        <w:continuationSeparator/>
      </w:r>
    </w:p>
    <w:p w14:paraId="5D9CB893" w14:textId="77777777" w:rsidR="00C32AA6" w:rsidRDefault="00C32AA6"/>
    <w:p w14:paraId="6061CCF2" w14:textId="77777777" w:rsidR="00C32AA6" w:rsidRDefault="00C32AA6"/>
    <w:p w14:paraId="23004F2F" w14:textId="77777777" w:rsidR="00C32AA6" w:rsidRDefault="00C32AA6"/>
    <w:p w14:paraId="5DEA8DCC" w14:textId="77777777" w:rsidR="00C32AA6" w:rsidRDefault="00C32AA6"/>
    <w:p w14:paraId="0A4EAF24" w14:textId="77777777" w:rsidR="00C32AA6" w:rsidRDefault="00C32AA6"/>
  </w:endnote>
  <w:endnote w:type="continuationNotice" w:id="1">
    <w:p w14:paraId="6310B7CC" w14:textId="77777777" w:rsidR="00C32AA6" w:rsidRDefault="00C32A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TMedCon">
    <w:altName w:val="Arial"/>
    <w:charset w:val="00"/>
    <w:family w:val="swiss"/>
    <w:pitch w:val="variable"/>
    <w:sig w:usb0="00000001" w:usb1="00000000" w:usb2="00000000" w:usb3="00000000" w:csb0="00000013" w:csb1="00000000"/>
  </w:font>
  <w:font w:name="NotesStyle-BoldTf">
    <w:charset w:val="4D"/>
    <w:family w:val="auto"/>
    <w:pitch w:val="variable"/>
    <w:sig w:usb0="800000AF" w:usb1="4000204A" w:usb2="00000000" w:usb3="00000000" w:csb0="00000001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8D870893-3D36-4A94-B161-88AC1E6431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93C9" w14:textId="12A7900D" w:rsidR="00F1620E" w:rsidRPr="00C17126" w:rsidRDefault="00F1620E" w:rsidP="00C17126">
    <w:pPr>
      <w:pStyle w:val="Footer"/>
    </w:pPr>
    <w:r w:rsidRPr="00C17126">
      <w:fldChar w:fldCharType="begin"/>
    </w:r>
    <w:r w:rsidRPr="00C17126">
      <w:instrText xml:space="preserve">PAGE  </w:instrText>
    </w:r>
    <w:r w:rsidRPr="00C17126">
      <w:fldChar w:fldCharType="separate"/>
    </w:r>
    <w:r>
      <w:rPr>
        <w:noProof/>
      </w:rPr>
      <w:t>39</w:t>
    </w:r>
    <w:r w:rsidRPr="00C17126">
      <w:fldChar w:fldCharType="end"/>
    </w:r>
  </w:p>
  <w:p w14:paraId="45C04EA0" w14:textId="77777777" w:rsidR="00F1620E" w:rsidRPr="00C17126" w:rsidRDefault="00F1620E" w:rsidP="00C17126">
    <w:pPr>
      <w:pStyle w:val="Footer"/>
    </w:pPr>
  </w:p>
  <w:p w14:paraId="7D952A56" w14:textId="77777777" w:rsidR="00F1620E" w:rsidRPr="00C17126" w:rsidRDefault="00F1620E" w:rsidP="00C171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EC56" w14:textId="2F5353DF" w:rsidR="00F1620E" w:rsidRPr="006A51DE" w:rsidRDefault="00F1620E" w:rsidP="00821FFD">
    <w:pPr>
      <w:pStyle w:val="Footer"/>
      <w:spacing w:after="260"/>
      <w:rPr>
        <w:rFonts w:cs="Arial"/>
        <w:color w:val="335E6E"/>
        <w:sz w:val="16"/>
        <w:szCs w:val="16"/>
      </w:rPr>
    </w:pPr>
    <w:r w:rsidRPr="0039404C">
      <w:rPr>
        <w:rFonts w:cs="Arial"/>
        <w:noProof/>
        <w:color w:val="335E6E"/>
        <w:sz w:val="16"/>
        <w:szCs w:val="16"/>
        <w:lang w:val="fr-FR" w:eastAsia="fr-FR"/>
      </w:rPr>
      <w:drawing>
        <wp:anchor distT="0" distB="0" distL="114300" distR="114300" simplePos="0" relativeHeight="251663360" behindDoc="0" locked="0" layoutInCell="1" allowOverlap="1" wp14:anchorId="3D959FF2" wp14:editId="0D0BCC5D">
          <wp:simplePos x="0" y="0"/>
          <wp:positionH relativeFrom="column">
            <wp:posOffset>4799330</wp:posOffset>
          </wp:positionH>
          <wp:positionV relativeFrom="page">
            <wp:posOffset>9836150</wp:posOffset>
          </wp:positionV>
          <wp:extent cx="1497600" cy="532800"/>
          <wp:effectExtent l="0" t="0" r="7620" b="0"/>
          <wp:wrapNone/>
          <wp:docPr id="21250799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iefcard_BG_guide_2019-1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404C">
      <w:rPr>
        <w:rFonts w:cs="Arial"/>
        <w:color w:val="335E6E"/>
        <w:sz w:val="16"/>
        <w:szCs w:val="16"/>
      </w:rPr>
      <w:t xml:space="preserve">Page </w:t>
    </w:r>
    <w:r w:rsidRPr="0039404C">
      <w:rPr>
        <w:rFonts w:cs="Arial"/>
        <w:color w:val="335E6E"/>
        <w:sz w:val="16"/>
        <w:szCs w:val="16"/>
      </w:rPr>
      <w:fldChar w:fldCharType="begin"/>
    </w:r>
    <w:r w:rsidRPr="0039404C">
      <w:rPr>
        <w:rFonts w:cs="Arial"/>
        <w:color w:val="335E6E"/>
        <w:sz w:val="16"/>
        <w:szCs w:val="16"/>
      </w:rPr>
      <w:instrText xml:space="preserve">PAGE  </w:instrText>
    </w:r>
    <w:r w:rsidRPr="0039404C">
      <w:rPr>
        <w:rFonts w:cs="Arial"/>
        <w:color w:val="335E6E"/>
        <w:sz w:val="16"/>
        <w:szCs w:val="16"/>
      </w:rPr>
      <w:fldChar w:fldCharType="separate"/>
    </w:r>
    <w:r w:rsidR="00443D11">
      <w:rPr>
        <w:rFonts w:cs="Arial"/>
        <w:noProof/>
        <w:color w:val="335E6E"/>
        <w:sz w:val="16"/>
        <w:szCs w:val="16"/>
      </w:rPr>
      <w:t>30</w:t>
    </w:r>
    <w:r w:rsidRPr="0039404C">
      <w:rPr>
        <w:rFonts w:cs="Arial"/>
        <w:color w:val="335E6E"/>
        <w:sz w:val="16"/>
        <w:szCs w:val="16"/>
      </w:rPr>
      <w:fldChar w:fldCharType="end"/>
    </w:r>
    <w:r w:rsidRPr="0039404C">
      <w:rPr>
        <w:rFonts w:cs="Arial"/>
        <w:color w:val="335E6E"/>
        <w:sz w:val="16"/>
        <w:szCs w:val="16"/>
      </w:rPr>
      <w:t>/</w:t>
    </w:r>
    <w:r w:rsidRPr="0039404C">
      <w:rPr>
        <w:rFonts w:cs="Arial"/>
        <w:color w:val="335E6E"/>
        <w:sz w:val="16"/>
        <w:szCs w:val="16"/>
      </w:rPr>
      <w:fldChar w:fldCharType="begin"/>
    </w:r>
    <w:r w:rsidRPr="0039404C">
      <w:rPr>
        <w:rFonts w:cs="Arial"/>
        <w:color w:val="335E6E"/>
        <w:sz w:val="16"/>
        <w:szCs w:val="16"/>
      </w:rPr>
      <w:instrText xml:space="preserve"> NUMPAGES </w:instrText>
    </w:r>
    <w:r w:rsidRPr="0039404C">
      <w:rPr>
        <w:rFonts w:cs="Arial"/>
        <w:color w:val="335E6E"/>
        <w:sz w:val="16"/>
        <w:szCs w:val="16"/>
      </w:rPr>
      <w:fldChar w:fldCharType="separate"/>
    </w:r>
    <w:r w:rsidR="00443D11">
      <w:rPr>
        <w:rFonts w:cs="Arial"/>
        <w:noProof/>
        <w:color w:val="335E6E"/>
        <w:sz w:val="16"/>
        <w:szCs w:val="16"/>
      </w:rPr>
      <w:t>57</w:t>
    </w:r>
    <w:r w:rsidRPr="0039404C">
      <w:rPr>
        <w:rFonts w:cs="Arial"/>
        <w:color w:val="335E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646"/>
      <w:gridCol w:w="7021"/>
    </w:tblGrid>
    <w:tr w:rsidR="00F1620E" w:rsidRPr="000B3FD7" w14:paraId="6A99183C" w14:textId="77777777" w:rsidTr="2B2F2607">
      <w:trPr>
        <w:trHeight w:val="20"/>
      </w:trPr>
      <w:tc>
        <w:tcPr>
          <w:tcW w:w="2646" w:type="dxa"/>
        </w:tcPr>
        <w:p w14:paraId="5BEDDD97" w14:textId="68A40720" w:rsidR="00F1620E" w:rsidRPr="000B3FD7" w:rsidRDefault="00F1620E" w:rsidP="00D62694">
          <w:pPr>
            <w:pStyle w:val="CoverRefText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77B24524" wp14:editId="15E88D1D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10229215</wp:posOffset>
                    </wp:positionV>
                    <wp:extent cx="7560945" cy="273050"/>
                    <wp:effectExtent l="0" t="0" r="0" b="12700"/>
                    <wp:wrapNone/>
                    <wp:docPr id="8" name="Text Box 8" descr="{&quot;HashCode&quot;:-188405371,&quot;Height&quot;:842.0,&quot;Width&quot;:595.0,&quot;Placement&quot;:&quot;Footer&quot;,&quot;Index&quot;:&quot;FirstPage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945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E65DA0" w14:textId="337EFC5D" w:rsidR="00F1620E" w:rsidRPr="00B773F1" w:rsidRDefault="00F1620E" w:rsidP="00B773F1">
                                <w:pPr>
                                  <w:spacing w:after="0"/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B773F1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Company 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7B245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{&quot;HashCode&quot;:-188405371,&quot;Height&quot;:842.0,&quot;Width&quot;:595.0,&quot;Placement&quot;:&quot;Footer&quot;,&quot;Index&quot;:&quot;FirstPage&quot;,&quot;Section&quot;:1,&quot;Top&quot;:0.0,&quot;Left&quot;:0.0}" style="position:absolute;margin-left:0;margin-top:805.45pt;width:595.3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BFyp37fAAAACwEAAA8AAAAAAAAAAAAAAAAAbgQAAGRycy9kb3ducmV2LnhtbFBLBQYAAAAA&#10;BAAEAPMAAAB6BQAAAAA=&#10;" o:allowincell="f" filled="f" stroked="f" strokeweight=".5pt">
                    <v:textbox inset=",0,,0">
                      <w:txbxContent>
                        <w:p w14:paraId="76E65DA0" w14:textId="337EFC5D" w:rsidR="00F1620E" w:rsidRPr="00B773F1" w:rsidRDefault="00F1620E" w:rsidP="00B773F1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773F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color w:val="FFFFFF" w:themeColor="background1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7CC89C1E" wp14:editId="67BF883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10229215</wp:posOffset>
                    </wp:positionV>
                    <wp:extent cx="7560945" cy="273050"/>
                    <wp:effectExtent l="0" t="0" r="0" b="12700"/>
                    <wp:wrapNone/>
                    <wp:docPr id="2" name="Text Box 2" descr="{&quot;HashCode&quot;:-188405371,&quot;Height&quot;:842.0,&quot;Width&quot;:595.0,&quot;Placement&quot;:&quot;Footer&quot;,&quot;Index&quot;:&quot;FirstPage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945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FDAFB" w14:textId="64630EF4" w:rsidR="00F1620E" w:rsidRPr="00977508" w:rsidRDefault="00F1620E" w:rsidP="00977508">
                                <w:pPr>
                                  <w:spacing w:after="0"/>
                                  <w:jc w:val="center"/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</w:pPr>
                                <w:r w:rsidRPr="00977508">
                                  <w:rPr>
                                    <w:rFonts w:ascii="Calibri" w:hAnsi="Calibri" w:cs="Calibri"/>
                                    <w:color w:val="000000"/>
                                    <w:sz w:val="20"/>
                                  </w:rPr>
                                  <w:t>Company 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CC89C1E" id="Text Box 2" o:spid="_x0000_s1027" type="#_x0000_t202" alt="{&quot;HashCode&quot;:-188405371,&quot;Height&quot;:842.0,&quot;Width&quot;:595.0,&quot;Placement&quot;:&quot;Footer&quot;,&quot;Index&quot;:&quot;FirstPage&quot;,&quot;Section&quot;:1,&quot;Top&quot;:0.0,&quot;Left&quot;:0.0}" style="position:absolute;margin-left:0;margin-top:805.45pt;width:595.35pt;height:21.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" o:allowincell="f" filled="f" stroked="f" strokeweight=".5pt">
                    <v:textbox inset=",0,,0">
                      <w:txbxContent>
                        <w:p w14:paraId="6C8FDAFB" w14:textId="64630EF4" w:rsidR="00F1620E" w:rsidRPr="00977508" w:rsidRDefault="00F1620E" w:rsidP="0097750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7750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7021" w:type="dxa"/>
        </w:tcPr>
        <w:p w14:paraId="4F5AD48E" w14:textId="77777777" w:rsidR="00F1620E" w:rsidRPr="000B3FD7" w:rsidRDefault="00F1620E" w:rsidP="00D62694">
          <w:pPr>
            <w:pStyle w:val="CoverRefText"/>
            <w:rPr>
              <w:color w:val="FFFFFF" w:themeColor="background1"/>
            </w:rPr>
          </w:pPr>
        </w:p>
      </w:tc>
    </w:tr>
    <w:tr w:rsidR="00F1620E" w:rsidRPr="00C17126" w14:paraId="40C7FB0B" w14:textId="77777777" w:rsidTr="2B2F2607">
      <w:trPr>
        <w:trHeight w:val="20"/>
      </w:trPr>
      <w:tc>
        <w:tcPr>
          <w:tcW w:w="2646" w:type="dxa"/>
        </w:tcPr>
        <w:p w14:paraId="0E43AF09" w14:textId="77777777" w:rsidR="00F1620E" w:rsidRPr="00C17126" w:rsidRDefault="00F1620E" w:rsidP="00D62694">
          <w:pPr>
            <w:pStyle w:val="CoverRefText"/>
          </w:pPr>
          <w:r w:rsidRPr="00C17126">
            <w:t>Prepared by</w:t>
          </w:r>
        </w:p>
      </w:tc>
      <w:tc>
        <w:tcPr>
          <w:tcW w:w="7021" w:type="dxa"/>
        </w:tcPr>
        <w:p w14:paraId="559E9BB3" w14:textId="57C3AACA" w:rsidR="00F1620E" w:rsidRPr="00C17126" w:rsidRDefault="00364B17" w:rsidP="00D62694">
          <w:pPr>
            <w:pStyle w:val="CoverRefText"/>
          </w:pPr>
          <w:r>
            <w:t>ESA CSC Operations Team</w:t>
          </w:r>
        </w:p>
      </w:tc>
    </w:tr>
    <w:tr w:rsidR="00F1620E" w:rsidRPr="00C17126" w14:paraId="328D24B5" w14:textId="77777777" w:rsidTr="2B2F2607">
      <w:trPr>
        <w:trHeight w:val="67"/>
      </w:trPr>
      <w:tc>
        <w:tcPr>
          <w:tcW w:w="2646" w:type="dxa"/>
        </w:tcPr>
        <w:p w14:paraId="52F6A6BE" w14:textId="77777777" w:rsidR="00F1620E" w:rsidRPr="00C17126" w:rsidRDefault="00F1620E" w:rsidP="00D62694">
          <w:pPr>
            <w:pStyle w:val="CoverRefText"/>
          </w:pPr>
        </w:p>
      </w:tc>
      <w:tc>
        <w:tcPr>
          <w:tcW w:w="7021" w:type="dxa"/>
        </w:tcPr>
        <w:p w14:paraId="5B67A761" w14:textId="065747A0" w:rsidR="00F1620E" w:rsidRPr="00C17126" w:rsidRDefault="00F1620E" w:rsidP="00D62694">
          <w:pPr>
            <w:pStyle w:val="CoverRefText"/>
          </w:pPr>
          <w:r w:rsidRPr="00C17126">
            <w:fldChar w:fldCharType="begin"/>
          </w:r>
          <w:r w:rsidRPr="00C17126">
            <w:instrText xml:space="preserve"> DOCPROPERTY  "</w:instrText>
          </w:r>
          <w:r w:rsidRPr="00CC0449">
            <w:instrText>Organisational entity</w:instrText>
          </w:r>
          <w:r w:rsidRPr="00C17126">
            <w:instrText xml:space="preserve">"  </w:instrText>
          </w:r>
          <w:r w:rsidRPr="00C17126">
            <w:fldChar w:fldCharType="end"/>
          </w:r>
        </w:p>
      </w:tc>
    </w:tr>
    <w:tr w:rsidR="00F1620E" w:rsidRPr="00C17126" w14:paraId="7470BF4C" w14:textId="77777777" w:rsidTr="2B2F2607">
      <w:trPr>
        <w:trHeight w:val="20"/>
      </w:trPr>
      <w:tc>
        <w:tcPr>
          <w:tcW w:w="2646" w:type="dxa"/>
        </w:tcPr>
        <w:p w14:paraId="6BC5FFE1" w14:textId="77777777" w:rsidR="00F1620E" w:rsidRPr="00C17126" w:rsidRDefault="00F1620E" w:rsidP="00D62694">
          <w:pPr>
            <w:pStyle w:val="CoverRefText"/>
          </w:pPr>
          <w:r>
            <w:t>Document Type</w:t>
          </w:r>
        </w:p>
      </w:tc>
      <w:tc>
        <w:tcPr>
          <w:tcW w:w="7021" w:type="dxa"/>
        </w:tcPr>
        <w:p w14:paraId="25F6498F" w14:textId="4C66F9FF" w:rsidR="00F1620E" w:rsidRPr="00553E61" w:rsidRDefault="00F1620E" w:rsidP="00D62694">
          <w:pPr>
            <w:pStyle w:val="DOCTYPE"/>
            <w:rPr>
              <w:b w:val="0"/>
              <w:color w:val="355D6D"/>
              <w:sz w:val="18"/>
            </w:rPr>
          </w:pPr>
          <w:r w:rsidRPr="00553E61">
            <w:rPr>
              <w:b w:val="0"/>
              <w:color w:val="355D6D"/>
              <w:sz w:val="18"/>
            </w:rPr>
            <w:fldChar w:fldCharType="begin"/>
          </w:r>
          <w:r w:rsidRPr="00553E61">
            <w:rPr>
              <w:b w:val="0"/>
              <w:color w:val="355D6D"/>
              <w:sz w:val="18"/>
            </w:rPr>
            <w:instrText>DOCPROPERTY  "Document Type FULL"</w:instrText>
          </w:r>
          <w:r w:rsidRPr="00553E61">
            <w:rPr>
              <w:b w:val="0"/>
              <w:color w:val="355D6D"/>
              <w:sz w:val="18"/>
            </w:rPr>
            <w:fldChar w:fldCharType="separate"/>
          </w:r>
          <w:r w:rsidR="00393DAD">
            <w:rPr>
              <w:b w:val="0"/>
              <w:color w:val="355D6D"/>
              <w:sz w:val="18"/>
            </w:rPr>
            <w:t>Technical Note</w:t>
          </w:r>
          <w:r w:rsidRPr="00553E61">
            <w:rPr>
              <w:b w:val="0"/>
              <w:color w:val="355D6D"/>
              <w:sz w:val="18"/>
            </w:rPr>
            <w:fldChar w:fldCharType="end"/>
          </w:r>
          <w:r w:rsidRPr="00553E61">
            <w:rPr>
              <w:b w:val="0"/>
              <w:color w:val="355D6D"/>
              <w:sz w:val="18"/>
            </w:rPr>
            <w:t xml:space="preserve"> </w:t>
          </w:r>
        </w:p>
      </w:tc>
    </w:tr>
    <w:tr w:rsidR="00F1620E" w:rsidRPr="00C17126" w14:paraId="2D3A66CA" w14:textId="77777777" w:rsidTr="2B2F2607">
      <w:trPr>
        <w:trHeight w:val="20"/>
      </w:trPr>
      <w:tc>
        <w:tcPr>
          <w:tcW w:w="2646" w:type="dxa"/>
        </w:tcPr>
        <w:p w14:paraId="2467CA56" w14:textId="77777777" w:rsidR="00F1620E" w:rsidRPr="00C17126" w:rsidRDefault="00F1620E" w:rsidP="00D62694">
          <w:pPr>
            <w:pStyle w:val="CoverRefText"/>
          </w:pPr>
          <w:r w:rsidRPr="00C17126">
            <w:t>Reference</w:t>
          </w:r>
        </w:p>
      </w:tc>
      <w:tc>
        <w:tcPr>
          <w:tcW w:w="7021" w:type="dxa"/>
        </w:tcPr>
        <w:p w14:paraId="3CCA054E" w14:textId="5A9DAC49" w:rsidR="00F1620E" w:rsidRPr="00C17126" w:rsidRDefault="00F1620E" w:rsidP="00D62694">
          <w:pPr>
            <w:pStyle w:val="CoverRefText"/>
          </w:pPr>
          <w:r w:rsidRPr="00C17126">
            <w:fldChar w:fldCharType="begin"/>
          </w:r>
          <w:r w:rsidRPr="00C17126">
            <w:instrText xml:space="preserve"> DOCPROPERTY  "Reference"  </w:instrText>
          </w:r>
          <w:r w:rsidRPr="00C17126">
            <w:fldChar w:fldCharType="separate"/>
          </w:r>
          <w:r w:rsidR="00393DAD">
            <w:t>ESA-EOPG-EOPGC-TN-58</w:t>
          </w:r>
          <w:r w:rsidRPr="00C17126">
            <w:fldChar w:fldCharType="end"/>
          </w:r>
        </w:p>
      </w:tc>
    </w:tr>
    <w:tr w:rsidR="00F1620E" w:rsidRPr="00C17126" w14:paraId="10D7BAE9" w14:textId="77777777" w:rsidTr="2B2F2607">
      <w:trPr>
        <w:trHeight w:val="20"/>
      </w:trPr>
      <w:tc>
        <w:tcPr>
          <w:tcW w:w="2646" w:type="dxa"/>
        </w:tcPr>
        <w:p w14:paraId="34862AFA" w14:textId="77777777" w:rsidR="00F1620E" w:rsidRPr="00C17126" w:rsidRDefault="00F1620E" w:rsidP="00D62694">
          <w:pPr>
            <w:pStyle w:val="CoverRefText"/>
          </w:pPr>
          <w:r w:rsidRPr="00C17126">
            <w:t>Issue</w:t>
          </w:r>
          <w:r>
            <w:t>/Revision</w:t>
          </w:r>
          <w:r w:rsidRPr="00C17126">
            <w:t xml:space="preserve"> </w:t>
          </w:r>
        </w:p>
      </w:tc>
      <w:tc>
        <w:tcPr>
          <w:tcW w:w="7021" w:type="dxa"/>
        </w:tcPr>
        <w:p w14:paraId="1A2B7943" w14:textId="1325BD35" w:rsidR="00F1620E" w:rsidRPr="00C17126" w:rsidRDefault="00F1620E" w:rsidP="00D62694">
          <w:pPr>
            <w:pStyle w:val="CoverRefText"/>
          </w:pPr>
          <w:r>
            <w:fldChar w:fldCharType="begin"/>
          </w:r>
          <w:r>
            <w:instrText xml:space="preserve"> DOCPROPERTY  "Issue"  </w:instrText>
          </w:r>
          <w:r>
            <w:fldChar w:fldCharType="separate"/>
          </w:r>
          <w:r w:rsidR="00393DAD">
            <w:t>1</w:t>
          </w:r>
          <w:r>
            <w:fldChar w:fldCharType="end"/>
          </w:r>
          <w:r>
            <w:t>.</w:t>
          </w:r>
          <w:r w:rsidR="00160FD4">
            <w:t>7</w:t>
          </w:r>
        </w:p>
      </w:tc>
    </w:tr>
    <w:tr w:rsidR="00F1620E" w:rsidRPr="00C17126" w14:paraId="408BD795" w14:textId="77777777" w:rsidTr="2B2F2607">
      <w:trPr>
        <w:trHeight w:val="20"/>
      </w:trPr>
      <w:tc>
        <w:tcPr>
          <w:tcW w:w="2646" w:type="dxa"/>
        </w:tcPr>
        <w:p w14:paraId="3F2A3FA1" w14:textId="77777777" w:rsidR="00F1620E" w:rsidRPr="00C17126" w:rsidRDefault="00F1620E" w:rsidP="00D62694">
          <w:pPr>
            <w:pStyle w:val="CoverRefText"/>
          </w:pPr>
          <w:r w:rsidRPr="00C17126">
            <w:t>Date of Issue</w:t>
          </w:r>
        </w:p>
      </w:tc>
      <w:tc>
        <w:tcPr>
          <w:tcW w:w="7021" w:type="dxa"/>
        </w:tcPr>
        <w:p w14:paraId="52D7EC2A" w14:textId="7489DF91" w:rsidR="00F1620E" w:rsidRPr="00C17126" w:rsidRDefault="006A378B" w:rsidP="002F0C98">
          <w:pPr>
            <w:pStyle w:val="CoverRefText"/>
          </w:pPr>
          <w:r>
            <w:t>29</w:t>
          </w:r>
          <w:r w:rsidR="009946FF">
            <w:t>/0</w:t>
          </w:r>
          <w:r>
            <w:t>1</w:t>
          </w:r>
          <w:r w:rsidR="009946FF">
            <w:t>/202</w:t>
          </w:r>
          <w:r>
            <w:t>6</w:t>
          </w:r>
        </w:p>
      </w:tc>
    </w:tr>
    <w:tr w:rsidR="00F1620E" w:rsidRPr="00C17126" w14:paraId="71835F56" w14:textId="77777777" w:rsidTr="2B2F2607">
      <w:trPr>
        <w:trHeight w:val="20"/>
      </w:trPr>
      <w:tc>
        <w:tcPr>
          <w:tcW w:w="2646" w:type="dxa"/>
        </w:tcPr>
        <w:p w14:paraId="4FDA3E2D" w14:textId="77777777" w:rsidR="00F1620E" w:rsidRPr="00C17126" w:rsidRDefault="00F1620E" w:rsidP="00D62694">
          <w:pPr>
            <w:pStyle w:val="CoverRefText"/>
          </w:pPr>
          <w:r w:rsidRPr="00C17126">
            <w:t>Status</w:t>
          </w:r>
        </w:p>
      </w:tc>
      <w:tc>
        <w:tcPr>
          <w:tcW w:w="7021" w:type="dxa"/>
        </w:tcPr>
        <w:p w14:paraId="02903665" w14:textId="620781E2" w:rsidR="00F1620E" w:rsidRPr="00C17126" w:rsidRDefault="00F1620E" w:rsidP="00D62694">
          <w:pPr>
            <w:pStyle w:val="CoverRefText"/>
          </w:pPr>
          <w:r w:rsidRPr="00C17126">
            <w:fldChar w:fldCharType="begin"/>
          </w:r>
          <w:r w:rsidRPr="00C17126">
            <w:instrText xml:space="preserve"> DOCPROPERTY  "Status"  </w:instrText>
          </w:r>
          <w:r w:rsidRPr="00C17126">
            <w:fldChar w:fldCharType="separate"/>
          </w:r>
          <w:r w:rsidR="00393DAD">
            <w:t>Issued</w:t>
          </w:r>
          <w:r w:rsidRPr="00C17126">
            <w:fldChar w:fldCharType="end"/>
          </w:r>
        </w:p>
      </w:tc>
    </w:tr>
    <w:tr w:rsidR="00F1620E" w:rsidRPr="00C17126" w14:paraId="4D50F88C" w14:textId="77777777" w:rsidTr="2B2F2607">
      <w:trPr>
        <w:trHeight w:val="67"/>
      </w:trPr>
      <w:tc>
        <w:tcPr>
          <w:tcW w:w="2646" w:type="dxa"/>
        </w:tcPr>
        <w:p w14:paraId="57ED4B3F" w14:textId="77777777" w:rsidR="00F1620E" w:rsidRPr="00C17126" w:rsidRDefault="00F1620E" w:rsidP="00D62694">
          <w:pPr>
            <w:pStyle w:val="CoverRefText"/>
          </w:pPr>
        </w:p>
        <w:p w14:paraId="456C9B1C" w14:textId="77777777" w:rsidR="00F1620E" w:rsidRPr="00C17126" w:rsidRDefault="00F1620E" w:rsidP="00D62694">
          <w:pPr>
            <w:pStyle w:val="CoverRefText"/>
          </w:pPr>
        </w:p>
      </w:tc>
      <w:tc>
        <w:tcPr>
          <w:tcW w:w="7021" w:type="dxa"/>
        </w:tcPr>
        <w:p w14:paraId="7287583C" w14:textId="77777777" w:rsidR="00F1620E" w:rsidRPr="00C17126" w:rsidRDefault="00F1620E" w:rsidP="00D62694">
          <w:pPr>
            <w:pStyle w:val="DataLabel"/>
          </w:pPr>
        </w:p>
      </w:tc>
    </w:tr>
  </w:tbl>
  <w:p w14:paraId="365BEB5A" w14:textId="77777777" w:rsidR="00F1620E" w:rsidRDefault="00F1620E">
    <w:pPr>
      <w:pStyle w:val="Footer"/>
    </w:pPr>
    <w:r w:rsidRPr="0039404C">
      <w:rPr>
        <w:rFonts w:cs="Arial"/>
        <w:noProof/>
        <w:color w:val="335E6E"/>
        <w:sz w:val="16"/>
        <w:szCs w:val="16"/>
        <w:lang w:val="fr-FR" w:eastAsia="fr-FR"/>
      </w:rPr>
      <w:drawing>
        <wp:anchor distT="0" distB="0" distL="114300" distR="114300" simplePos="0" relativeHeight="251657216" behindDoc="0" locked="0" layoutInCell="1" allowOverlap="1" wp14:anchorId="0AD05E65" wp14:editId="76C20C93">
          <wp:simplePos x="0" y="0"/>
          <wp:positionH relativeFrom="column">
            <wp:posOffset>4799330</wp:posOffset>
          </wp:positionH>
          <wp:positionV relativeFrom="page">
            <wp:posOffset>9836150</wp:posOffset>
          </wp:positionV>
          <wp:extent cx="1497600" cy="532800"/>
          <wp:effectExtent l="0" t="0" r="7620" b="0"/>
          <wp:wrapNone/>
          <wp:docPr id="135426353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iefcard_BG_guide_2019-1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60A306" w14:textId="77777777" w:rsidR="00F1620E" w:rsidRDefault="00F1620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4071" w14:textId="783B54FA" w:rsidR="00F1620E" w:rsidRPr="00077E75" w:rsidRDefault="00F1620E" w:rsidP="00821FFD">
    <w:pPr>
      <w:pStyle w:val="Footer"/>
      <w:spacing w:after="260"/>
      <w:rPr>
        <w:rFonts w:cs="Arial"/>
        <w:color w:val="335E6E"/>
        <w:sz w:val="16"/>
        <w:szCs w:val="16"/>
      </w:rPr>
    </w:pPr>
    <w:r w:rsidRPr="00077E75">
      <w:rPr>
        <w:rFonts w:cs="Arial"/>
        <w:noProof/>
        <w:color w:val="335E6E"/>
        <w:sz w:val="16"/>
        <w:szCs w:val="16"/>
        <w:lang w:val="fr-FR" w:eastAsia="fr-FR"/>
      </w:rPr>
      <w:drawing>
        <wp:anchor distT="0" distB="0" distL="114300" distR="114300" simplePos="0" relativeHeight="251658241" behindDoc="0" locked="0" layoutInCell="1" allowOverlap="1" wp14:anchorId="776CFE9C" wp14:editId="2B709352">
          <wp:simplePos x="0" y="0"/>
          <wp:positionH relativeFrom="column">
            <wp:posOffset>4799330</wp:posOffset>
          </wp:positionH>
          <wp:positionV relativeFrom="page">
            <wp:posOffset>9836150</wp:posOffset>
          </wp:positionV>
          <wp:extent cx="1497600" cy="532800"/>
          <wp:effectExtent l="0" t="0" r="762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iefcard_BG_guide_2019-1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77E75">
      <w:rPr>
        <w:rFonts w:cs="Arial"/>
        <w:color w:val="335E6E"/>
        <w:sz w:val="16"/>
        <w:szCs w:val="16"/>
      </w:rPr>
      <w:t xml:space="preserve">Page </w:t>
    </w:r>
    <w:r w:rsidRPr="00077E75">
      <w:rPr>
        <w:rFonts w:cs="Arial"/>
        <w:color w:val="335E6E"/>
        <w:sz w:val="16"/>
        <w:szCs w:val="16"/>
      </w:rPr>
      <w:fldChar w:fldCharType="begin"/>
    </w:r>
    <w:r w:rsidRPr="00077E75">
      <w:rPr>
        <w:rFonts w:cs="Arial"/>
        <w:color w:val="335E6E"/>
        <w:sz w:val="16"/>
        <w:szCs w:val="16"/>
      </w:rPr>
      <w:instrText xml:space="preserve">PAGE  </w:instrText>
    </w:r>
    <w:r w:rsidRPr="00077E75">
      <w:rPr>
        <w:rFonts w:cs="Arial"/>
        <w:color w:val="335E6E"/>
        <w:sz w:val="16"/>
        <w:szCs w:val="16"/>
      </w:rPr>
      <w:fldChar w:fldCharType="separate"/>
    </w:r>
    <w:r w:rsidR="008B4608">
      <w:rPr>
        <w:rFonts w:cs="Arial"/>
        <w:noProof/>
        <w:color w:val="335E6E"/>
        <w:sz w:val="16"/>
        <w:szCs w:val="16"/>
      </w:rPr>
      <w:t>7</w:t>
    </w:r>
    <w:r w:rsidRPr="00077E75">
      <w:rPr>
        <w:rFonts w:cs="Arial"/>
        <w:color w:val="335E6E"/>
        <w:sz w:val="16"/>
        <w:szCs w:val="16"/>
      </w:rPr>
      <w:fldChar w:fldCharType="end"/>
    </w:r>
    <w:r w:rsidRPr="00077E75">
      <w:rPr>
        <w:rFonts w:cs="Arial"/>
        <w:color w:val="335E6E"/>
        <w:sz w:val="16"/>
        <w:szCs w:val="16"/>
      </w:rPr>
      <w:t>/</w:t>
    </w:r>
    <w:r w:rsidRPr="00077E75">
      <w:rPr>
        <w:rFonts w:cs="Arial"/>
        <w:color w:val="335E6E"/>
        <w:sz w:val="16"/>
        <w:szCs w:val="16"/>
      </w:rPr>
      <w:fldChar w:fldCharType="begin"/>
    </w:r>
    <w:r w:rsidRPr="00077E75">
      <w:rPr>
        <w:rFonts w:cs="Arial"/>
        <w:color w:val="335E6E"/>
        <w:sz w:val="16"/>
        <w:szCs w:val="16"/>
      </w:rPr>
      <w:instrText xml:space="preserve"> NUMPAGES </w:instrText>
    </w:r>
    <w:r w:rsidRPr="00077E75">
      <w:rPr>
        <w:rFonts w:cs="Arial"/>
        <w:color w:val="335E6E"/>
        <w:sz w:val="16"/>
        <w:szCs w:val="16"/>
      </w:rPr>
      <w:fldChar w:fldCharType="separate"/>
    </w:r>
    <w:r w:rsidR="008B4608">
      <w:rPr>
        <w:rFonts w:cs="Arial"/>
        <w:noProof/>
        <w:color w:val="335E6E"/>
        <w:sz w:val="16"/>
        <w:szCs w:val="16"/>
      </w:rPr>
      <w:t>23</w:t>
    </w:r>
    <w:r w:rsidRPr="00077E75">
      <w:rPr>
        <w:rFonts w:cs="Arial"/>
        <w:color w:val="335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2BA2" w14:textId="77777777" w:rsidR="00C32AA6" w:rsidRDefault="00C32AA6">
      <w:r>
        <w:separator/>
      </w:r>
    </w:p>
  </w:footnote>
  <w:footnote w:type="continuationSeparator" w:id="0">
    <w:p w14:paraId="477F99CF" w14:textId="77777777" w:rsidR="00C32AA6" w:rsidRDefault="00C32AA6">
      <w:r>
        <w:continuationSeparator/>
      </w:r>
    </w:p>
  </w:footnote>
  <w:footnote w:type="continuationNotice" w:id="1">
    <w:p w14:paraId="7B5C13E1" w14:textId="77777777" w:rsidR="00C32AA6" w:rsidRDefault="00C32AA6">
      <w:pPr>
        <w:spacing w:after="0" w:line="240" w:lineRule="auto"/>
      </w:pPr>
    </w:p>
  </w:footnote>
  <w:footnote w:id="2">
    <w:p w14:paraId="1FF03826" w14:textId="13938708" w:rsidR="00F1620E" w:rsidRPr="0033602D" w:rsidRDefault="00F1620E">
      <w:pPr>
        <w:pStyle w:val="FootnoteText"/>
        <w:rPr>
          <w:lang w:val="en-GB"/>
        </w:rPr>
      </w:pPr>
      <w:r w:rsidRPr="0033602D">
        <w:rPr>
          <w:rStyle w:val="FootnoteReference"/>
          <w:lang w:val="en-GB"/>
        </w:rPr>
        <w:footnoteRef/>
      </w:r>
      <w:r w:rsidRPr="0033602D">
        <w:rPr>
          <w:lang w:val="en-GB"/>
        </w:rPr>
        <w:t xml:space="preserve"> Concerning L1 and L2 products, only NTC data are archived</w:t>
      </w:r>
    </w:p>
  </w:footnote>
  <w:footnote w:id="3">
    <w:p w14:paraId="1BB88076" w14:textId="77777777" w:rsidR="00C90C88" w:rsidRPr="0033602D" w:rsidRDefault="00C90C88" w:rsidP="00C90C88">
      <w:pPr>
        <w:pStyle w:val="FootnoteText"/>
        <w:rPr>
          <w:lang w:val="en-GB"/>
        </w:rPr>
      </w:pPr>
      <w:r w:rsidRPr="0033602D">
        <w:rPr>
          <w:rStyle w:val="FootnoteReference"/>
          <w:lang w:val="en-GB"/>
        </w:rPr>
        <w:footnoteRef/>
      </w:r>
      <w:r w:rsidRPr="0033602D">
        <w:rPr>
          <w:lang w:val="en-GB"/>
        </w:rPr>
        <w:t xml:space="preserve"> Concerning L1 and L2 products, only NTC data are archived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1793" w14:textId="18787B27" w:rsidR="00F1620E" w:rsidRDefault="00F1620E" w:rsidP="00C17126">
    <w:pPr>
      <w:pStyle w:val="Classification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39</w:t>
    </w:r>
    <w:r>
      <w:rPr>
        <w:rStyle w:val="PageNumber"/>
      </w:rPr>
      <w:fldChar w:fldCharType="end"/>
    </w:r>
  </w:p>
  <w:p w14:paraId="398A3E57" w14:textId="77777777" w:rsidR="00F1620E" w:rsidRDefault="00F1620E" w:rsidP="00C17126">
    <w:pPr>
      <w:pStyle w:val="Classification"/>
    </w:pPr>
  </w:p>
  <w:p w14:paraId="07866494" w14:textId="77777777" w:rsidR="00F1620E" w:rsidRDefault="00F1620E" w:rsidP="00C17126">
    <w:pPr>
      <w:pStyle w:val="Classificatio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39E7D" w14:textId="209667A9" w:rsidR="00F1620E" w:rsidRPr="00280D85" w:rsidRDefault="00F1620E" w:rsidP="00280D85">
    <w:pPr>
      <w:pStyle w:val="Classification"/>
      <w:ind w:right="28"/>
      <w:rPr>
        <w:rFonts w:cs="Arial"/>
        <w:noProof/>
        <w:color w:val="033142"/>
        <w:sz w:val="16"/>
        <w:szCs w:val="16"/>
        <w:lang w:val="en-GB"/>
      </w:rPr>
    </w:pPr>
    <w:r w:rsidRPr="0090624B">
      <w:rPr>
        <w:rFonts w:cs="Arial"/>
        <w:noProof/>
        <w:color w:val="033142"/>
        <w:sz w:val="16"/>
        <w:szCs w:val="16"/>
        <w:lang w:val="fr-FR" w:eastAsia="fr-FR"/>
      </w:rPr>
      <w:drawing>
        <wp:anchor distT="0" distB="0" distL="114300" distR="114300" simplePos="0" relativeHeight="251661312" behindDoc="0" locked="0" layoutInCell="1" allowOverlap="1" wp14:anchorId="74AAFB4F" wp14:editId="5E780646">
          <wp:simplePos x="0" y="0"/>
          <wp:positionH relativeFrom="column">
            <wp:posOffset>4803140</wp:posOffset>
          </wp:positionH>
          <wp:positionV relativeFrom="paragraph">
            <wp:posOffset>-3810</wp:posOffset>
          </wp:positionV>
          <wp:extent cx="1497600" cy="532800"/>
          <wp:effectExtent l="0" t="0" r="7620" b="635"/>
          <wp:wrapThrough wrapText="bothSides">
            <wp:wrapPolygon edited="0">
              <wp:start x="1924" y="0"/>
              <wp:lineTo x="0" y="3862"/>
              <wp:lineTo x="0" y="16992"/>
              <wp:lineTo x="1924" y="20853"/>
              <wp:lineTo x="5771" y="20853"/>
              <wp:lineTo x="21435" y="17764"/>
              <wp:lineTo x="21435" y="3862"/>
              <wp:lineTo x="5771" y="0"/>
              <wp:lineTo x="1924" y="0"/>
            </wp:wrapPolygon>
          </wp:wrapThrough>
          <wp:docPr id="85592103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olid_templates-1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Classification 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>ESA UNCLASSIFIED - For ESA Official Use Only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CAVEAT_Separator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"Classification caveat"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9117" w14:textId="3002724A" w:rsidR="00F1620E" w:rsidRDefault="00F1620E" w:rsidP="004C7433">
    <w:pPr>
      <w:pStyle w:val="Classification"/>
      <w:rPr>
        <w:rFonts w:cs="Arial"/>
        <w:noProof/>
        <w:color w:val="003249"/>
        <w:sz w:val="16"/>
        <w:szCs w:val="16"/>
        <w:lang w:val="en-GB"/>
      </w:rPr>
    </w:pPr>
    <w:r w:rsidRPr="001F43C0">
      <w:rPr>
        <w:rFonts w:cs="Arial"/>
        <w:noProof/>
        <w:color w:val="003249"/>
        <w:sz w:val="16"/>
        <w:szCs w:val="16"/>
        <w:lang w:val="fr-FR" w:eastAsia="fr-FR"/>
      </w:rPr>
      <w:drawing>
        <wp:anchor distT="0" distB="0" distL="114300" distR="114300" simplePos="0" relativeHeight="251655168" behindDoc="0" locked="0" layoutInCell="1" allowOverlap="1" wp14:anchorId="35046220" wp14:editId="04354623">
          <wp:simplePos x="0" y="0"/>
          <wp:positionH relativeFrom="column">
            <wp:posOffset>4803140</wp:posOffset>
          </wp:positionH>
          <wp:positionV relativeFrom="paragraph">
            <wp:posOffset>-3810</wp:posOffset>
          </wp:positionV>
          <wp:extent cx="1497600" cy="532800"/>
          <wp:effectExtent l="0" t="0" r="7620" b="635"/>
          <wp:wrapThrough wrapText="bothSides">
            <wp:wrapPolygon edited="0">
              <wp:start x="1924" y="0"/>
              <wp:lineTo x="0" y="3862"/>
              <wp:lineTo x="0" y="16992"/>
              <wp:lineTo x="1924" y="20853"/>
              <wp:lineTo x="5771" y="20853"/>
              <wp:lineTo x="21435" y="17764"/>
              <wp:lineTo x="21435" y="3862"/>
              <wp:lineTo x="5771" y="0"/>
              <wp:lineTo x="1924" y="0"/>
            </wp:wrapPolygon>
          </wp:wrapThrough>
          <wp:docPr id="11085959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olid_templates-1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Classification 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>ESA UNCLASSIFIED - For ESA Official Use Only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CAVEAT_Separator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"Classification caveat"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</w:p>
  <w:p w14:paraId="5572D168" w14:textId="77777777" w:rsidR="00F1620E" w:rsidRPr="00222E7F" w:rsidRDefault="00F1620E" w:rsidP="00222E7F">
    <w:pPr>
      <w:pStyle w:val="Header"/>
      <w:rPr>
        <w:rFonts w:ascii="Arial" w:hAnsi="Arial" w:cs="Arial"/>
      </w:rPr>
    </w:pPr>
  </w:p>
  <w:p w14:paraId="30D86982" w14:textId="77777777" w:rsidR="00F1620E" w:rsidRDefault="00F1620E" w:rsidP="00222E7F">
    <w:pPr>
      <w:pStyle w:val="Header"/>
      <w:rPr>
        <w:rFonts w:ascii="Arial" w:hAnsi="Arial" w:cs="Arial"/>
      </w:rPr>
    </w:pPr>
  </w:p>
  <w:p w14:paraId="79547B30" w14:textId="77777777" w:rsidR="00F1620E" w:rsidRDefault="00F1620E" w:rsidP="00222E7F">
    <w:pPr>
      <w:pStyle w:val="Header"/>
      <w:rPr>
        <w:rFonts w:ascii="Arial" w:hAnsi="Arial" w:cs="Arial"/>
      </w:rPr>
    </w:pPr>
  </w:p>
  <w:p w14:paraId="3906CDE9" w14:textId="77777777" w:rsidR="00F1620E" w:rsidRPr="00CD3783" w:rsidRDefault="00F1620E" w:rsidP="008B26F6">
    <w:pPr>
      <w:pStyle w:val="Header"/>
      <w:jc w:val="right"/>
      <w:rPr>
        <w:rFonts w:ascii="Arial" w:hAnsi="Arial" w:cs="Arial"/>
        <w:sz w:val="24"/>
        <w:szCs w:val="24"/>
      </w:rPr>
    </w:pPr>
  </w:p>
  <w:p w14:paraId="551625A8" w14:textId="0AA50A04" w:rsidR="00F1620E" w:rsidRPr="00384DBB" w:rsidRDefault="00F1620E" w:rsidP="00222E7F">
    <w:pPr>
      <w:pStyle w:val="Address"/>
    </w:pPr>
    <w:r w:rsidRPr="00384DBB">
      <w:fldChar w:fldCharType="begin"/>
    </w:r>
    <w:r w:rsidRPr="00384DBB">
      <w:instrText xml:space="preserve"> DOCPROPERTY  "bmsSitename"  </w:instrText>
    </w:r>
    <w:r w:rsidRPr="00384DBB">
      <w:fldChar w:fldCharType="end"/>
    </w:r>
  </w:p>
  <w:p w14:paraId="4DAF78D8" w14:textId="15043273" w:rsidR="00F1620E" w:rsidRPr="00384DBB" w:rsidRDefault="00F1620E" w:rsidP="00222E7F">
    <w:pPr>
      <w:pStyle w:val="Address"/>
    </w:pPr>
    <w:r w:rsidRPr="00384DBB">
      <w:fldChar w:fldCharType="begin"/>
    </w:r>
    <w:r w:rsidRPr="00384DBB">
      <w:instrText xml:space="preserve"> DOCPROPERTY  "bmsAddress" \* MERGEFORMAT </w:instrText>
    </w:r>
    <w:r w:rsidRPr="00384DBB">
      <w:fldChar w:fldCharType="end"/>
    </w:r>
  </w:p>
  <w:p w14:paraId="5FBBD600" w14:textId="518277CC" w:rsidR="00F1620E" w:rsidRPr="00222E7F" w:rsidRDefault="00F1620E" w:rsidP="00222E7F">
    <w:pPr>
      <w:pStyle w:val="Address"/>
    </w:pPr>
    <w:r w:rsidRPr="00384DBB">
      <w:fldChar w:fldCharType="begin"/>
    </w:r>
    <w:r w:rsidRPr="00384DBB">
      <w:instrText xml:space="preserve"> DOCPROPERTY  "bmsPhoneFax" \* MERGEFORMAT </w:instrText>
    </w:r>
    <w:r w:rsidRPr="00384DBB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0F85" w14:textId="6C3FDECF" w:rsidR="00F1620E" w:rsidRPr="00610DB0" w:rsidRDefault="00F1620E" w:rsidP="00610DB0">
    <w:pPr>
      <w:pStyle w:val="Classification"/>
      <w:rPr>
        <w:rFonts w:cs="Arial"/>
        <w:noProof/>
        <w:color w:val="033142"/>
        <w:sz w:val="16"/>
        <w:szCs w:val="16"/>
        <w:lang w:val="en-GB"/>
      </w:rPr>
    </w:pPr>
    <w:r w:rsidRPr="0090624B">
      <w:rPr>
        <w:rFonts w:cs="Arial"/>
        <w:noProof/>
        <w:color w:val="033142"/>
        <w:sz w:val="16"/>
        <w:szCs w:val="16"/>
        <w:lang w:val="fr-FR" w:eastAsia="fr-FR"/>
      </w:rPr>
      <w:drawing>
        <wp:anchor distT="0" distB="0" distL="114300" distR="114300" simplePos="0" relativeHeight="251658243" behindDoc="0" locked="0" layoutInCell="1" allowOverlap="1" wp14:anchorId="48E16B60" wp14:editId="0AE1119A">
          <wp:simplePos x="0" y="0"/>
          <wp:positionH relativeFrom="column">
            <wp:posOffset>4803140</wp:posOffset>
          </wp:positionH>
          <wp:positionV relativeFrom="paragraph">
            <wp:posOffset>-3810</wp:posOffset>
          </wp:positionV>
          <wp:extent cx="1497600" cy="532800"/>
          <wp:effectExtent l="0" t="0" r="7620" b="635"/>
          <wp:wrapThrough wrapText="bothSides">
            <wp:wrapPolygon edited="0">
              <wp:start x="1924" y="0"/>
              <wp:lineTo x="0" y="3862"/>
              <wp:lineTo x="0" y="16992"/>
              <wp:lineTo x="1924" y="20853"/>
              <wp:lineTo x="5771" y="20853"/>
              <wp:lineTo x="21435" y="17764"/>
              <wp:lineTo x="21435" y="3862"/>
              <wp:lineTo x="5771" y="0"/>
              <wp:lineTo x="1924" y="0"/>
            </wp:wrapPolygon>
          </wp:wrapThrough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olid_templates-1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6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Classification 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>ESA UNCLASSIFIED - For ESA Official Use Only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CAVEAT_Separator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separate"/>
    </w:r>
    <w:r w:rsidR="00393DAD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  <w:r w:rsidRPr="005D6BA7">
      <w:rPr>
        <w:rFonts w:cs="Arial"/>
        <w:noProof/>
        <w:color w:val="033142"/>
        <w:sz w:val="16"/>
        <w:szCs w:val="16"/>
        <w:lang w:val="en-GB"/>
      </w:rPr>
      <w:t xml:space="preserve"> </w: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begin"/>
    </w:r>
    <w:r w:rsidRPr="005D6BA7">
      <w:rPr>
        <w:rFonts w:cs="Arial"/>
        <w:noProof/>
        <w:color w:val="033142"/>
        <w:sz w:val="16"/>
        <w:szCs w:val="16"/>
        <w:lang w:val="en-GB"/>
      </w:rPr>
      <w:instrText xml:space="preserve"> DOCPROPERTY  "Classification caveat" \* MERGEFORMAT </w:instrText>
    </w:r>
    <w:r w:rsidRPr="005D6BA7">
      <w:rPr>
        <w:rFonts w:cs="Arial"/>
        <w:noProof/>
        <w:color w:val="033142"/>
        <w:sz w:val="16"/>
        <w:szCs w:val="16"/>
        <w:lang w:val="en-G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7C40A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5CC6B5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36D09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2074D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8E0CB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5A563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C88F9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BE0050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40CC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5079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5F5C4"/>
    <w:multiLevelType w:val="hybridMultilevel"/>
    <w:tmpl w:val="CCD49420"/>
    <w:lvl w:ilvl="0" w:tplc="2360A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09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4D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2B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BAA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469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A5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EA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86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F0ADA"/>
    <w:multiLevelType w:val="hybridMultilevel"/>
    <w:tmpl w:val="09707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2349E"/>
    <w:multiLevelType w:val="hybridMultilevel"/>
    <w:tmpl w:val="13EA6F26"/>
    <w:lvl w:ilvl="0" w:tplc="FFFFFFFF">
      <w:start w:val="1"/>
      <w:numFmt w:val="decimal"/>
      <w:lvlText w:val="[RD-%1]"/>
      <w:lvlJc w:val="left"/>
      <w:pPr>
        <w:ind w:left="360" w:hanging="360"/>
      </w:pPr>
      <w:rPr>
        <w:b w:val="0"/>
        <w:i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2260DE"/>
    <w:multiLevelType w:val="hybridMultilevel"/>
    <w:tmpl w:val="F26A8048"/>
    <w:lvl w:ilvl="0" w:tplc="E41CB56E">
      <w:start w:val="1"/>
      <w:numFmt w:val="decimal"/>
      <w:pStyle w:val="Title2level"/>
      <w:lvlText w:val="%1"/>
      <w:lvlJc w:val="left"/>
      <w:pPr>
        <w:ind w:left="360" w:hanging="360"/>
      </w:pPr>
      <w:rPr>
        <w:rFonts w:ascii="Arial" w:hAnsi="Arial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4" w15:restartNumberingAfterBreak="0">
    <w:nsid w:val="28517D3B"/>
    <w:multiLevelType w:val="hybridMultilevel"/>
    <w:tmpl w:val="CD6C2774"/>
    <w:lvl w:ilvl="0" w:tplc="F3E64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24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ED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82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68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96E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E8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2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89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C3C13"/>
    <w:multiLevelType w:val="multilevel"/>
    <w:tmpl w:val="43A69E88"/>
    <w:lvl w:ilvl="0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907"/>
        </w:tabs>
        <w:ind w:left="907" w:hanging="907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907" w:hanging="907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907" w:hanging="907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907" w:hanging="907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907" w:hanging="907"/>
      </w:pPr>
    </w:lvl>
    <w:lvl w:ilvl="8">
      <w:start w:val="1"/>
      <w:numFmt w:val="upperLetter"/>
      <w:lvlText w:val="Appendix %9"/>
      <w:lvlJc w:val="left"/>
      <w:pPr>
        <w:tabs>
          <w:tab w:val="num" w:pos="3067"/>
        </w:tabs>
        <w:ind w:left="2268" w:hanging="1361"/>
      </w:pPr>
    </w:lvl>
  </w:abstractNum>
  <w:abstractNum w:abstractNumId="16" w15:restartNumberingAfterBreak="0">
    <w:nsid w:val="32A22F5D"/>
    <w:multiLevelType w:val="multilevel"/>
    <w:tmpl w:val="A3A809FC"/>
    <w:lvl w:ilvl="0">
      <w:start w:val="1"/>
      <w:numFmt w:val="decimal"/>
      <w:pStyle w:val="Heading01"/>
      <w:suff w:val="space"/>
      <w:lvlText w:val="%1."/>
      <w:lvlJc w:val="left"/>
      <w:pPr>
        <w:ind w:left="907" w:hanging="907"/>
      </w:pPr>
    </w:lvl>
    <w:lvl w:ilvl="1">
      <w:start w:val="1"/>
      <w:numFmt w:val="decimal"/>
      <w:pStyle w:val="Heading02"/>
      <w:suff w:val="space"/>
      <w:lvlText w:val="%1.%2."/>
      <w:lvlJc w:val="left"/>
      <w:pPr>
        <w:ind w:left="907" w:hanging="907"/>
      </w:pPr>
    </w:lvl>
    <w:lvl w:ilvl="2">
      <w:start w:val="1"/>
      <w:numFmt w:val="decimal"/>
      <w:pStyle w:val="Heading03"/>
      <w:suff w:val="space"/>
      <w:lvlText w:val="%1.%2.%3."/>
      <w:lvlJc w:val="left"/>
      <w:pPr>
        <w:ind w:left="907" w:hanging="907"/>
      </w:pPr>
    </w:lvl>
    <w:lvl w:ilvl="3">
      <w:start w:val="1"/>
      <w:numFmt w:val="decimal"/>
      <w:pStyle w:val="Heading04"/>
      <w:suff w:val="space"/>
      <w:lvlText w:val="%1.%2.%3.%4."/>
      <w:lvlJc w:val="left"/>
      <w:pPr>
        <w:ind w:left="907" w:hanging="907"/>
      </w:pPr>
    </w:lvl>
    <w:lvl w:ilvl="4">
      <w:start w:val="1"/>
      <w:numFmt w:val="decimal"/>
      <w:pStyle w:val="Heading05"/>
      <w:suff w:val="space"/>
      <w:lvlText w:val="%1.%2.%3.%4.%5."/>
      <w:lvlJc w:val="left"/>
      <w:pPr>
        <w:ind w:left="907" w:hanging="907"/>
      </w:pPr>
    </w:lvl>
    <w:lvl w:ilvl="5">
      <w:start w:val="1"/>
      <w:numFmt w:val="decimal"/>
      <w:lvlText w:val="%1.%2.%3.%4.%5.%6."/>
      <w:lvlJc w:val="left"/>
      <w:pPr>
        <w:ind w:left="907" w:hanging="907"/>
      </w:pPr>
    </w:lvl>
    <w:lvl w:ilvl="6">
      <w:start w:val="1"/>
      <w:numFmt w:val="decimal"/>
      <w:lvlText w:val="%1.%2.%3.%4.%5.%6.%7."/>
      <w:lvlJc w:val="left"/>
      <w:pPr>
        <w:ind w:left="907" w:hanging="907"/>
      </w:pPr>
    </w:lvl>
    <w:lvl w:ilvl="7">
      <w:start w:val="1"/>
      <w:numFmt w:val="decimal"/>
      <w:lvlText w:val="%1.%2.%3.%4.%5.%6.%7.%8."/>
      <w:lvlJc w:val="left"/>
      <w:pPr>
        <w:ind w:left="907" w:hanging="907"/>
      </w:pPr>
    </w:lvl>
    <w:lvl w:ilvl="8">
      <w:start w:val="1"/>
      <w:numFmt w:val="decimal"/>
      <w:lvlText w:val="%1.%2.%3.%4.%5.%6.%7.%8.%9."/>
      <w:lvlJc w:val="left"/>
      <w:pPr>
        <w:ind w:left="907" w:hanging="907"/>
      </w:pPr>
    </w:lvl>
  </w:abstractNum>
  <w:abstractNum w:abstractNumId="17" w15:restartNumberingAfterBreak="0">
    <w:nsid w:val="32FB8004"/>
    <w:multiLevelType w:val="hybridMultilevel"/>
    <w:tmpl w:val="FFFFFFFF"/>
    <w:lvl w:ilvl="0" w:tplc="D2F24D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90A1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EC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82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63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6A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8C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26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05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24CD0"/>
    <w:multiLevelType w:val="hybridMultilevel"/>
    <w:tmpl w:val="18CA5C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5486F"/>
    <w:multiLevelType w:val="hybridMultilevel"/>
    <w:tmpl w:val="0368F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27C09"/>
    <w:multiLevelType w:val="hybridMultilevel"/>
    <w:tmpl w:val="6B4493A2"/>
    <w:lvl w:ilvl="0" w:tplc="61C8979A">
      <w:start w:val="2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C3A01AB"/>
    <w:multiLevelType w:val="hybridMultilevel"/>
    <w:tmpl w:val="E1C854C2"/>
    <w:lvl w:ilvl="0" w:tplc="2EC213DE">
      <w:start w:val="1"/>
      <w:numFmt w:val="decimal"/>
      <w:pStyle w:val="Title1"/>
      <w:lvlText w:val="%1"/>
      <w:lvlJc w:val="left"/>
      <w:pPr>
        <w:ind w:left="1080" w:hanging="360"/>
      </w:pPr>
      <w:rPr>
        <w:rFonts w:ascii="Arial" w:hAnsi="Arial" w:hint="default"/>
        <w:sz w:val="32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B13E03"/>
    <w:multiLevelType w:val="hybridMultilevel"/>
    <w:tmpl w:val="9C1A178C"/>
    <w:lvl w:ilvl="0" w:tplc="A31CE4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fr-FR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334AD7"/>
    <w:multiLevelType w:val="hybridMultilevel"/>
    <w:tmpl w:val="B8CC0702"/>
    <w:lvl w:ilvl="0" w:tplc="4C5CF634">
      <w:start w:val="1"/>
      <w:numFmt w:val="decimal"/>
      <w:pStyle w:val="Title3level"/>
      <w:lvlText w:val="%1"/>
      <w:lvlJc w:val="left"/>
      <w:pPr>
        <w:ind w:left="1800" w:hanging="360"/>
      </w:pPr>
      <w:rPr>
        <w:rFonts w:ascii="Arial" w:hAnsi="Arial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5631D86"/>
    <w:multiLevelType w:val="hybridMultilevel"/>
    <w:tmpl w:val="BC0EE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A326E"/>
    <w:multiLevelType w:val="multilevel"/>
    <w:tmpl w:val="ED52F2F8"/>
    <w:lvl w:ilvl="0">
      <w:start w:val="1"/>
      <w:numFmt w:val="decimal"/>
      <w:lvlText w:val="%1"/>
      <w:lvlJc w:val="left"/>
      <w:pPr>
        <w:tabs>
          <w:tab w:val="num" w:pos="504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52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8"/>
        </w:tabs>
        <w:ind w:left="1584" w:hanging="1584"/>
      </w:pPr>
      <w:rPr>
        <w:rFonts w:hint="default"/>
      </w:rPr>
    </w:lvl>
  </w:abstractNum>
  <w:abstractNum w:abstractNumId="26" w15:restartNumberingAfterBreak="0">
    <w:nsid w:val="7F9A1578"/>
    <w:multiLevelType w:val="hybridMultilevel"/>
    <w:tmpl w:val="981E29D8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81904069">
    <w:abstractNumId w:val="10"/>
  </w:num>
  <w:num w:numId="2" w16cid:durableId="351960229">
    <w:abstractNumId w:val="14"/>
  </w:num>
  <w:num w:numId="3" w16cid:durableId="1438595161">
    <w:abstractNumId w:val="17"/>
  </w:num>
  <w:num w:numId="4" w16cid:durableId="1266841993">
    <w:abstractNumId w:val="25"/>
  </w:num>
  <w:num w:numId="5" w16cid:durableId="352387889">
    <w:abstractNumId w:val="8"/>
  </w:num>
  <w:num w:numId="6" w16cid:durableId="1615676931">
    <w:abstractNumId w:val="6"/>
  </w:num>
  <w:num w:numId="7" w16cid:durableId="1761832082">
    <w:abstractNumId w:val="9"/>
  </w:num>
  <w:num w:numId="8" w16cid:durableId="123617326">
    <w:abstractNumId w:val="7"/>
  </w:num>
  <w:num w:numId="9" w16cid:durableId="466356783">
    <w:abstractNumId w:val="5"/>
  </w:num>
  <w:num w:numId="10" w16cid:durableId="1256591826">
    <w:abstractNumId w:val="4"/>
  </w:num>
  <w:num w:numId="11" w16cid:durableId="1448038682">
    <w:abstractNumId w:val="3"/>
  </w:num>
  <w:num w:numId="12" w16cid:durableId="528835384">
    <w:abstractNumId w:val="2"/>
  </w:num>
  <w:num w:numId="13" w16cid:durableId="1614366608">
    <w:abstractNumId w:val="1"/>
  </w:num>
  <w:num w:numId="14" w16cid:durableId="1191844042">
    <w:abstractNumId w:val="0"/>
  </w:num>
  <w:num w:numId="15" w16cid:durableId="776484159">
    <w:abstractNumId w:val="15"/>
  </w:num>
  <w:num w:numId="16" w16cid:durableId="1820029219">
    <w:abstractNumId w:val="16"/>
  </w:num>
  <w:num w:numId="17" w16cid:durableId="1130632937">
    <w:abstractNumId w:val="21"/>
  </w:num>
  <w:num w:numId="18" w16cid:durableId="1422679385">
    <w:abstractNumId w:val="13"/>
  </w:num>
  <w:num w:numId="19" w16cid:durableId="1147667686">
    <w:abstractNumId w:val="23"/>
  </w:num>
  <w:num w:numId="20" w16cid:durableId="4014798">
    <w:abstractNumId w:val="20"/>
  </w:num>
  <w:num w:numId="21" w16cid:durableId="668874924">
    <w:abstractNumId w:val="16"/>
  </w:num>
  <w:num w:numId="22" w16cid:durableId="2022079257">
    <w:abstractNumId w:val="16"/>
  </w:num>
  <w:num w:numId="23" w16cid:durableId="1885436981">
    <w:abstractNumId w:val="12"/>
  </w:num>
  <w:num w:numId="24" w16cid:durableId="31267916">
    <w:abstractNumId w:val="24"/>
  </w:num>
  <w:num w:numId="25" w16cid:durableId="1415932432">
    <w:abstractNumId w:val="22"/>
  </w:num>
  <w:num w:numId="26" w16cid:durableId="1403260857">
    <w:abstractNumId w:val="11"/>
  </w:num>
  <w:num w:numId="27" w16cid:durableId="578490159">
    <w:abstractNumId w:val="18"/>
  </w:num>
  <w:num w:numId="28" w16cid:durableId="1422527861">
    <w:abstractNumId w:val="26"/>
  </w:num>
  <w:num w:numId="29" w16cid:durableId="1473522475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proofState w:spelling="clean"/>
  <w:attachedTemplate r:id="rId1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ersion" w:val="2008"/>
  </w:docVars>
  <w:rsids>
    <w:rsidRoot w:val="00D6261A"/>
    <w:rsid w:val="0000015A"/>
    <w:rsid w:val="000006BE"/>
    <w:rsid w:val="00001041"/>
    <w:rsid w:val="0000174E"/>
    <w:rsid w:val="00001B34"/>
    <w:rsid w:val="000022F8"/>
    <w:rsid w:val="000032DD"/>
    <w:rsid w:val="000033F2"/>
    <w:rsid w:val="00003AF3"/>
    <w:rsid w:val="00003D84"/>
    <w:rsid w:val="00005436"/>
    <w:rsid w:val="0000633D"/>
    <w:rsid w:val="00006A46"/>
    <w:rsid w:val="00006BAF"/>
    <w:rsid w:val="00007391"/>
    <w:rsid w:val="00010883"/>
    <w:rsid w:val="00011942"/>
    <w:rsid w:val="00012319"/>
    <w:rsid w:val="0001238A"/>
    <w:rsid w:val="00012C38"/>
    <w:rsid w:val="00012CE2"/>
    <w:rsid w:val="00013F04"/>
    <w:rsid w:val="00014161"/>
    <w:rsid w:val="0001535E"/>
    <w:rsid w:val="000153C6"/>
    <w:rsid w:val="00015680"/>
    <w:rsid w:val="000161AD"/>
    <w:rsid w:val="000163B9"/>
    <w:rsid w:val="00016E9D"/>
    <w:rsid w:val="00017176"/>
    <w:rsid w:val="00017998"/>
    <w:rsid w:val="000218CD"/>
    <w:rsid w:val="00021A02"/>
    <w:rsid w:val="00021D53"/>
    <w:rsid w:val="00021EA8"/>
    <w:rsid w:val="00022065"/>
    <w:rsid w:val="0002281F"/>
    <w:rsid w:val="000236A1"/>
    <w:rsid w:val="000240FE"/>
    <w:rsid w:val="00024F26"/>
    <w:rsid w:val="0002515F"/>
    <w:rsid w:val="00025CED"/>
    <w:rsid w:val="00026149"/>
    <w:rsid w:val="00026E29"/>
    <w:rsid w:val="0002733F"/>
    <w:rsid w:val="00027665"/>
    <w:rsid w:val="00027EB2"/>
    <w:rsid w:val="000308F9"/>
    <w:rsid w:val="00030AEF"/>
    <w:rsid w:val="00030BA8"/>
    <w:rsid w:val="00031FC3"/>
    <w:rsid w:val="000334D3"/>
    <w:rsid w:val="00034A01"/>
    <w:rsid w:val="00034B55"/>
    <w:rsid w:val="00036F95"/>
    <w:rsid w:val="00037E17"/>
    <w:rsid w:val="00037F87"/>
    <w:rsid w:val="000414C7"/>
    <w:rsid w:val="00041F19"/>
    <w:rsid w:val="000420AB"/>
    <w:rsid w:val="000427B3"/>
    <w:rsid w:val="000427EF"/>
    <w:rsid w:val="000429D7"/>
    <w:rsid w:val="000440DF"/>
    <w:rsid w:val="0004498F"/>
    <w:rsid w:val="00044D8F"/>
    <w:rsid w:val="0004512A"/>
    <w:rsid w:val="00045243"/>
    <w:rsid w:val="00045A6A"/>
    <w:rsid w:val="00046056"/>
    <w:rsid w:val="000464CA"/>
    <w:rsid w:val="000465A6"/>
    <w:rsid w:val="0004683F"/>
    <w:rsid w:val="00047289"/>
    <w:rsid w:val="000503B9"/>
    <w:rsid w:val="000505CD"/>
    <w:rsid w:val="000519AA"/>
    <w:rsid w:val="00052141"/>
    <w:rsid w:val="00053761"/>
    <w:rsid w:val="00053CA4"/>
    <w:rsid w:val="000543F4"/>
    <w:rsid w:val="00054660"/>
    <w:rsid w:val="00054C53"/>
    <w:rsid w:val="000559F0"/>
    <w:rsid w:val="00055A7F"/>
    <w:rsid w:val="00057D8E"/>
    <w:rsid w:val="00057E45"/>
    <w:rsid w:val="00061757"/>
    <w:rsid w:val="000617AC"/>
    <w:rsid w:val="000619B9"/>
    <w:rsid w:val="00061AD6"/>
    <w:rsid w:val="00062794"/>
    <w:rsid w:val="000629EC"/>
    <w:rsid w:val="000632D3"/>
    <w:rsid w:val="0006384B"/>
    <w:rsid w:val="00063A20"/>
    <w:rsid w:val="000647FE"/>
    <w:rsid w:val="00064ED7"/>
    <w:rsid w:val="00064FE2"/>
    <w:rsid w:val="00065536"/>
    <w:rsid w:val="00066338"/>
    <w:rsid w:val="000665C0"/>
    <w:rsid w:val="000665EF"/>
    <w:rsid w:val="00066643"/>
    <w:rsid w:val="00070C9E"/>
    <w:rsid w:val="00071846"/>
    <w:rsid w:val="00071852"/>
    <w:rsid w:val="00072C9A"/>
    <w:rsid w:val="0007347E"/>
    <w:rsid w:val="00073518"/>
    <w:rsid w:val="00073879"/>
    <w:rsid w:val="000744BB"/>
    <w:rsid w:val="000758E0"/>
    <w:rsid w:val="00075DFC"/>
    <w:rsid w:val="0007645A"/>
    <w:rsid w:val="000772C6"/>
    <w:rsid w:val="0007771C"/>
    <w:rsid w:val="00077CEC"/>
    <w:rsid w:val="00077E75"/>
    <w:rsid w:val="00081149"/>
    <w:rsid w:val="00081F7D"/>
    <w:rsid w:val="00082C0C"/>
    <w:rsid w:val="00083796"/>
    <w:rsid w:val="00084A7C"/>
    <w:rsid w:val="00084DF6"/>
    <w:rsid w:val="0008520F"/>
    <w:rsid w:val="00085B27"/>
    <w:rsid w:val="00086FB3"/>
    <w:rsid w:val="00087E2B"/>
    <w:rsid w:val="00090831"/>
    <w:rsid w:val="00090A8A"/>
    <w:rsid w:val="0009119D"/>
    <w:rsid w:val="00091305"/>
    <w:rsid w:val="000919C8"/>
    <w:rsid w:val="00091F38"/>
    <w:rsid w:val="0009328C"/>
    <w:rsid w:val="0009401B"/>
    <w:rsid w:val="000944AD"/>
    <w:rsid w:val="00094917"/>
    <w:rsid w:val="00094B18"/>
    <w:rsid w:val="000960DF"/>
    <w:rsid w:val="00096CB8"/>
    <w:rsid w:val="000978D7"/>
    <w:rsid w:val="00097A06"/>
    <w:rsid w:val="000A07F2"/>
    <w:rsid w:val="000A09CB"/>
    <w:rsid w:val="000A0A2E"/>
    <w:rsid w:val="000A17AF"/>
    <w:rsid w:val="000A1DAE"/>
    <w:rsid w:val="000A1F1C"/>
    <w:rsid w:val="000A22B6"/>
    <w:rsid w:val="000A233B"/>
    <w:rsid w:val="000A27E9"/>
    <w:rsid w:val="000A2F70"/>
    <w:rsid w:val="000A33A3"/>
    <w:rsid w:val="000A3F27"/>
    <w:rsid w:val="000A3F85"/>
    <w:rsid w:val="000A5C99"/>
    <w:rsid w:val="000A6157"/>
    <w:rsid w:val="000A6440"/>
    <w:rsid w:val="000A6C08"/>
    <w:rsid w:val="000A70ED"/>
    <w:rsid w:val="000B1B2D"/>
    <w:rsid w:val="000B2116"/>
    <w:rsid w:val="000B242F"/>
    <w:rsid w:val="000B2BBC"/>
    <w:rsid w:val="000B2CE9"/>
    <w:rsid w:val="000B3C8D"/>
    <w:rsid w:val="000B3FD7"/>
    <w:rsid w:val="000B4198"/>
    <w:rsid w:val="000B5413"/>
    <w:rsid w:val="000B5532"/>
    <w:rsid w:val="000B59B9"/>
    <w:rsid w:val="000B5B6F"/>
    <w:rsid w:val="000B5BD9"/>
    <w:rsid w:val="000B7CE8"/>
    <w:rsid w:val="000C03DC"/>
    <w:rsid w:val="000C0451"/>
    <w:rsid w:val="000C0895"/>
    <w:rsid w:val="000C2726"/>
    <w:rsid w:val="000C35FF"/>
    <w:rsid w:val="000C3634"/>
    <w:rsid w:val="000C3692"/>
    <w:rsid w:val="000C3CB0"/>
    <w:rsid w:val="000C50BB"/>
    <w:rsid w:val="000C55C8"/>
    <w:rsid w:val="000C5FAC"/>
    <w:rsid w:val="000C6064"/>
    <w:rsid w:val="000C62A6"/>
    <w:rsid w:val="000C638C"/>
    <w:rsid w:val="000C69F7"/>
    <w:rsid w:val="000C7C5F"/>
    <w:rsid w:val="000C7DD5"/>
    <w:rsid w:val="000D18C1"/>
    <w:rsid w:val="000D1A1D"/>
    <w:rsid w:val="000D2BB9"/>
    <w:rsid w:val="000D2CC9"/>
    <w:rsid w:val="000D340B"/>
    <w:rsid w:val="000D5532"/>
    <w:rsid w:val="000D59F2"/>
    <w:rsid w:val="000E163C"/>
    <w:rsid w:val="000E17D8"/>
    <w:rsid w:val="000E3755"/>
    <w:rsid w:val="000E39EB"/>
    <w:rsid w:val="000E4AC8"/>
    <w:rsid w:val="000E507C"/>
    <w:rsid w:val="000E5BC6"/>
    <w:rsid w:val="000F0B0B"/>
    <w:rsid w:val="000F1824"/>
    <w:rsid w:val="000F25DF"/>
    <w:rsid w:val="000F2864"/>
    <w:rsid w:val="000F465E"/>
    <w:rsid w:val="000F6B76"/>
    <w:rsid w:val="000F6D78"/>
    <w:rsid w:val="000F7375"/>
    <w:rsid w:val="000F7984"/>
    <w:rsid w:val="000F7F16"/>
    <w:rsid w:val="00100084"/>
    <w:rsid w:val="00100222"/>
    <w:rsid w:val="00100757"/>
    <w:rsid w:val="001007EA"/>
    <w:rsid w:val="00101341"/>
    <w:rsid w:val="00102488"/>
    <w:rsid w:val="00102587"/>
    <w:rsid w:val="00102A53"/>
    <w:rsid w:val="00103E06"/>
    <w:rsid w:val="0010483D"/>
    <w:rsid w:val="00105450"/>
    <w:rsid w:val="00105E51"/>
    <w:rsid w:val="00106717"/>
    <w:rsid w:val="00106847"/>
    <w:rsid w:val="00106A91"/>
    <w:rsid w:val="00106CF8"/>
    <w:rsid w:val="00106E9E"/>
    <w:rsid w:val="00106F4A"/>
    <w:rsid w:val="00106FEA"/>
    <w:rsid w:val="00107A75"/>
    <w:rsid w:val="00107BA5"/>
    <w:rsid w:val="00107E16"/>
    <w:rsid w:val="001101AC"/>
    <w:rsid w:val="0011090E"/>
    <w:rsid w:val="00110C80"/>
    <w:rsid w:val="0011236A"/>
    <w:rsid w:val="00112E09"/>
    <w:rsid w:val="00113A63"/>
    <w:rsid w:val="00113AB7"/>
    <w:rsid w:val="00113F41"/>
    <w:rsid w:val="00114B2E"/>
    <w:rsid w:val="00115C70"/>
    <w:rsid w:val="00117066"/>
    <w:rsid w:val="00117EB4"/>
    <w:rsid w:val="00120066"/>
    <w:rsid w:val="0012051B"/>
    <w:rsid w:val="00120DD5"/>
    <w:rsid w:val="001211FF"/>
    <w:rsid w:val="00121677"/>
    <w:rsid w:val="00121A48"/>
    <w:rsid w:val="0012257B"/>
    <w:rsid w:val="00123428"/>
    <w:rsid w:val="0012412D"/>
    <w:rsid w:val="00124BBD"/>
    <w:rsid w:val="0012547E"/>
    <w:rsid w:val="00125575"/>
    <w:rsid w:val="0012593C"/>
    <w:rsid w:val="00125DF6"/>
    <w:rsid w:val="001260F3"/>
    <w:rsid w:val="00126DFF"/>
    <w:rsid w:val="00127B0F"/>
    <w:rsid w:val="00130413"/>
    <w:rsid w:val="00130C89"/>
    <w:rsid w:val="0013244D"/>
    <w:rsid w:val="00132D43"/>
    <w:rsid w:val="0013309D"/>
    <w:rsid w:val="00133BBF"/>
    <w:rsid w:val="00133CD3"/>
    <w:rsid w:val="00134C25"/>
    <w:rsid w:val="00135B7B"/>
    <w:rsid w:val="00135E92"/>
    <w:rsid w:val="00135FC3"/>
    <w:rsid w:val="0013614E"/>
    <w:rsid w:val="00136A28"/>
    <w:rsid w:val="0013707E"/>
    <w:rsid w:val="00137638"/>
    <w:rsid w:val="00137643"/>
    <w:rsid w:val="00137C60"/>
    <w:rsid w:val="00140439"/>
    <w:rsid w:val="00141215"/>
    <w:rsid w:val="0014145D"/>
    <w:rsid w:val="00141C55"/>
    <w:rsid w:val="00142C5D"/>
    <w:rsid w:val="00143494"/>
    <w:rsid w:val="00143A7C"/>
    <w:rsid w:val="00143AD2"/>
    <w:rsid w:val="001441B5"/>
    <w:rsid w:val="00145149"/>
    <w:rsid w:val="001455AC"/>
    <w:rsid w:val="00146FD2"/>
    <w:rsid w:val="00147172"/>
    <w:rsid w:val="0014719F"/>
    <w:rsid w:val="001501AA"/>
    <w:rsid w:val="00150DFC"/>
    <w:rsid w:val="00150E5C"/>
    <w:rsid w:val="00153642"/>
    <w:rsid w:val="00153753"/>
    <w:rsid w:val="00153CE9"/>
    <w:rsid w:val="0015463C"/>
    <w:rsid w:val="00154979"/>
    <w:rsid w:val="001557BC"/>
    <w:rsid w:val="00155817"/>
    <w:rsid w:val="00155E2D"/>
    <w:rsid w:val="0015677F"/>
    <w:rsid w:val="001575D2"/>
    <w:rsid w:val="001604E3"/>
    <w:rsid w:val="0016068C"/>
    <w:rsid w:val="00160FD4"/>
    <w:rsid w:val="001621E9"/>
    <w:rsid w:val="00163FE5"/>
    <w:rsid w:val="001646DA"/>
    <w:rsid w:val="00164FBF"/>
    <w:rsid w:val="001650CF"/>
    <w:rsid w:val="00165193"/>
    <w:rsid w:val="00165356"/>
    <w:rsid w:val="00165E1C"/>
    <w:rsid w:val="00166A8A"/>
    <w:rsid w:val="00166CEC"/>
    <w:rsid w:val="0017006D"/>
    <w:rsid w:val="001710F5"/>
    <w:rsid w:val="00172F99"/>
    <w:rsid w:val="00173CBF"/>
    <w:rsid w:val="00174039"/>
    <w:rsid w:val="001744E1"/>
    <w:rsid w:val="0017507F"/>
    <w:rsid w:val="00175789"/>
    <w:rsid w:val="00176E51"/>
    <w:rsid w:val="0018034F"/>
    <w:rsid w:val="00180C0E"/>
    <w:rsid w:val="00181F10"/>
    <w:rsid w:val="001836C6"/>
    <w:rsid w:val="0018416C"/>
    <w:rsid w:val="00184375"/>
    <w:rsid w:val="001843D2"/>
    <w:rsid w:val="00184B86"/>
    <w:rsid w:val="0018516A"/>
    <w:rsid w:val="00186ABC"/>
    <w:rsid w:val="00186F37"/>
    <w:rsid w:val="001879B2"/>
    <w:rsid w:val="00187C31"/>
    <w:rsid w:val="00187DF3"/>
    <w:rsid w:val="00190086"/>
    <w:rsid w:val="00191F07"/>
    <w:rsid w:val="001923E5"/>
    <w:rsid w:val="00192572"/>
    <w:rsid w:val="00192C25"/>
    <w:rsid w:val="001941F2"/>
    <w:rsid w:val="0019451F"/>
    <w:rsid w:val="001945B6"/>
    <w:rsid w:val="00194CA4"/>
    <w:rsid w:val="00196A59"/>
    <w:rsid w:val="0019757A"/>
    <w:rsid w:val="00197655"/>
    <w:rsid w:val="001A0D6E"/>
    <w:rsid w:val="001A1760"/>
    <w:rsid w:val="001A1C0C"/>
    <w:rsid w:val="001A299D"/>
    <w:rsid w:val="001A2ED4"/>
    <w:rsid w:val="001A32F7"/>
    <w:rsid w:val="001A38C9"/>
    <w:rsid w:val="001A3A7A"/>
    <w:rsid w:val="001A4FC5"/>
    <w:rsid w:val="001A6D7A"/>
    <w:rsid w:val="001A6D9D"/>
    <w:rsid w:val="001A7347"/>
    <w:rsid w:val="001A7F94"/>
    <w:rsid w:val="001B0521"/>
    <w:rsid w:val="001B064D"/>
    <w:rsid w:val="001B092E"/>
    <w:rsid w:val="001B0D46"/>
    <w:rsid w:val="001B11E2"/>
    <w:rsid w:val="001B155B"/>
    <w:rsid w:val="001B1BF7"/>
    <w:rsid w:val="001B22A7"/>
    <w:rsid w:val="001B2829"/>
    <w:rsid w:val="001B2E7D"/>
    <w:rsid w:val="001B373B"/>
    <w:rsid w:val="001B3DBB"/>
    <w:rsid w:val="001B3F63"/>
    <w:rsid w:val="001B4205"/>
    <w:rsid w:val="001B43FA"/>
    <w:rsid w:val="001B446D"/>
    <w:rsid w:val="001B4A6F"/>
    <w:rsid w:val="001B4C7C"/>
    <w:rsid w:val="001B4DF6"/>
    <w:rsid w:val="001B4E1E"/>
    <w:rsid w:val="001B596C"/>
    <w:rsid w:val="001B5A43"/>
    <w:rsid w:val="001B60E6"/>
    <w:rsid w:val="001B7B12"/>
    <w:rsid w:val="001C001B"/>
    <w:rsid w:val="001C007F"/>
    <w:rsid w:val="001C06BC"/>
    <w:rsid w:val="001C2BDC"/>
    <w:rsid w:val="001C4ECB"/>
    <w:rsid w:val="001C4FEB"/>
    <w:rsid w:val="001C5A16"/>
    <w:rsid w:val="001C79E0"/>
    <w:rsid w:val="001C7E8D"/>
    <w:rsid w:val="001D0559"/>
    <w:rsid w:val="001D0566"/>
    <w:rsid w:val="001D0B29"/>
    <w:rsid w:val="001D11AF"/>
    <w:rsid w:val="001D1FC3"/>
    <w:rsid w:val="001D297F"/>
    <w:rsid w:val="001D3C3E"/>
    <w:rsid w:val="001D458D"/>
    <w:rsid w:val="001D472A"/>
    <w:rsid w:val="001D51AB"/>
    <w:rsid w:val="001D64B4"/>
    <w:rsid w:val="001D6D76"/>
    <w:rsid w:val="001D6F86"/>
    <w:rsid w:val="001D7310"/>
    <w:rsid w:val="001D79C2"/>
    <w:rsid w:val="001E0782"/>
    <w:rsid w:val="001E0AAD"/>
    <w:rsid w:val="001E0BDB"/>
    <w:rsid w:val="001E1B29"/>
    <w:rsid w:val="001E2C7B"/>
    <w:rsid w:val="001E2F57"/>
    <w:rsid w:val="001E4241"/>
    <w:rsid w:val="001E49FD"/>
    <w:rsid w:val="001E4FC8"/>
    <w:rsid w:val="001E6520"/>
    <w:rsid w:val="001E6DF9"/>
    <w:rsid w:val="001F0327"/>
    <w:rsid w:val="001F0A93"/>
    <w:rsid w:val="001F27B8"/>
    <w:rsid w:val="001F2C68"/>
    <w:rsid w:val="001F3934"/>
    <w:rsid w:val="001F43C0"/>
    <w:rsid w:val="001F4A6F"/>
    <w:rsid w:val="001F4C6A"/>
    <w:rsid w:val="001F4EB4"/>
    <w:rsid w:val="001F5136"/>
    <w:rsid w:val="001F7C52"/>
    <w:rsid w:val="001F7EEF"/>
    <w:rsid w:val="00202119"/>
    <w:rsid w:val="00202918"/>
    <w:rsid w:val="00203091"/>
    <w:rsid w:val="00204324"/>
    <w:rsid w:val="00204AD4"/>
    <w:rsid w:val="00204CCC"/>
    <w:rsid w:val="002059B0"/>
    <w:rsid w:val="002065E5"/>
    <w:rsid w:val="002110C1"/>
    <w:rsid w:val="0021237E"/>
    <w:rsid w:val="00212425"/>
    <w:rsid w:val="00213F95"/>
    <w:rsid w:val="0021411B"/>
    <w:rsid w:val="002142E4"/>
    <w:rsid w:val="00214469"/>
    <w:rsid w:val="00214724"/>
    <w:rsid w:val="00215E6B"/>
    <w:rsid w:val="00215F1E"/>
    <w:rsid w:val="002161D2"/>
    <w:rsid w:val="002166DE"/>
    <w:rsid w:val="00216CCA"/>
    <w:rsid w:val="0021724D"/>
    <w:rsid w:val="0021731D"/>
    <w:rsid w:val="00217721"/>
    <w:rsid w:val="00220395"/>
    <w:rsid w:val="002204F2"/>
    <w:rsid w:val="00220DAA"/>
    <w:rsid w:val="00221200"/>
    <w:rsid w:val="002216BA"/>
    <w:rsid w:val="00222E7F"/>
    <w:rsid w:val="00223805"/>
    <w:rsid w:val="00223B7A"/>
    <w:rsid w:val="00224561"/>
    <w:rsid w:val="002245BE"/>
    <w:rsid w:val="00224A45"/>
    <w:rsid w:val="00226582"/>
    <w:rsid w:val="00227732"/>
    <w:rsid w:val="00230E83"/>
    <w:rsid w:val="00230EA2"/>
    <w:rsid w:val="00230F98"/>
    <w:rsid w:val="00232505"/>
    <w:rsid w:val="00233509"/>
    <w:rsid w:val="0023476D"/>
    <w:rsid w:val="00234AE2"/>
    <w:rsid w:val="00234E5E"/>
    <w:rsid w:val="00235201"/>
    <w:rsid w:val="0023520C"/>
    <w:rsid w:val="0023618B"/>
    <w:rsid w:val="00236703"/>
    <w:rsid w:val="0023670F"/>
    <w:rsid w:val="00236713"/>
    <w:rsid w:val="00236CC1"/>
    <w:rsid w:val="00237112"/>
    <w:rsid w:val="0023720B"/>
    <w:rsid w:val="00237217"/>
    <w:rsid w:val="002376A1"/>
    <w:rsid w:val="00240009"/>
    <w:rsid w:val="00240C37"/>
    <w:rsid w:val="00240DC1"/>
    <w:rsid w:val="0024181E"/>
    <w:rsid w:val="0024198F"/>
    <w:rsid w:val="002419EC"/>
    <w:rsid w:val="00241EFE"/>
    <w:rsid w:val="00243481"/>
    <w:rsid w:val="00243BC6"/>
    <w:rsid w:val="00244057"/>
    <w:rsid w:val="002441DD"/>
    <w:rsid w:val="002452D2"/>
    <w:rsid w:val="002468CE"/>
    <w:rsid w:val="00251357"/>
    <w:rsid w:val="0025188F"/>
    <w:rsid w:val="00251F42"/>
    <w:rsid w:val="00252DAF"/>
    <w:rsid w:val="0025645D"/>
    <w:rsid w:val="00256AC7"/>
    <w:rsid w:val="00256CFF"/>
    <w:rsid w:val="002575FF"/>
    <w:rsid w:val="002577DC"/>
    <w:rsid w:val="00257C70"/>
    <w:rsid w:val="00260939"/>
    <w:rsid w:val="00261089"/>
    <w:rsid w:val="00262358"/>
    <w:rsid w:val="0026269F"/>
    <w:rsid w:val="00262E7F"/>
    <w:rsid w:val="00263880"/>
    <w:rsid w:val="00263D1C"/>
    <w:rsid w:val="00263EAC"/>
    <w:rsid w:val="00264767"/>
    <w:rsid w:val="00264D70"/>
    <w:rsid w:val="00265310"/>
    <w:rsid w:val="00265B6B"/>
    <w:rsid w:val="00265F55"/>
    <w:rsid w:val="002662F9"/>
    <w:rsid w:val="00266B88"/>
    <w:rsid w:val="0027013C"/>
    <w:rsid w:val="002705DD"/>
    <w:rsid w:val="002708CE"/>
    <w:rsid w:val="00270D83"/>
    <w:rsid w:val="00270EE0"/>
    <w:rsid w:val="00271535"/>
    <w:rsid w:val="00271907"/>
    <w:rsid w:val="00273741"/>
    <w:rsid w:val="00273A4E"/>
    <w:rsid w:val="00274135"/>
    <w:rsid w:val="00274351"/>
    <w:rsid w:val="002744A3"/>
    <w:rsid w:val="00274832"/>
    <w:rsid w:val="00275025"/>
    <w:rsid w:val="00276775"/>
    <w:rsid w:val="002773ED"/>
    <w:rsid w:val="00280D85"/>
    <w:rsid w:val="0028128D"/>
    <w:rsid w:val="002813FC"/>
    <w:rsid w:val="00281410"/>
    <w:rsid w:val="0028249C"/>
    <w:rsid w:val="00282832"/>
    <w:rsid w:val="00283D53"/>
    <w:rsid w:val="00283D7E"/>
    <w:rsid w:val="002841EB"/>
    <w:rsid w:val="00284E77"/>
    <w:rsid w:val="00285208"/>
    <w:rsid w:val="002859D8"/>
    <w:rsid w:val="002859E9"/>
    <w:rsid w:val="00286006"/>
    <w:rsid w:val="0028613E"/>
    <w:rsid w:val="002865E9"/>
    <w:rsid w:val="0028660C"/>
    <w:rsid w:val="0029092E"/>
    <w:rsid w:val="00290FC5"/>
    <w:rsid w:val="00291881"/>
    <w:rsid w:val="00291E57"/>
    <w:rsid w:val="002931F8"/>
    <w:rsid w:val="0029339A"/>
    <w:rsid w:val="002937D1"/>
    <w:rsid w:val="00294BF5"/>
    <w:rsid w:val="002951BC"/>
    <w:rsid w:val="0029532C"/>
    <w:rsid w:val="00295A0E"/>
    <w:rsid w:val="00295D80"/>
    <w:rsid w:val="002968D0"/>
    <w:rsid w:val="002976B8"/>
    <w:rsid w:val="002A2988"/>
    <w:rsid w:val="002A2F2D"/>
    <w:rsid w:val="002A309C"/>
    <w:rsid w:val="002A3B49"/>
    <w:rsid w:val="002A3DA2"/>
    <w:rsid w:val="002A3EED"/>
    <w:rsid w:val="002A4736"/>
    <w:rsid w:val="002A493F"/>
    <w:rsid w:val="002A5890"/>
    <w:rsid w:val="002A649C"/>
    <w:rsid w:val="002A70F8"/>
    <w:rsid w:val="002A73AD"/>
    <w:rsid w:val="002A756C"/>
    <w:rsid w:val="002A7CB4"/>
    <w:rsid w:val="002B0388"/>
    <w:rsid w:val="002B065D"/>
    <w:rsid w:val="002B0D53"/>
    <w:rsid w:val="002B166A"/>
    <w:rsid w:val="002B2817"/>
    <w:rsid w:val="002B36E7"/>
    <w:rsid w:val="002B3753"/>
    <w:rsid w:val="002B3909"/>
    <w:rsid w:val="002B4D5F"/>
    <w:rsid w:val="002B531E"/>
    <w:rsid w:val="002B59E5"/>
    <w:rsid w:val="002B7B64"/>
    <w:rsid w:val="002B7BDE"/>
    <w:rsid w:val="002C0146"/>
    <w:rsid w:val="002C0E63"/>
    <w:rsid w:val="002C1F02"/>
    <w:rsid w:val="002C2057"/>
    <w:rsid w:val="002C3178"/>
    <w:rsid w:val="002C4421"/>
    <w:rsid w:val="002C51FE"/>
    <w:rsid w:val="002C5B5D"/>
    <w:rsid w:val="002C63B3"/>
    <w:rsid w:val="002C660B"/>
    <w:rsid w:val="002C71E0"/>
    <w:rsid w:val="002C73D8"/>
    <w:rsid w:val="002C7D14"/>
    <w:rsid w:val="002D13B0"/>
    <w:rsid w:val="002D1C29"/>
    <w:rsid w:val="002D240D"/>
    <w:rsid w:val="002D3A42"/>
    <w:rsid w:val="002D4255"/>
    <w:rsid w:val="002D44CE"/>
    <w:rsid w:val="002D4B6C"/>
    <w:rsid w:val="002D5F4D"/>
    <w:rsid w:val="002D5F71"/>
    <w:rsid w:val="002D6125"/>
    <w:rsid w:val="002D76DC"/>
    <w:rsid w:val="002D7AB9"/>
    <w:rsid w:val="002E046E"/>
    <w:rsid w:val="002E1458"/>
    <w:rsid w:val="002E17CF"/>
    <w:rsid w:val="002E1A08"/>
    <w:rsid w:val="002E217A"/>
    <w:rsid w:val="002E2BD0"/>
    <w:rsid w:val="002E3666"/>
    <w:rsid w:val="002E4041"/>
    <w:rsid w:val="002E4872"/>
    <w:rsid w:val="002E4AEA"/>
    <w:rsid w:val="002E5B3A"/>
    <w:rsid w:val="002E5D65"/>
    <w:rsid w:val="002E5EFD"/>
    <w:rsid w:val="002E6B0F"/>
    <w:rsid w:val="002E7203"/>
    <w:rsid w:val="002E7449"/>
    <w:rsid w:val="002F0881"/>
    <w:rsid w:val="002F0C98"/>
    <w:rsid w:val="002F11CE"/>
    <w:rsid w:val="002F1C90"/>
    <w:rsid w:val="002F3B72"/>
    <w:rsid w:val="002F5CA3"/>
    <w:rsid w:val="002F5F5A"/>
    <w:rsid w:val="0030008C"/>
    <w:rsid w:val="003029F1"/>
    <w:rsid w:val="003032F9"/>
    <w:rsid w:val="00303351"/>
    <w:rsid w:val="00303BC9"/>
    <w:rsid w:val="00304F30"/>
    <w:rsid w:val="00305125"/>
    <w:rsid w:val="00306267"/>
    <w:rsid w:val="00306BBE"/>
    <w:rsid w:val="00306BD2"/>
    <w:rsid w:val="00306E86"/>
    <w:rsid w:val="003070E3"/>
    <w:rsid w:val="003076DC"/>
    <w:rsid w:val="00307F2C"/>
    <w:rsid w:val="00310F45"/>
    <w:rsid w:val="0031225A"/>
    <w:rsid w:val="00312E76"/>
    <w:rsid w:val="003130BA"/>
    <w:rsid w:val="00314D90"/>
    <w:rsid w:val="0031591C"/>
    <w:rsid w:val="003165BA"/>
    <w:rsid w:val="00317162"/>
    <w:rsid w:val="00317461"/>
    <w:rsid w:val="00317CCC"/>
    <w:rsid w:val="00320487"/>
    <w:rsid w:val="00322F25"/>
    <w:rsid w:val="00322FE0"/>
    <w:rsid w:val="003236F4"/>
    <w:rsid w:val="00323DB1"/>
    <w:rsid w:val="00325141"/>
    <w:rsid w:val="00325476"/>
    <w:rsid w:val="00326037"/>
    <w:rsid w:val="00326F28"/>
    <w:rsid w:val="003272FE"/>
    <w:rsid w:val="00331426"/>
    <w:rsid w:val="00331958"/>
    <w:rsid w:val="003344E2"/>
    <w:rsid w:val="00335D42"/>
    <w:rsid w:val="00335E7E"/>
    <w:rsid w:val="00335F41"/>
    <w:rsid w:val="0033602D"/>
    <w:rsid w:val="00336118"/>
    <w:rsid w:val="00336594"/>
    <w:rsid w:val="00336D67"/>
    <w:rsid w:val="00337547"/>
    <w:rsid w:val="00340FB5"/>
    <w:rsid w:val="00341180"/>
    <w:rsid w:val="0034209C"/>
    <w:rsid w:val="00342F8A"/>
    <w:rsid w:val="00343013"/>
    <w:rsid w:val="003430DF"/>
    <w:rsid w:val="0034310A"/>
    <w:rsid w:val="0034356A"/>
    <w:rsid w:val="00343A6E"/>
    <w:rsid w:val="00343E45"/>
    <w:rsid w:val="00343FCD"/>
    <w:rsid w:val="003453EA"/>
    <w:rsid w:val="00345443"/>
    <w:rsid w:val="00350529"/>
    <w:rsid w:val="00350866"/>
    <w:rsid w:val="00351A30"/>
    <w:rsid w:val="00351CED"/>
    <w:rsid w:val="00352AAB"/>
    <w:rsid w:val="00353317"/>
    <w:rsid w:val="00353FFA"/>
    <w:rsid w:val="0035482E"/>
    <w:rsid w:val="003561FA"/>
    <w:rsid w:val="00356C21"/>
    <w:rsid w:val="00360395"/>
    <w:rsid w:val="00360D3E"/>
    <w:rsid w:val="00361666"/>
    <w:rsid w:val="00362BB4"/>
    <w:rsid w:val="003631B4"/>
    <w:rsid w:val="00363403"/>
    <w:rsid w:val="0036345A"/>
    <w:rsid w:val="00363CE9"/>
    <w:rsid w:val="003641B8"/>
    <w:rsid w:val="00364B17"/>
    <w:rsid w:val="00366471"/>
    <w:rsid w:val="00367143"/>
    <w:rsid w:val="0036775D"/>
    <w:rsid w:val="0036794A"/>
    <w:rsid w:val="00367B4C"/>
    <w:rsid w:val="00367B96"/>
    <w:rsid w:val="003710C7"/>
    <w:rsid w:val="00372008"/>
    <w:rsid w:val="00372E9F"/>
    <w:rsid w:val="00373FB3"/>
    <w:rsid w:val="00374080"/>
    <w:rsid w:val="003741BA"/>
    <w:rsid w:val="003745B0"/>
    <w:rsid w:val="00375030"/>
    <w:rsid w:val="003755BB"/>
    <w:rsid w:val="00375610"/>
    <w:rsid w:val="00375618"/>
    <w:rsid w:val="003760F5"/>
    <w:rsid w:val="00376ABC"/>
    <w:rsid w:val="00376EB4"/>
    <w:rsid w:val="003801BF"/>
    <w:rsid w:val="00380BF7"/>
    <w:rsid w:val="00381A72"/>
    <w:rsid w:val="00381CD5"/>
    <w:rsid w:val="00382D20"/>
    <w:rsid w:val="00384370"/>
    <w:rsid w:val="00384DB0"/>
    <w:rsid w:val="00384DBB"/>
    <w:rsid w:val="00384F26"/>
    <w:rsid w:val="003850C7"/>
    <w:rsid w:val="00385892"/>
    <w:rsid w:val="00386708"/>
    <w:rsid w:val="0038748D"/>
    <w:rsid w:val="003877C6"/>
    <w:rsid w:val="003900CD"/>
    <w:rsid w:val="003905E1"/>
    <w:rsid w:val="00390A34"/>
    <w:rsid w:val="00390BC4"/>
    <w:rsid w:val="00390C17"/>
    <w:rsid w:val="00390FBD"/>
    <w:rsid w:val="003912D1"/>
    <w:rsid w:val="0039164E"/>
    <w:rsid w:val="00391766"/>
    <w:rsid w:val="00393434"/>
    <w:rsid w:val="0039372A"/>
    <w:rsid w:val="00393DAD"/>
    <w:rsid w:val="0039404C"/>
    <w:rsid w:val="003958C3"/>
    <w:rsid w:val="00396D5A"/>
    <w:rsid w:val="00397E63"/>
    <w:rsid w:val="003A00CA"/>
    <w:rsid w:val="003A048F"/>
    <w:rsid w:val="003A0F0F"/>
    <w:rsid w:val="003A17F2"/>
    <w:rsid w:val="003A23C0"/>
    <w:rsid w:val="003A29DA"/>
    <w:rsid w:val="003A2E6F"/>
    <w:rsid w:val="003A4635"/>
    <w:rsid w:val="003A49CE"/>
    <w:rsid w:val="003A5137"/>
    <w:rsid w:val="003A523B"/>
    <w:rsid w:val="003A602F"/>
    <w:rsid w:val="003A6F59"/>
    <w:rsid w:val="003A72B7"/>
    <w:rsid w:val="003A76FA"/>
    <w:rsid w:val="003A7BA2"/>
    <w:rsid w:val="003B002A"/>
    <w:rsid w:val="003B14E1"/>
    <w:rsid w:val="003B1E15"/>
    <w:rsid w:val="003B2240"/>
    <w:rsid w:val="003B2AB8"/>
    <w:rsid w:val="003B2DA6"/>
    <w:rsid w:val="003B3572"/>
    <w:rsid w:val="003B3983"/>
    <w:rsid w:val="003B45FD"/>
    <w:rsid w:val="003B4676"/>
    <w:rsid w:val="003B50EE"/>
    <w:rsid w:val="003B51B2"/>
    <w:rsid w:val="003B57B7"/>
    <w:rsid w:val="003B59B4"/>
    <w:rsid w:val="003B672E"/>
    <w:rsid w:val="003B6A33"/>
    <w:rsid w:val="003B7075"/>
    <w:rsid w:val="003B7527"/>
    <w:rsid w:val="003B7D04"/>
    <w:rsid w:val="003C00D9"/>
    <w:rsid w:val="003C038F"/>
    <w:rsid w:val="003C06F6"/>
    <w:rsid w:val="003C0F9A"/>
    <w:rsid w:val="003C1005"/>
    <w:rsid w:val="003C10C8"/>
    <w:rsid w:val="003C258E"/>
    <w:rsid w:val="003C2A22"/>
    <w:rsid w:val="003C3101"/>
    <w:rsid w:val="003C33AA"/>
    <w:rsid w:val="003C3E35"/>
    <w:rsid w:val="003C420C"/>
    <w:rsid w:val="003C4740"/>
    <w:rsid w:val="003C4E1C"/>
    <w:rsid w:val="003C5F16"/>
    <w:rsid w:val="003C5F38"/>
    <w:rsid w:val="003C6C6E"/>
    <w:rsid w:val="003D05D0"/>
    <w:rsid w:val="003D068A"/>
    <w:rsid w:val="003D091C"/>
    <w:rsid w:val="003D121E"/>
    <w:rsid w:val="003D2356"/>
    <w:rsid w:val="003D279E"/>
    <w:rsid w:val="003D29EE"/>
    <w:rsid w:val="003D2BFC"/>
    <w:rsid w:val="003D463F"/>
    <w:rsid w:val="003D4B0A"/>
    <w:rsid w:val="003D4BD1"/>
    <w:rsid w:val="003D4DF6"/>
    <w:rsid w:val="003D79EE"/>
    <w:rsid w:val="003E1200"/>
    <w:rsid w:val="003E13A2"/>
    <w:rsid w:val="003E145D"/>
    <w:rsid w:val="003E1468"/>
    <w:rsid w:val="003E36D7"/>
    <w:rsid w:val="003E3C6A"/>
    <w:rsid w:val="003E519A"/>
    <w:rsid w:val="003E6D68"/>
    <w:rsid w:val="003E79EF"/>
    <w:rsid w:val="003F13F9"/>
    <w:rsid w:val="003F30B1"/>
    <w:rsid w:val="003F3839"/>
    <w:rsid w:val="003F4143"/>
    <w:rsid w:val="003F520E"/>
    <w:rsid w:val="003F521D"/>
    <w:rsid w:val="003F5340"/>
    <w:rsid w:val="003F57BF"/>
    <w:rsid w:val="003F5B0A"/>
    <w:rsid w:val="003F5C7B"/>
    <w:rsid w:val="003F6831"/>
    <w:rsid w:val="003F790D"/>
    <w:rsid w:val="004004A1"/>
    <w:rsid w:val="0040077E"/>
    <w:rsid w:val="00400BFE"/>
    <w:rsid w:val="00400FB6"/>
    <w:rsid w:val="004025C1"/>
    <w:rsid w:val="00403099"/>
    <w:rsid w:val="004037EA"/>
    <w:rsid w:val="00403F48"/>
    <w:rsid w:val="00404507"/>
    <w:rsid w:val="00405056"/>
    <w:rsid w:val="00405AF0"/>
    <w:rsid w:val="004060E1"/>
    <w:rsid w:val="004069C5"/>
    <w:rsid w:val="0041027D"/>
    <w:rsid w:val="00410BB1"/>
    <w:rsid w:val="00410F3D"/>
    <w:rsid w:val="0041108B"/>
    <w:rsid w:val="0041153A"/>
    <w:rsid w:val="00412A29"/>
    <w:rsid w:val="00412EDB"/>
    <w:rsid w:val="00413B5D"/>
    <w:rsid w:val="00414423"/>
    <w:rsid w:val="00414A05"/>
    <w:rsid w:val="00416828"/>
    <w:rsid w:val="00416CB1"/>
    <w:rsid w:val="004173DE"/>
    <w:rsid w:val="00420B6E"/>
    <w:rsid w:val="00420F19"/>
    <w:rsid w:val="004210CF"/>
    <w:rsid w:val="004210EB"/>
    <w:rsid w:val="00421452"/>
    <w:rsid w:val="00421C05"/>
    <w:rsid w:val="0042222C"/>
    <w:rsid w:val="00422465"/>
    <w:rsid w:val="004233A3"/>
    <w:rsid w:val="00423499"/>
    <w:rsid w:val="0042394D"/>
    <w:rsid w:val="00423D06"/>
    <w:rsid w:val="00423EBD"/>
    <w:rsid w:val="00425819"/>
    <w:rsid w:val="004259D5"/>
    <w:rsid w:val="00426038"/>
    <w:rsid w:val="004266A5"/>
    <w:rsid w:val="0042693A"/>
    <w:rsid w:val="0042708D"/>
    <w:rsid w:val="0042748B"/>
    <w:rsid w:val="00430AF6"/>
    <w:rsid w:val="00431BB2"/>
    <w:rsid w:val="00433008"/>
    <w:rsid w:val="00434D29"/>
    <w:rsid w:val="00436F05"/>
    <w:rsid w:val="00437116"/>
    <w:rsid w:val="00437FB1"/>
    <w:rsid w:val="004401CF"/>
    <w:rsid w:val="00440B3E"/>
    <w:rsid w:val="004410A4"/>
    <w:rsid w:val="0044174C"/>
    <w:rsid w:val="004419E6"/>
    <w:rsid w:val="004429F1"/>
    <w:rsid w:val="004436EF"/>
    <w:rsid w:val="00443D11"/>
    <w:rsid w:val="0044453B"/>
    <w:rsid w:val="00444DBA"/>
    <w:rsid w:val="0044547F"/>
    <w:rsid w:val="004475B8"/>
    <w:rsid w:val="00447D9C"/>
    <w:rsid w:val="00447F92"/>
    <w:rsid w:val="004503B3"/>
    <w:rsid w:val="00450A69"/>
    <w:rsid w:val="00451BC5"/>
    <w:rsid w:val="00451CA1"/>
    <w:rsid w:val="004523B0"/>
    <w:rsid w:val="00453226"/>
    <w:rsid w:val="004556B4"/>
    <w:rsid w:val="00455E82"/>
    <w:rsid w:val="0045623F"/>
    <w:rsid w:val="0045688F"/>
    <w:rsid w:val="004578DF"/>
    <w:rsid w:val="00457F44"/>
    <w:rsid w:val="004600C1"/>
    <w:rsid w:val="00460577"/>
    <w:rsid w:val="004619BB"/>
    <w:rsid w:val="00461AB3"/>
    <w:rsid w:val="00462921"/>
    <w:rsid w:val="004637DB"/>
    <w:rsid w:val="00464115"/>
    <w:rsid w:val="004652C9"/>
    <w:rsid w:val="00467332"/>
    <w:rsid w:val="0046735A"/>
    <w:rsid w:val="00467AD6"/>
    <w:rsid w:val="00470577"/>
    <w:rsid w:val="004714DC"/>
    <w:rsid w:val="004716A5"/>
    <w:rsid w:val="0047200C"/>
    <w:rsid w:val="00472915"/>
    <w:rsid w:val="004731A8"/>
    <w:rsid w:val="004738D7"/>
    <w:rsid w:val="0047417A"/>
    <w:rsid w:val="0047455C"/>
    <w:rsid w:val="00480C52"/>
    <w:rsid w:val="00480C5C"/>
    <w:rsid w:val="00483F95"/>
    <w:rsid w:val="00484651"/>
    <w:rsid w:val="00485E22"/>
    <w:rsid w:val="00486CB7"/>
    <w:rsid w:val="004870F5"/>
    <w:rsid w:val="00487E14"/>
    <w:rsid w:val="00490321"/>
    <w:rsid w:val="00490CD9"/>
    <w:rsid w:val="00490DF7"/>
    <w:rsid w:val="004911B9"/>
    <w:rsid w:val="00493F40"/>
    <w:rsid w:val="00494B8B"/>
    <w:rsid w:val="00494B8E"/>
    <w:rsid w:val="00495194"/>
    <w:rsid w:val="00496162"/>
    <w:rsid w:val="004967BC"/>
    <w:rsid w:val="004968D5"/>
    <w:rsid w:val="00497C53"/>
    <w:rsid w:val="004A08BF"/>
    <w:rsid w:val="004A105D"/>
    <w:rsid w:val="004A2566"/>
    <w:rsid w:val="004A2AAC"/>
    <w:rsid w:val="004A3701"/>
    <w:rsid w:val="004A46C9"/>
    <w:rsid w:val="004A4C60"/>
    <w:rsid w:val="004A53B8"/>
    <w:rsid w:val="004A56DE"/>
    <w:rsid w:val="004A5916"/>
    <w:rsid w:val="004A5A19"/>
    <w:rsid w:val="004A6E48"/>
    <w:rsid w:val="004A7EF4"/>
    <w:rsid w:val="004B0416"/>
    <w:rsid w:val="004B08E2"/>
    <w:rsid w:val="004B0A32"/>
    <w:rsid w:val="004B169E"/>
    <w:rsid w:val="004B1F61"/>
    <w:rsid w:val="004B27CF"/>
    <w:rsid w:val="004B3863"/>
    <w:rsid w:val="004B3902"/>
    <w:rsid w:val="004B44DF"/>
    <w:rsid w:val="004B4E0D"/>
    <w:rsid w:val="004B61B9"/>
    <w:rsid w:val="004B66A5"/>
    <w:rsid w:val="004B68BD"/>
    <w:rsid w:val="004C1BBC"/>
    <w:rsid w:val="004C2216"/>
    <w:rsid w:val="004C2826"/>
    <w:rsid w:val="004C29B1"/>
    <w:rsid w:val="004C32B5"/>
    <w:rsid w:val="004C3632"/>
    <w:rsid w:val="004C5728"/>
    <w:rsid w:val="004C5D88"/>
    <w:rsid w:val="004C60C1"/>
    <w:rsid w:val="004C64D3"/>
    <w:rsid w:val="004C6F61"/>
    <w:rsid w:val="004C7433"/>
    <w:rsid w:val="004D1244"/>
    <w:rsid w:val="004D148F"/>
    <w:rsid w:val="004D26BB"/>
    <w:rsid w:val="004D2D74"/>
    <w:rsid w:val="004D42C8"/>
    <w:rsid w:val="004D4527"/>
    <w:rsid w:val="004D46DE"/>
    <w:rsid w:val="004D63B5"/>
    <w:rsid w:val="004D67A6"/>
    <w:rsid w:val="004D6972"/>
    <w:rsid w:val="004D6CB1"/>
    <w:rsid w:val="004E0828"/>
    <w:rsid w:val="004E0B8B"/>
    <w:rsid w:val="004E1879"/>
    <w:rsid w:val="004E27AE"/>
    <w:rsid w:val="004E29FB"/>
    <w:rsid w:val="004E3B66"/>
    <w:rsid w:val="004E3BCE"/>
    <w:rsid w:val="004E4542"/>
    <w:rsid w:val="004E4BD2"/>
    <w:rsid w:val="004E59F3"/>
    <w:rsid w:val="004E5D06"/>
    <w:rsid w:val="004E5EB4"/>
    <w:rsid w:val="004E5F11"/>
    <w:rsid w:val="004E7126"/>
    <w:rsid w:val="004E7726"/>
    <w:rsid w:val="004F071A"/>
    <w:rsid w:val="004F0C73"/>
    <w:rsid w:val="004F1129"/>
    <w:rsid w:val="004F1280"/>
    <w:rsid w:val="004F145B"/>
    <w:rsid w:val="004F19A2"/>
    <w:rsid w:val="004F24FC"/>
    <w:rsid w:val="004F2E88"/>
    <w:rsid w:val="004F5644"/>
    <w:rsid w:val="004F586A"/>
    <w:rsid w:val="004F58C7"/>
    <w:rsid w:val="004F59F8"/>
    <w:rsid w:val="004F5BC1"/>
    <w:rsid w:val="004F5DE8"/>
    <w:rsid w:val="004F6602"/>
    <w:rsid w:val="004F6A68"/>
    <w:rsid w:val="004F6CDC"/>
    <w:rsid w:val="004F6F00"/>
    <w:rsid w:val="004F72D7"/>
    <w:rsid w:val="004F72DB"/>
    <w:rsid w:val="004F733E"/>
    <w:rsid w:val="004F7BC4"/>
    <w:rsid w:val="004F7DBF"/>
    <w:rsid w:val="004F7E21"/>
    <w:rsid w:val="0050068B"/>
    <w:rsid w:val="00500A6D"/>
    <w:rsid w:val="00500BC2"/>
    <w:rsid w:val="0050159D"/>
    <w:rsid w:val="00501FC4"/>
    <w:rsid w:val="00502C64"/>
    <w:rsid w:val="00502FFF"/>
    <w:rsid w:val="005033F7"/>
    <w:rsid w:val="005036EB"/>
    <w:rsid w:val="00503F03"/>
    <w:rsid w:val="00504504"/>
    <w:rsid w:val="00506070"/>
    <w:rsid w:val="00506D79"/>
    <w:rsid w:val="00507B57"/>
    <w:rsid w:val="00510B2A"/>
    <w:rsid w:val="00510E9D"/>
    <w:rsid w:val="0051229D"/>
    <w:rsid w:val="00512885"/>
    <w:rsid w:val="00512E2D"/>
    <w:rsid w:val="00513148"/>
    <w:rsid w:val="00513862"/>
    <w:rsid w:val="0051432B"/>
    <w:rsid w:val="005145F2"/>
    <w:rsid w:val="005156E7"/>
    <w:rsid w:val="00515994"/>
    <w:rsid w:val="005178C5"/>
    <w:rsid w:val="00517901"/>
    <w:rsid w:val="0051790E"/>
    <w:rsid w:val="0052098B"/>
    <w:rsid w:val="00520EC9"/>
    <w:rsid w:val="00521494"/>
    <w:rsid w:val="00522634"/>
    <w:rsid w:val="00524691"/>
    <w:rsid w:val="00524E22"/>
    <w:rsid w:val="0052545C"/>
    <w:rsid w:val="00525BAD"/>
    <w:rsid w:val="00526A86"/>
    <w:rsid w:val="00526D65"/>
    <w:rsid w:val="00527F79"/>
    <w:rsid w:val="005309D1"/>
    <w:rsid w:val="00530F2A"/>
    <w:rsid w:val="00532B52"/>
    <w:rsid w:val="00534546"/>
    <w:rsid w:val="005347E3"/>
    <w:rsid w:val="00534FD8"/>
    <w:rsid w:val="0053591E"/>
    <w:rsid w:val="00535A3B"/>
    <w:rsid w:val="00535B58"/>
    <w:rsid w:val="00536041"/>
    <w:rsid w:val="0053669B"/>
    <w:rsid w:val="00536DCC"/>
    <w:rsid w:val="00536DEE"/>
    <w:rsid w:val="0054081F"/>
    <w:rsid w:val="005408AC"/>
    <w:rsid w:val="00540947"/>
    <w:rsid w:val="00541614"/>
    <w:rsid w:val="0054186D"/>
    <w:rsid w:val="0054191D"/>
    <w:rsid w:val="00542842"/>
    <w:rsid w:val="00542900"/>
    <w:rsid w:val="00542CD3"/>
    <w:rsid w:val="00542EB1"/>
    <w:rsid w:val="00543736"/>
    <w:rsid w:val="005439A3"/>
    <w:rsid w:val="005439F2"/>
    <w:rsid w:val="00543B61"/>
    <w:rsid w:val="005441D4"/>
    <w:rsid w:val="005444F0"/>
    <w:rsid w:val="005457FB"/>
    <w:rsid w:val="00545C98"/>
    <w:rsid w:val="00545EBC"/>
    <w:rsid w:val="0054646E"/>
    <w:rsid w:val="00546E5C"/>
    <w:rsid w:val="005474BC"/>
    <w:rsid w:val="005474D6"/>
    <w:rsid w:val="00547C14"/>
    <w:rsid w:val="00551086"/>
    <w:rsid w:val="00551CED"/>
    <w:rsid w:val="00552539"/>
    <w:rsid w:val="005537F2"/>
    <w:rsid w:val="00553E61"/>
    <w:rsid w:val="00555689"/>
    <w:rsid w:val="005558FD"/>
    <w:rsid w:val="00555EAE"/>
    <w:rsid w:val="005566C9"/>
    <w:rsid w:val="0055736B"/>
    <w:rsid w:val="00560684"/>
    <w:rsid w:val="005606EF"/>
    <w:rsid w:val="00560E68"/>
    <w:rsid w:val="005614BF"/>
    <w:rsid w:val="005630E0"/>
    <w:rsid w:val="0056371A"/>
    <w:rsid w:val="00563CF3"/>
    <w:rsid w:val="00563D05"/>
    <w:rsid w:val="005640C7"/>
    <w:rsid w:val="00564367"/>
    <w:rsid w:val="005647DA"/>
    <w:rsid w:val="0056544C"/>
    <w:rsid w:val="005659E5"/>
    <w:rsid w:val="005678B5"/>
    <w:rsid w:val="00567ABA"/>
    <w:rsid w:val="00567F68"/>
    <w:rsid w:val="00570F7A"/>
    <w:rsid w:val="0057171D"/>
    <w:rsid w:val="00572411"/>
    <w:rsid w:val="005728C4"/>
    <w:rsid w:val="00572FD1"/>
    <w:rsid w:val="005741E3"/>
    <w:rsid w:val="00575C0A"/>
    <w:rsid w:val="00577CB0"/>
    <w:rsid w:val="00580409"/>
    <w:rsid w:val="00580878"/>
    <w:rsid w:val="00580B39"/>
    <w:rsid w:val="0058121C"/>
    <w:rsid w:val="005817D7"/>
    <w:rsid w:val="005818D9"/>
    <w:rsid w:val="005823EB"/>
    <w:rsid w:val="00582887"/>
    <w:rsid w:val="0058327C"/>
    <w:rsid w:val="00586C2B"/>
    <w:rsid w:val="00586F1B"/>
    <w:rsid w:val="00587AF8"/>
    <w:rsid w:val="005901CF"/>
    <w:rsid w:val="0059059A"/>
    <w:rsid w:val="005905F0"/>
    <w:rsid w:val="0059095E"/>
    <w:rsid w:val="00590F50"/>
    <w:rsid w:val="00591138"/>
    <w:rsid w:val="00591372"/>
    <w:rsid w:val="00592E6A"/>
    <w:rsid w:val="005933C2"/>
    <w:rsid w:val="005939D8"/>
    <w:rsid w:val="005945E0"/>
    <w:rsid w:val="00594CAA"/>
    <w:rsid w:val="00595A23"/>
    <w:rsid w:val="005962B1"/>
    <w:rsid w:val="005965A7"/>
    <w:rsid w:val="00596DA1"/>
    <w:rsid w:val="00597B8B"/>
    <w:rsid w:val="005A070C"/>
    <w:rsid w:val="005A09E5"/>
    <w:rsid w:val="005A0BED"/>
    <w:rsid w:val="005A0E35"/>
    <w:rsid w:val="005A1A99"/>
    <w:rsid w:val="005A2C3A"/>
    <w:rsid w:val="005A3741"/>
    <w:rsid w:val="005A4B41"/>
    <w:rsid w:val="005A4CF3"/>
    <w:rsid w:val="005A5764"/>
    <w:rsid w:val="005A5858"/>
    <w:rsid w:val="005A61DE"/>
    <w:rsid w:val="005A6DB1"/>
    <w:rsid w:val="005A7136"/>
    <w:rsid w:val="005A7503"/>
    <w:rsid w:val="005B027E"/>
    <w:rsid w:val="005B0DBA"/>
    <w:rsid w:val="005B1F0C"/>
    <w:rsid w:val="005B23C9"/>
    <w:rsid w:val="005B2A64"/>
    <w:rsid w:val="005B3F1F"/>
    <w:rsid w:val="005B5ECB"/>
    <w:rsid w:val="005B6855"/>
    <w:rsid w:val="005B7181"/>
    <w:rsid w:val="005B73B6"/>
    <w:rsid w:val="005B74BE"/>
    <w:rsid w:val="005B7537"/>
    <w:rsid w:val="005B7A9C"/>
    <w:rsid w:val="005C03BC"/>
    <w:rsid w:val="005C07F7"/>
    <w:rsid w:val="005C0C99"/>
    <w:rsid w:val="005C10D6"/>
    <w:rsid w:val="005C18EF"/>
    <w:rsid w:val="005C25E2"/>
    <w:rsid w:val="005C3DD7"/>
    <w:rsid w:val="005C3DF4"/>
    <w:rsid w:val="005C40A6"/>
    <w:rsid w:val="005C4105"/>
    <w:rsid w:val="005C426E"/>
    <w:rsid w:val="005C500B"/>
    <w:rsid w:val="005C560E"/>
    <w:rsid w:val="005C5A7A"/>
    <w:rsid w:val="005C5B45"/>
    <w:rsid w:val="005C5BBF"/>
    <w:rsid w:val="005C6B6E"/>
    <w:rsid w:val="005C7503"/>
    <w:rsid w:val="005D0861"/>
    <w:rsid w:val="005D0C74"/>
    <w:rsid w:val="005D1826"/>
    <w:rsid w:val="005D192B"/>
    <w:rsid w:val="005D1E42"/>
    <w:rsid w:val="005D2036"/>
    <w:rsid w:val="005D354D"/>
    <w:rsid w:val="005D46B0"/>
    <w:rsid w:val="005D4C66"/>
    <w:rsid w:val="005D50BD"/>
    <w:rsid w:val="005D527C"/>
    <w:rsid w:val="005D5286"/>
    <w:rsid w:val="005D5A29"/>
    <w:rsid w:val="005D6882"/>
    <w:rsid w:val="005D6A22"/>
    <w:rsid w:val="005D6BA7"/>
    <w:rsid w:val="005D6EF2"/>
    <w:rsid w:val="005D77D3"/>
    <w:rsid w:val="005D7F16"/>
    <w:rsid w:val="005E07B6"/>
    <w:rsid w:val="005E0D84"/>
    <w:rsid w:val="005E12E9"/>
    <w:rsid w:val="005E1AE2"/>
    <w:rsid w:val="005E3326"/>
    <w:rsid w:val="005E38D1"/>
    <w:rsid w:val="005E4175"/>
    <w:rsid w:val="005E4436"/>
    <w:rsid w:val="005E4B03"/>
    <w:rsid w:val="005E4DF7"/>
    <w:rsid w:val="005E689C"/>
    <w:rsid w:val="005E6E6C"/>
    <w:rsid w:val="005E7CC1"/>
    <w:rsid w:val="005F029C"/>
    <w:rsid w:val="005F0BFB"/>
    <w:rsid w:val="005F192F"/>
    <w:rsid w:val="005F2AF1"/>
    <w:rsid w:val="005F2C1E"/>
    <w:rsid w:val="005F2DCE"/>
    <w:rsid w:val="005F3621"/>
    <w:rsid w:val="005F40ED"/>
    <w:rsid w:val="005F4C55"/>
    <w:rsid w:val="005F4F61"/>
    <w:rsid w:val="005F4FD3"/>
    <w:rsid w:val="005F581E"/>
    <w:rsid w:val="005F67A8"/>
    <w:rsid w:val="005F707A"/>
    <w:rsid w:val="005F7361"/>
    <w:rsid w:val="00600856"/>
    <w:rsid w:val="006011F3"/>
    <w:rsid w:val="00601F48"/>
    <w:rsid w:val="00602AF1"/>
    <w:rsid w:val="00602BE4"/>
    <w:rsid w:val="00603625"/>
    <w:rsid w:val="00603D52"/>
    <w:rsid w:val="00603D9E"/>
    <w:rsid w:val="00605CE5"/>
    <w:rsid w:val="00605D7A"/>
    <w:rsid w:val="00606E45"/>
    <w:rsid w:val="00607249"/>
    <w:rsid w:val="006105BF"/>
    <w:rsid w:val="00610842"/>
    <w:rsid w:val="00610D73"/>
    <w:rsid w:val="00610DB0"/>
    <w:rsid w:val="006129C8"/>
    <w:rsid w:val="00613984"/>
    <w:rsid w:val="006144F9"/>
    <w:rsid w:val="00614B4B"/>
    <w:rsid w:val="00616320"/>
    <w:rsid w:val="006168EC"/>
    <w:rsid w:val="00616BBB"/>
    <w:rsid w:val="00617D38"/>
    <w:rsid w:val="00620C01"/>
    <w:rsid w:val="00621121"/>
    <w:rsid w:val="0062262E"/>
    <w:rsid w:val="00624D83"/>
    <w:rsid w:val="006258F4"/>
    <w:rsid w:val="006268AC"/>
    <w:rsid w:val="00627011"/>
    <w:rsid w:val="00627516"/>
    <w:rsid w:val="006277CE"/>
    <w:rsid w:val="0063077F"/>
    <w:rsid w:val="006334EC"/>
    <w:rsid w:val="00633670"/>
    <w:rsid w:val="006339C1"/>
    <w:rsid w:val="006343D0"/>
    <w:rsid w:val="00635011"/>
    <w:rsid w:val="00635F98"/>
    <w:rsid w:val="006363F7"/>
    <w:rsid w:val="00636519"/>
    <w:rsid w:val="00640952"/>
    <w:rsid w:val="006418C3"/>
    <w:rsid w:val="00642571"/>
    <w:rsid w:val="006432BD"/>
    <w:rsid w:val="006440BE"/>
    <w:rsid w:val="006454D0"/>
    <w:rsid w:val="0065076F"/>
    <w:rsid w:val="00651333"/>
    <w:rsid w:val="00652D6A"/>
    <w:rsid w:val="00653746"/>
    <w:rsid w:val="00653B35"/>
    <w:rsid w:val="0065468C"/>
    <w:rsid w:val="00654995"/>
    <w:rsid w:val="00654B05"/>
    <w:rsid w:val="00654FF8"/>
    <w:rsid w:val="00655679"/>
    <w:rsid w:val="00655A1E"/>
    <w:rsid w:val="006562CC"/>
    <w:rsid w:val="00656BFA"/>
    <w:rsid w:val="00656D42"/>
    <w:rsid w:val="00657D81"/>
    <w:rsid w:val="006604BD"/>
    <w:rsid w:val="00660E97"/>
    <w:rsid w:val="0066160F"/>
    <w:rsid w:val="00663032"/>
    <w:rsid w:val="00663697"/>
    <w:rsid w:val="00663CE7"/>
    <w:rsid w:val="0066459A"/>
    <w:rsid w:val="006645C6"/>
    <w:rsid w:val="006646D6"/>
    <w:rsid w:val="00664D1D"/>
    <w:rsid w:val="0066504B"/>
    <w:rsid w:val="00665655"/>
    <w:rsid w:val="00665A9A"/>
    <w:rsid w:val="0066672C"/>
    <w:rsid w:val="0066689F"/>
    <w:rsid w:val="00666A46"/>
    <w:rsid w:val="00666E26"/>
    <w:rsid w:val="00667207"/>
    <w:rsid w:val="00667258"/>
    <w:rsid w:val="00667E4C"/>
    <w:rsid w:val="00667FED"/>
    <w:rsid w:val="0067034E"/>
    <w:rsid w:val="00670A3E"/>
    <w:rsid w:val="00670C4F"/>
    <w:rsid w:val="00671460"/>
    <w:rsid w:val="00671854"/>
    <w:rsid w:val="006719E6"/>
    <w:rsid w:val="00672A6E"/>
    <w:rsid w:val="00672CAB"/>
    <w:rsid w:val="006733D8"/>
    <w:rsid w:val="0067501A"/>
    <w:rsid w:val="00675564"/>
    <w:rsid w:val="00675883"/>
    <w:rsid w:val="00675E49"/>
    <w:rsid w:val="0067629C"/>
    <w:rsid w:val="0067645C"/>
    <w:rsid w:val="0068038A"/>
    <w:rsid w:val="00681780"/>
    <w:rsid w:val="00681A61"/>
    <w:rsid w:val="006821F4"/>
    <w:rsid w:val="00682201"/>
    <w:rsid w:val="00683189"/>
    <w:rsid w:val="006837B9"/>
    <w:rsid w:val="00684692"/>
    <w:rsid w:val="00684911"/>
    <w:rsid w:val="00684D4D"/>
    <w:rsid w:val="00685493"/>
    <w:rsid w:val="00685E28"/>
    <w:rsid w:val="00685FED"/>
    <w:rsid w:val="00686884"/>
    <w:rsid w:val="00687893"/>
    <w:rsid w:val="006905F3"/>
    <w:rsid w:val="00691999"/>
    <w:rsid w:val="00691FBD"/>
    <w:rsid w:val="006921EF"/>
    <w:rsid w:val="006927DC"/>
    <w:rsid w:val="0069287B"/>
    <w:rsid w:val="00693E2E"/>
    <w:rsid w:val="00694075"/>
    <w:rsid w:val="0069467F"/>
    <w:rsid w:val="00694E04"/>
    <w:rsid w:val="00694EC4"/>
    <w:rsid w:val="00694F95"/>
    <w:rsid w:val="006968A3"/>
    <w:rsid w:val="006968F9"/>
    <w:rsid w:val="00696C2E"/>
    <w:rsid w:val="00696D49"/>
    <w:rsid w:val="006A16AC"/>
    <w:rsid w:val="006A188B"/>
    <w:rsid w:val="006A2812"/>
    <w:rsid w:val="006A312F"/>
    <w:rsid w:val="006A378B"/>
    <w:rsid w:val="006A51DE"/>
    <w:rsid w:val="006A5472"/>
    <w:rsid w:val="006A5B43"/>
    <w:rsid w:val="006A6155"/>
    <w:rsid w:val="006A6DE5"/>
    <w:rsid w:val="006A76DE"/>
    <w:rsid w:val="006A7880"/>
    <w:rsid w:val="006A78D6"/>
    <w:rsid w:val="006B0CF2"/>
    <w:rsid w:val="006B1339"/>
    <w:rsid w:val="006B13C7"/>
    <w:rsid w:val="006B1654"/>
    <w:rsid w:val="006B17E4"/>
    <w:rsid w:val="006B19D7"/>
    <w:rsid w:val="006B1AE7"/>
    <w:rsid w:val="006B208B"/>
    <w:rsid w:val="006B2694"/>
    <w:rsid w:val="006B30EA"/>
    <w:rsid w:val="006B3C9E"/>
    <w:rsid w:val="006B4082"/>
    <w:rsid w:val="006B40C5"/>
    <w:rsid w:val="006B5742"/>
    <w:rsid w:val="006B5B9A"/>
    <w:rsid w:val="006B6B90"/>
    <w:rsid w:val="006B6BB8"/>
    <w:rsid w:val="006B7D40"/>
    <w:rsid w:val="006C07BB"/>
    <w:rsid w:val="006C213A"/>
    <w:rsid w:val="006C26F9"/>
    <w:rsid w:val="006C2C4A"/>
    <w:rsid w:val="006C307E"/>
    <w:rsid w:val="006C31C1"/>
    <w:rsid w:val="006C6F49"/>
    <w:rsid w:val="006C7CC2"/>
    <w:rsid w:val="006C7FC4"/>
    <w:rsid w:val="006D00C8"/>
    <w:rsid w:val="006D08F0"/>
    <w:rsid w:val="006D145E"/>
    <w:rsid w:val="006D1D7C"/>
    <w:rsid w:val="006D20B1"/>
    <w:rsid w:val="006D28CF"/>
    <w:rsid w:val="006D2C53"/>
    <w:rsid w:val="006D30ED"/>
    <w:rsid w:val="006D332A"/>
    <w:rsid w:val="006D3ED4"/>
    <w:rsid w:val="006D403A"/>
    <w:rsid w:val="006D5612"/>
    <w:rsid w:val="006D583F"/>
    <w:rsid w:val="006D5CF4"/>
    <w:rsid w:val="006D6497"/>
    <w:rsid w:val="006D6FAC"/>
    <w:rsid w:val="006D700F"/>
    <w:rsid w:val="006E0647"/>
    <w:rsid w:val="006E0FD8"/>
    <w:rsid w:val="006E131B"/>
    <w:rsid w:val="006E16BD"/>
    <w:rsid w:val="006E221C"/>
    <w:rsid w:val="006E2220"/>
    <w:rsid w:val="006E2559"/>
    <w:rsid w:val="006E3174"/>
    <w:rsid w:val="006E32CF"/>
    <w:rsid w:val="006E4090"/>
    <w:rsid w:val="006E4F77"/>
    <w:rsid w:val="006E527F"/>
    <w:rsid w:val="006E52C0"/>
    <w:rsid w:val="006E5EE7"/>
    <w:rsid w:val="006E6A36"/>
    <w:rsid w:val="006E7405"/>
    <w:rsid w:val="006E7E44"/>
    <w:rsid w:val="006F0922"/>
    <w:rsid w:val="006F0C63"/>
    <w:rsid w:val="006F0D82"/>
    <w:rsid w:val="006F181E"/>
    <w:rsid w:val="006F28ED"/>
    <w:rsid w:val="006F353E"/>
    <w:rsid w:val="006F37D1"/>
    <w:rsid w:val="006F4C9D"/>
    <w:rsid w:val="006F54B7"/>
    <w:rsid w:val="006F5B38"/>
    <w:rsid w:val="006F6059"/>
    <w:rsid w:val="006F6369"/>
    <w:rsid w:val="006F64FE"/>
    <w:rsid w:val="00700A4E"/>
    <w:rsid w:val="00702955"/>
    <w:rsid w:val="00702C61"/>
    <w:rsid w:val="00703848"/>
    <w:rsid w:val="007054F6"/>
    <w:rsid w:val="0070553B"/>
    <w:rsid w:val="00707224"/>
    <w:rsid w:val="007073A8"/>
    <w:rsid w:val="007073C8"/>
    <w:rsid w:val="007078BF"/>
    <w:rsid w:val="007104D8"/>
    <w:rsid w:val="00710610"/>
    <w:rsid w:val="0071067A"/>
    <w:rsid w:val="0071100B"/>
    <w:rsid w:val="007111EB"/>
    <w:rsid w:val="0071149A"/>
    <w:rsid w:val="00711EB8"/>
    <w:rsid w:val="00711FFE"/>
    <w:rsid w:val="007146DB"/>
    <w:rsid w:val="0071489F"/>
    <w:rsid w:val="00714EA5"/>
    <w:rsid w:val="007153D8"/>
    <w:rsid w:val="00715E0B"/>
    <w:rsid w:val="007168C2"/>
    <w:rsid w:val="00716E10"/>
    <w:rsid w:val="00721B9B"/>
    <w:rsid w:val="0072460A"/>
    <w:rsid w:val="007248C5"/>
    <w:rsid w:val="00725373"/>
    <w:rsid w:val="00725B18"/>
    <w:rsid w:val="00725F39"/>
    <w:rsid w:val="00726A87"/>
    <w:rsid w:val="00727923"/>
    <w:rsid w:val="00727F35"/>
    <w:rsid w:val="0073053E"/>
    <w:rsid w:val="007305DC"/>
    <w:rsid w:val="007307D4"/>
    <w:rsid w:val="00730CF1"/>
    <w:rsid w:val="00730E61"/>
    <w:rsid w:val="00731BD9"/>
    <w:rsid w:val="0073241F"/>
    <w:rsid w:val="0073252B"/>
    <w:rsid w:val="00732757"/>
    <w:rsid w:val="00732852"/>
    <w:rsid w:val="007338FD"/>
    <w:rsid w:val="00733B5A"/>
    <w:rsid w:val="00733E38"/>
    <w:rsid w:val="00734531"/>
    <w:rsid w:val="007345FC"/>
    <w:rsid w:val="007352AA"/>
    <w:rsid w:val="00736AA6"/>
    <w:rsid w:val="00736D6C"/>
    <w:rsid w:val="00737293"/>
    <w:rsid w:val="00737462"/>
    <w:rsid w:val="00737684"/>
    <w:rsid w:val="007379E3"/>
    <w:rsid w:val="00740A40"/>
    <w:rsid w:val="007412F4"/>
    <w:rsid w:val="00742522"/>
    <w:rsid w:val="00742E08"/>
    <w:rsid w:val="007445A1"/>
    <w:rsid w:val="0074574B"/>
    <w:rsid w:val="007469A9"/>
    <w:rsid w:val="00746BF4"/>
    <w:rsid w:val="007474D2"/>
    <w:rsid w:val="00747C58"/>
    <w:rsid w:val="007508E0"/>
    <w:rsid w:val="00750B82"/>
    <w:rsid w:val="00750E83"/>
    <w:rsid w:val="00750ECF"/>
    <w:rsid w:val="00751D59"/>
    <w:rsid w:val="0075223A"/>
    <w:rsid w:val="007559D8"/>
    <w:rsid w:val="007559FF"/>
    <w:rsid w:val="00755BFC"/>
    <w:rsid w:val="00755EA6"/>
    <w:rsid w:val="00756E4C"/>
    <w:rsid w:val="007609C3"/>
    <w:rsid w:val="00762EAD"/>
    <w:rsid w:val="007631AF"/>
    <w:rsid w:val="007637E2"/>
    <w:rsid w:val="00763D15"/>
    <w:rsid w:val="007650BC"/>
    <w:rsid w:val="00770183"/>
    <w:rsid w:val="00771348"/>
    <w:rsid w:val="00772E3E"/>
    <w:rsid w:val="00773899"/>
    <w:rsid w:val="007742FC"/>
    <w:rsid w:val="00774FE9"/>
    <w:rsid w:val="007754D1"/>
    <w:rsid w:val="00776414"/>
    <w:rsid w:val="007765D6"/>
    <w:rsid w:val="00777219"/>
    <w:rsid w:val="0077754F"/>
    <w:rsid w:val="0078026D"/>
    <w:rsid w:val="00781F34"/>
    <w:rsid w:val="007824FB"/>
    <w:rsid w:val="0078349F"/>
    <w:rsid w:val="00783586"/>
    <w:rsid w:val="00783ADD"/>
    <w:rsid w:val="00783B8B"/>
    <w:rsid w:val="00784C1C"/>
    <w:rsid w:val="0078526B"/>
    <w:rsid w:val="0078536B"/>
    <w:rsid w:val="00786525"/>
    <w:rsid w:val="007869B8"/>
    <w:rsid w:val="007870FC"/>
    <w:rsid w:val="00787EBB"/>
    <w:rsid w:val="0079025C"/>
    <w:rsid w:val="007902BF"/>
    <w:rsid w:val="00790629"/>
    <w:rsid w:val="00790E21"/>
    <w:rsid w:val="00792969"/>
    <w:rsid w:val="00793A53"/>
    <w:rsid w:val="00794AB3"/>
    <w:rsid w:val="007951FD"/>
    <w:rsid w:val="00796839"/>
    <w:rsid w:val="00796B37"/>
    <w:rsid w:val="007A01D2"/>
    <w:rsid w:val="007A0963"/>
    <w:rsid w:val="007A0E0E"/>
    <w:rsid w:val="007A1081"/>
    <w:rsid w:val="007A17D4"/>
    <w:rsid w:val="007A1999"/>
    <w:rsid w:val="007A30B6"/>
    <w:rsid w:val="007A37F0"/>
    <w:rsid w:val="007A47B8"/>
    <w:rsid w:val="007A4C40"/>
    <w:rsid w:val="007A5476"/>
    <w:rsid w:val="007A58BB"/>
    <w:rsid w:val="007A60A7"/>
    <w:rsid w:val="007A645F"/>
    <w:rsid w:val="007A66EF"/>
    <w:rsid w:val="007A6A50"/>
    <w:rsid w:val="007A73CB"/>
    <w:rsid w:val="007A7487"/>
    <w:rsid w:val="007A766B"/>
    <w:rsid w:val="007A7CDD"/>
    <w:rsid w:val="007B0091"/>
    <w:rsid w:val="007B0F42"/>
    <w:rsid w:val="007B1262"/>
    <w:rsid w:val="007B1907"/>
    <w:rsid w:val="007B1923"/>
    <w:rsid w:val="007B1B1D"/>
    <w:rsid w:val="007B2AE8"/>
    <w:rsid w:val="007B2D98"/>
    <w:rsid w:val="007B3FA1"/>
    <w:rsid w:val="007B4288"/>
    <w:rsid w:val="007B5774"/>
    <w:rsid w:val="007B59FE"/>
    <w:rsid w:val="007B5DA0"/>
    <w:rsid w:val="007B6DB8"/>
    <w:rsid w:val="007B74B0"/>
    <w:rsid w:val="007C0DE6"/>
    <w:rsid w:val="007C14F4"/>
    <w:rsid w:val="007C1A75"/>
    <w:rsid w:val="007C3482"/>
    <w:rsid w:val="007C39A6"/>
    <w:rsid w:val="007C418D"/>
    <w:rsid w:val="007C44E8"/>
    <w:rsid w:val="007C6511"/>
    <w:rsid w:val="007C654E"/>
    <w:rsid w:val="007D00CE"/>
    <w:rsid w:val="007D0CB3"/>
    <w:rsid w:val="007D1441"/>
    <w:rsid w:val="007D1896"/>
    <w:rsid w:val="007D1A70"/>
    <w:rsid w:val="007D1F7E"/>
    <w:rsid w:val="007D20D6"/>
    <w:rsid w:val="007D56AB"/>
    <w:rsid w:val="007D58F3"/>
    <w:rsid w:val="007D7893"/>
    <w:rsid w:val="007D7C19"/>
    <w:rsid w:val="007E07AE"/>
    <w:rsid w:val="007E0C2D"/>
    <w:rsid w:val="007E0E7E"/>
    <w:rsid w:val="007E1CB5"/>
    <w:rsid w:val="007E1F5E"/>
    <w:rsid w:val="007E40B0"/>
    <w:rsid w:val="007E46B0"/>
    <w:rsid w:val="007E4BC9"/>
    <w:rsid w:val="007E4F95"/>
    <w:rsid w:val="007E5536"/>
    <w:rsid w:val="007E578D"/>
    <w:rsid w:val="007E5843"/>
    <w:rsid w:val="007E6190"/>
    <w:rsid w:val="007E6669"/>
    <w:rsid w:val="007E7D75"/>
    <w:rsid w:val="007E7E75"/>
    <w:rsid w:val="007E7F7D"/>
    <w:rsid w:val="007F03BA"/>
    <w:rsid w:val="007F076C"/>
    <w:rsid w:val="007F08DE"/>
    <w:rsid w:val="007F0A0B"/>
    <w:rsid w:val="007F19D7"/>
    <w:rsid w:val="007F28B6"/>
    <w:rsid w:val="007F2B1D"/>
    <w:rsid w:val="007F2B2B"/>
    <w:rsid w:val="007F385F"/>
    <w:rsid w:val="007F3C14"/>
    <w:rsid w:val="007F3E4C"/>
    <w:rsid w:val="007F450B"/>
    <w:rsid w:val="007F57EC"/>
    <w:rsid w:val="007F62E9"/>
    <w:rsid w:val="007F6894"/>
    <w:rsid w:val="007F6964"/>
    <w:rsid w:val="007F6B34"/>
    <w:rsid w:val="007F6EDB"/>
    <w:rsid w:val="007F7BB6"/>
    <w:rsid w:val="00800F0D"/>
    <w:rsid w:val="00803BA0"/>
    <w:rsid w:val="00804065"/>
    <w:rsid w:val="00804896"/>
    <w:rsid w:val="00804AED"/>
    <w:rsid w:val="00804BF2"/>
    <w:rsid w:val="00805388"/>
    <w:rsid w:val="008068D4"/>
    <w:rsid w:val="008112AB"/>
    <w:rsid w:val="008116D2"/>
    <w:rsid w:val="0081193B"/>
    <w:rsid w:val="008126C5"/>
    <w:rsid w:val="008132F6"/>
    <w:rsid w:val="00813B29"/>
    <w:rsid w:val="00813B9C"/>
    <w:rsid w:val="0081482D"/>
    <w:rsid w:val="00815079"/>
    <w:rsid w:val="0081530A"/>
    <w:rsid w:val="00815AEF"/>
    <w:rsid w:val="00815D7C"/>
    <w:rsid w:val="00815EB7"/>
    <w:rsid w:val="008209A6"/>
    <w:rsid w:val="00820B58"/>
    <w:rsid w:val="0082143E"/>
    <w:rsid w:val="008214E3"/>
    <w:rsid w:val="00821B98"/>
    <w:rsid w:val="00821EDD"/>
    <w:rsid w:val="00821FFD"/>
    <w:rsid w:val="0082220A"/>
    <w:rsid w:val="00822E14"/>
    <w:rsid w:val="0082458E"/>
    <w:rsid w:val="00824DF6"/>
    <w:rsid w:val="00824E05"/>
    <w:rsid w:val="00824F25"/>
    <w:rsid w:val="008250C8"/>
    <w:rsid w:val="008252CD"/>
    <w:rsid w:val="00825BA3"/>
    <w:rsid w:val="00826529"/>
    <w:rsid w:val="00826CB1"/>
    <w:rsid w:val="00826D03"/>
    <w:rsid w:val="00827D8A"/>
    <w:rsid w:val="00827EBC"/>
    <w:rsid w:val="00832EEF"/>
    <w:rsid w:val="00834234"/>
    <w:rsid w:val="00834DF5"/>
    <w:rsid w:val="00835174"/>
    <w:rsid w:val="00835600"/>
    <w:rsid w:val="008361A5"/>
    <w:rsid w:val="008368B1"/>
    <w:rsid w:val="00836A8D"/>
    <w:rsid w:val="00836C52"/>
    <w:rsid w:val="0083756C"/>
    <w:rsid w:val="00837A65"/>
    <w:rsid w:val="008407EE"/>
    <w:rsid w:val="00841425"/>
    <w:rsid w:val="00841658"/>
    <w:rsid w:val="0084241E"/>
    <w:rsid w:val="0084284B"/>
    <w:rsid w:val="008437D7"/>
    <w:rsid w:val="008440A4"/>
    <w:rsid w:val="008442D7"/>
    <w:rsid w:val="00845229"/>
    <w:rsid w:val="00846D1E"/>
    <w:rsid w:val="00846FE3"/>
    <w:rsid w:val="0084761C"/>
    <w:rsid w:val="0084780A"/>
    <w:rsid w:val="0084792D"/>
    <w:rsid w:val="0085009C"/>
    <w:rsid w:val="00850D2F"/>
    <w:rsid w:val="008522A6"/>
    <w:rsid w:val="0085253D"/>
    <w:rsid w:val="00852662"/>
    <w:rsid w:val="00852991"/>
    <w:rsid w:val="00852BD7"/>
    <w:rsid w:val="00852C2E"/>
    <w:rsid w:val="00853BA9"/>
    <w:rsid w:val="00853EB9"/>
    <w:rsid w:val="008541F4"/>
    <w:rsid w:val="0085420A"/>
    <w:rsid w:val="00854CB7"/>
    <w:rsid w:val="00856325"/>
    <w:rsid w:val="0085641C"/>
    <w:rsid w:val="00856722"/>
    <w:rsid w:val="00856F4E"/>
    <w:rsid w:val="00857211"/>
    <w:rsid w:val="00857A8B"/>
    <w:rsid w:val="00860B64"/>
    <w:rsid w:val="00860CD7"/>
    <w:rsid w:val="0086112B"/>
    <w:rsid w:val="00862BD2"/>
    <w:rsid w:val="00863139"/>
    <w:rsid w:val="00863CAA"/>
    <w:rsid w:val="00864FD6"/>
    <w:rsid w:val="00866036"/>
    <w:rsid w:val="00866552"/>
    <w:rsid w:val="00866610"/>
    <w:rsid w:val="00866C73"/>
    <w:rsid w:val="00867A69"/>
    <w:rsid w:val="00870479"/>
    <w:rsid w:val="0087057A"/>
    <w:rsid w:val="0087093E"/>
    <w:rsid w:val="00871460"/>
    <w:rsid w:val="008714A3"/>
    <w:rsid w:val="00871E9F"/>
    <w:rsid w:val="008724A2"/>
    <w:rsid w:val="008728D2"/>
    <w:rsid w:val="00872B0F"/>
    <w:rsid w:val="00873211"/>
    <w:rsid w:val="00873261"/>
    <w:rsid w:val="00873EAA"/>
    <w:rsid w:val="008742AF"/>
    <w:rsid w:val="008742CD"/>
    <w:rsid w:val="0087495B"/>
    <w:rsid w:val="0087504C"/>
    <w:rsid w:val="008759B8"/>
    <w:rsid w:val="00875ED9"/>
    <w:rsid w:val="00876643"/>
    <w:rsid w:val="008769C2"/>
    <w:rsid w:val="0087714E"/>
    <w:rsid w:val="00877AD4"/>
    <w:rsid w:val="00877B73"/>
    <w:rsid w:val="00877C01"/>
    <w:rsid w:val="00880EF7"/>
    <w:rsid w:val="00881FC9"/>
    <w:rsid w:val="00883557"/>
    <w:rsid w:val="00883AAB"/>
    <w:rsid w:val="00884925"/>
    <w:rsid w:val="00884C31"/>
    <w:rsid w:val="0088506A"/>
    <w:rsid w:val="00886EC8"/>
    <w:rsid w:val="00887B36"/>
    <w:rsid w:val="0089080C"/>
    <w:rsid w:val="00890BC2"/>
    <w:rsid w:val="00890FA5"/>
    <w:rsid w:val="008914DB"/>
    <w:rsid w:val="008918C0"/>
    <w:rsid w:val="0089218D"/>
    <w:rsid w:val="00892C8B"/>
    <w:rsid w:val="00892CC4"/>
    <w:rsid w:val="008931C2"/>
    <w:rsid w:val="008939CA"/>
    <w:rsid w:val="00893C5B"/>
    <w:rsid w:val="00894013"/>
    <w:rsid w:val="008971C2"/>
    <w:rsid w:val="008973DD"/>
    <w:rsid w:val="008A1331"/>
    <w:rsid w:val="008A2763"/>
    <w:rsid w:val="008A2DA6"/>
    <w:rsid w:val="008A2FAF"/>
    <w:rsid w:val="008A3BC2"/>
    <w:rsid w:val="008A3C87"/>
    <w:rsid w:val="008A3C92"/>
    <w:rsid w:val="008A427F"/>
    <w:rsid w:val="008A4C86"/>
    <w:rsid w:val="008A59BC"/>
    <w:rsid w:val="008A5D4B"/>
    <w:rsid w:val="008A5DE6"/>
    <w:rsid w:val="008A63B7"/>
    <w:rsid w:val="008A70C5"/>
    <w:rsid w:val="008A7945"/>
    <w:rsid w:val="008B0E07"/>
    <w:rsid w:val="008B112C"/>
    <w:rsid w:val="008B18B4"/>
    <w:rsid w:val="008B26F6"/>
    <w:rsid w:val="008B41D9"/>
    <w:rsid w:val="008B4608"/>
    <w:rsid w:val="008B521A"/>
    <w:rsid w:val="008B58D0"/>
    <w:rsid w:val="008B6440"/>
    <w:rsid w:val="008B660A"/>
    <w:rsid w:val="008B66D2"/>
    <w:rsid w:val="008C11C0"/>
    <w:rsid w:val="008C1EB5"/>
    <w:rsid w:val="008C2CE2"/>
    <w:rsid w:val="008C2DCE"/>
    <w:rsid w:val="008C3453"/>
    <w:rsid w:val="008C540F"/>
    <w:rsid w:val="008C62D2"/>
    <w:rsid w:val="008C6400"/>
    <w:rsid w:val="008C6D22"/>
    <w:rsid w:val="008C700D"/>
    <w:rsid w:val="008C7A9F"/>
    <w:rsid w:val="008C7DB1"/>
    <w:rsid w:val="008D0181"/>
    <w:rsid w:val="008D0ACA"/>
    <w:rsid w:val="008D0BEB"/>
    <w:rsid w:val="008D0C95"/>
    <w:rsid w:val="008D2F09"/>
    <w:rsid w:val="008D3922"/>
    <w:rsid w:val="008D46C5"/>
    <w:rsid w:val="008D4838"/>
    <w:rsid w:val="008D4F2A"/>
    <w:rsid w:val="008D6C12"/>
    <w:rsid w:val="008E0118"/>
    <w:rsid w:val="008E1C65"/>
    <w:rsid w:val="008E224A"/>
    <w:rsid w:val="008E3668"/>
    <w:rsid w:val="008E3812"/>
    <w:rsid w:val="008E3895"/>
    <w:rsid w:val="008E4278"/>
    <w:rsid w:val="008E478C"/>
    <w:rsid w:val="008E4973"/>
    <w:rsid w:val="008E4F43"/>
    <w:rsid w:val="008E6004"/>
    <w:rsid w:val="008E618A"/>
    <w:rsid w:val="008E7871"/>
    <w:rsid w:val="008F054F"/>
    <w:rsid w:val="008F188C"/>
    <w:rsid w:val="008F222F"/>
    <w:rsid w:val="008F3204"/>
    <w:rsid w:val="008F3E52"/>
    <w:rsid w:val="008F3EC3"/>
    <w:rsid w:val="008F5725"/>
    <w:rsid w:val="008F633D"/>
    <w:rsid w:val="008F6D4C"/>
    <w:rsid w:val="008F7566"/>
    <w:rsid w:val="00900449"/>
    <w:rsid w:val="00900669"/>
    <w:rsid w:val="00900D84"/>
    <w:rsid w:val="009010CE"/>
    <w:rsid w:val="00902B63"/>
    <w:rsid w:val="009030C3"/>
    <w:rsid w:val="00903830"/>
    <w:rsid w:val="00903D88"/>
    <w:rsid w:val="009045EF"/>
    <w:rsid w:val="009056D0"/>
    <w:rsid w:val="009059BB"/>
    <w:rsid w:val="00905A2A"/>
    <w:rsid w:val="00905B89"/>
    <w:rsid w:val="00907355"/>
    <w:rsid w:val="0091047A"/>
    <w:rsid w:val="0091169A"/>
    <w:rsid w:val="009116AC"/>
    <w:rsid w:val="00911872"/>
    <w:rsid w:val="00912056"/>
    <w:rsid w:val="009121AC"/>
    <w:rsid w:val="009123FB"/>
    <w:rsid w:val="009127F0"/>
    <w:rsid w:val="00912D1D"/>
    <w:rsid w:val="009144D3"/>
    <w:rsid w:val="009152C6"/>
    <w:rsid w:val="00915E7A"/>
    <w:rsid w:val="00915FB1"/>
    <w:rsid w:val="0091644A"/>
    <w:rsid w:val="009176AA"/>
    <w:rsid w:val="0091775C"/>
    <w:rsid w:val="00920D9E"/>
    <w:rsid w:val="00920FC8"/>
    <w:rsid w:val="0092129E"/>
    <w:rsid w:val="00921AAD"/>
    <w:rsid w:val="00921BC1"/>
    <w:rsid w:val="00921C3D"/>
    <w:rsid w:val="0092218E"/>
    <w:rsid w:val="00924ACE"/>
    <w:rsid w:val="00926416"/>
    <w:rsid w:val="00926491"/>
    <w:rsid w:val="009275F8"/>
    <w:rsid w:val="009318D0"/>
    <w:rsid w:val="00931C1C"/>
    <w:rsid w:val="0093223A"/>
    <w:rsid w:val="00932298"/>
    <w:rsid w:val="0093265B"/>
    <w:rsid w:val="0093316D"/>
    <w:rsid w:val="0093431F"/>
    <w:rsid w:val="0093589A"/>
    <w:rsid w:val="00935A95"/>
    <w:rsid w:val="00935D50"/>
    <w:rsid w:val="00935E6F"/>
    <w:rsid w:val="009372C6"/>
    <w:rsid w:val="00937F19"/>
    <w:rsid w:val="00941F99"/>
    <w:rsid w:val="00942199"/>
    <w:rsid w:val="009427E3"/>
    <w:rsid w:val="0094295C"/>
    <w:rsid w:val="009433E2"/>
    <w:rsid w:val="00944651"/>
    <w:rsid w:val="00944DDC"/>
    <w:rsid w:val="00944F76"/>
    <w:rsid w:val="009455C9"/>
    <w:rsid w:val="009456A8"/>
    <w:rsid w:val="009459CB"/>
    <w:rsid w:val="009461D5"/>
    <w:rsid w:val="00947EFC"/>
    <w:rsid w:val="0095061D"/>
    <w:rsid w:val="009509D4"/>
    <w:rsid w:val="00950C9B"/>
    <w:rsid w:val="00951A5A"/>
    <w:rsid w:val="009528D1"/>
    <w:rsid w:val="009531C2"/>
    <w:rsid w:val="00953F02"/>
    <w:rsid w:val="00953F0E"/>
    <w:rsid w:val="00954AB9"/>
    <w:rsid w:val="009557BE"/>
    <w:rsid w:val="00955A57"/>
    <w:rsid w:val="00956756"/>
    <w:rsid w:val="009570E4"/>
    <w:rsid w:val="009573B3"/>
    <w:rsid w:val="0095746A"/>
    <w:rsid w:val="00957626"/>
    <w:rsid w:val="00957AA0"/>
    <w:rsid w:val="009601DA"/>
    <w:rsid w:val="009607DC"/>
    <w:rsid w:val="00961A84"/>
    <w:rsid w:val="0096261B"/>
    <w:rsid w:val="0096298A"/>
    <w:rsid w:val="009630BA"/>
    <w:rsid w:val="00963788"/>
    <w:rsid w:val="00963881"/>
    <w:rsid w:val="00964289"/>
    <w:rsid w:val="00964322"/>
    <w:rsid w:val="00965460"/>
    <w:rsid w:val="00965E79"/>
    <w:rsid w:val="00966B44"/>
    <w:rsid w:val="00966C77"/>
    <w:rsid w:val="00966D47"/>
    <w:rsid w:val="009674BC"/>
    <w:rsid w:val="00967589"/>
    <w:rsid w:val="00967843"/>
    <w:rsid w:val="0097067C"/>
    <w:rsid w:val="0097154A"/>
    <w:rsid w:val="00971A3A"/>
    <w:rsid w:val="00971CC4"/>
    <w:rsid w:val="00971F7F"/>
    <w:rsid w:val="00972993"/>
    <w:rsid w:val="00972A84"/>
    <w:rsid w:val="00973E24"/>
    <w:rsid w:val="00974399"/>
    <w:rsid w:val="009745D8"/>
    <w:rsid w:val="00974E37"/>
    <w:rsid w:val="009751EE"/>
    <w:rsid w:val="00976743"/>
    <w:rsid w:val="009769BC"/>
    <w:rsid w:val="00976DE5"/>
    <w:rsid w:val="0097721A"/>
    <w:rsid w:val="00977508"/>
    <w:rsid w:val="00977BFD"/>
    <w:rsid w:val="009806D1"/>
    <w:rsid w:val="00980C74"/>
    <w:rsid w:val="00981FA5"/>
    <w:rsid w:val="00982687"/>
    <w:rsid w:val="00982FC9"/>
    <w:rsid w:val="00984B10"/>
    <w:rsid w:val="0098565A"/>
    <w:rsid w:val="00985946"/>
    <w:rsid w:val="00986278"/>
    <w:rsid w:val="00986899"/>
    <w:rsid w:val="00987098"/>
    <w:rsid w:val="009871CA"/>
    <w:rsid w:val="0099045C"/>
    <w:rsid w:val="00990816"/>
    <w:rsid w:val="009909AF"/>
    <w:rsid w:val="009928D6"/>
    <w:rsid w:val="00992F58"/>
    <w:rsid w:val="00993A22"/>
    <w:rsid w:val="00994506"/>
    <w:rsid w:val="009946FF"/>
    <w:rsid w:val="00994BD8"/>
    <w:rsid w:val="0099543F"/>
    <w:rsid w:val="009958FB"/>
    <w:rsid w:val="00996F80"/>
    <w:rsid w:val="009972BC"/>
    <w:rsid w:val="009A1027"/>
    <w:rsid w:val="009A107D"/>
    <w:rsid w:val="009A1574"/>
    <w:rsid w:val="009A1605"/>
    <w:rsid w:val="009A2180"/>
    <w:rsid w:val="009A2B80"/>
    <w:rsid w:val="009A45C8"/>
    <w:rsid w:val="009A477F"/>
    <w:rsid w:val="009A5415"/>
    <w:rsid w:val="009A5649"/>
    <w:rsid w:val="009A713A"/>
    <w:rsid w:val="009A76E0"/>
    <w:rsid w:val="009B027F"/>
    <w:rsid w:val="009B0697"/>
    <w:rsid w:val="009B0B76"/>
    <w:rsid w:val="009B0F84"/>
    <w:rsid w:val="009B1179"/>
    <w:rsid w:val="009B2DA1"/>
    <w:rsid w:val="009B30F3"/>
    <w:rsid w:val="009B364C"/>
    <w:rsid w:val="009B3B5F"/>
    <w:rsid w:val="009B3CC7"/>
    <w:rsid w:val="009B446F"/>
    <w:rsid w:val="009B4777"/>
    <w:rsid w:val="009B631A"/>
    <w:rsid w:val="009B7826"/>
    <w:rsid w:val="009C10D8"/>
    <w:rsid w:val="009C142B"/>
    <w:rsid w:val="009C1C22"/>
    <w:rsid w:val="009C6984"/>
    <w:rsid w:val="009C6C42"/>
    <w:rsid w:val="009C6D9E"/>
    <w:rsid w:val="009D0386"/>
    <w:rsid w:val="009D09D2"/>
    <w:rsid w:val="009D1229"/>
    <w:rsid w:val="009D16A6"/>
    <w:rsid w:val="009D29D1"/>
    <w:rsid w:val="009D2B83"/>
    <w:rsid w:val="009D2F5A"/>
    <w:rsid w:val="009D3197"/>
    <w:rsid w:val="009D35D9"/>
    <w:rsid w:val="009D3B5B"/>
    <w:rsid w:val="009D3DE3"/>
    <w:rsid w:val="009D4EE9"/>
    <w:rsid w:val="009D57E2"/>
    <w:rsid w:val="009D5CD7"/>
    <w:rsid w:val="009D6EBB"/>
    <w:rsid w:val="009D71F2"/>
    <w:rsid w:val="009D7A6E"/>
    <w:rsid w:val="009E05A2"/>
    <w:rsid w:val="009E1951"/>
    <w:rsid w:val="009E20B5"/>
    <w:rsid w:val="009E2D78"/>
    <w:rsid w:val="009E5D8C"/>
    <w:rsid w:val="009E5DDF"/>
    <w:rsid w:val="009E6F80"/>
    <w:rsid w:val="009E75F1"/>
    <w:rsid w:val="009E7FA5"/>
    <w:rsid w:val="009F1C94"/>
    <w:rsid w:val="009F2646"/>
    <w:rsid w:val="009F2D87"/>
    <w:rsid w:val="009F32FC"/>
    <w:rsid w:val="009F3523"/>
    <w:rsid w:val="009F4019"/>
    <w:rsid w:val="009F440E"/>
    <w:rsid w:val="009F47C6"/>
    <w:rsid w:val="009F49CF"/>
    <w:rsid w:val="009F4DD6"/>
    <w:rsid w:val="009F694C"/>
    <w:rsid w:val="009F6D02"/>
    <w:rsid w:val="009F6DA3"/>
    <w:rsid w:val="009F6F67"/>
    <w:rsid w:val="009F7222"/>
    <w:rsid w:val="009F744F"/>
    <w:rsid w:val="00A000AB"/>
    <w:rsid w:val="00A00872"/>
    <w:rsid w:val="00A00890"/>
    <w:rsid w:val="00A01373"/>
    <w:rsid w:val="00A01789"/>
    <w:rsid w:val="00A01AF2"/>
    <w:rsid w:val="00A02BE9"/>
    <w:rsid w:val="00A03173"/>
    <w:rsid w:val="00A031EA"/>
    <w:rsid w:val="00A038E5"/>
    <w:rsid w:val="00A03C87"/>
    <w:rsid w:val="00A03CB1"/>
    <w:rsid w:val="00A04D1B"/>
    <w:rsid w:val="00A04F1D"/>
    <w:rsid w:val="00A05A39"/>
    <w:rsid w:val="00A05BB4"/>
    <w:rsid w:val="00A05D43"/>
    <w:rsid w:val="00A05D88"/>
    <w:rsid w:val="00A06439"/>
    <w:rsid w:val="00A06777"/>
    <w:rsid w:val="00A068CD"/>
    <w:rsid w:val="00A06A28"/>
    <w:rsid w:val="00A06BCD"/>
    <w:rsid w:val="00A0746B"/>
    <w:rsid w:val="00A10C19"/>
    <w:rsid w:val="00A10C66"/>
    <w:rsid w:val="00A11321"/>
    <w:rsid w:val="00A11781"/>
    <w:rsid w:val="00A127E5"/>
    <w:rsid w:val="00A135B2"/>
    <w:rsid w:val="00A138DF"/>
    <w:rsid w:val="00A13E20"/>
    <w:rsid w:val="00A144BD"/>
    <w:rsid w:val="00A14861"/>
    <w:rsid w:val="00A15611"/>
    <w:rsid w:val="00A16044"/>
    <w:rsid w:val="00A161A5"/>
    <w:rsid w:val="00A168B5"/>
    <w:rsid w:val="00A173F7"/>
    <w:rsid w:val="00A20791"/>
    <w:rsid w:val="00A20E8E"/>
    <w:rsid w:val="00A22EB6"/>
    <w:rsid w:val="00A23770"/>
    <w:rsid w:val="00A23857"/>
    <w:rsid w:val="00A24431"/>
    <w:rsid w:val="00A24AF6"/>
    <w:rsid w:val="00A2503B"/>
    <w:rsid w:val="00A25E49"/>
    <w:rsid w:val="00A2649D"/>
    <w:rsid w:val="00A26709"/>
    <w:rsid w:val="00A26720"/>
    <w:rsid w:val="00A3026B"/>
    <w:rsid w:val="00A308F4"/>
    <w:rsid w:val="00A3103C"/>
    <w:rsid w:val="00A31C78"/>
    <w:rsid w:val="00A32C1B"/>
    <w:rsid w:val="00A330CA"/>
    <w:rsid w:val="00A338CF"/>
    <w:rsid w:val="00A341BF"/>
    <w:rsid w:val="00A34E24"/>
    <w:rsid w:val="00A359BB"/>
    <w:rsid w:val="00A35A31"/>
    <w:rsid w:val="00A361F5"/>
    <w:rsid w:val="00A3620C"/>
    <w:rsid w:val="00A36C61"/>
    <w:rsid w:val="00A373DD"/>
    <w:rsid w:val="00A37D52"/>
    <w:rsid w:val="00A40859"/>
    <w:rsid w:val="00A416B2"/>
    <w:rsid w:val="00A41865"/>
    <w:rsid w:val="00A41A6B"/>
    <w:rsid w:val="00A4246C"/>
    <w:rsid w:val="00A4350F"/>
    <w:rsid w:val="00A44482"/>
    <w:rsid w:val="00A44539"/>
    <w:rsid w:val="00A44575"/>
    <w:rsid w:val="00A4640A"/>
    <w:rsid w:val="00A472AF"/>
    <w:rsid w:val="00A47369"/>
    <w:rsid w:val="00A508EB"/>
    <w:rsid w:val="00A5111F"/>
    <w:rsid w:val="00A51AA8"/>
    <w:rsid w:val="00A52D6B"/>
    <w:rsid w:val="00A5393A"/>
    <w:rsid w:val="00A53AF3"/>
    <w:rsid w:val="00A54CAD"/>
    <w:rsid w:val="00A54FED"/>
    <w:rsid w:val="00A55CCE"/>
    <w:rsid w:val="00A56604"/>
    <w:rsid w:val="00A56847"/>
    <w:rsid w:val="00A56ED6"/>
    <w:rsid w:val="00A5735A"/>
    <w:rsid w:val="00A575F0"/>
    <w:rsid w:val="00A57783"/>
    <w:rsid w:val="00A600AA"/>
    <w:rsid w:val="00A6058D"/>
    <w:rsid w:val="00A63059"/>
    <w:rsid w:val="00A636F5"/>
    <w:rsid w:val="00A63BF6"/>
    <w:rsid w:val="00A64866"/>
    <w:rsid w:val="00A64CFD"/>
    <w:rsid w:val="00A655E5"/>
    <w:rsid w:val="00A65A01"/>
    <w:rsid w:val="00A65B3B"/>
    <w:rsid w:val="00A65DA9"/>
    <w:rsid w:val="00A66423"/>
    <w:rsid w:val="00A67737"/>
    <w:rsid w:val="00A67A2B"/>
    <w:rsid w:val="00A67DF4"/>
    <w:rsid w:val="00A67E9C"/>
    <w:rsid w:val="00A7058C"/>
    <w:rsid w:val="00A729C6"/>
    <w:rsid w:val="00A72F70"/>
    <w:rsid w:val="00A740B2"/>
    <w:rsid w:val="00A74835"/>
    <w:rsid w:val="00A756F4"/>
    <w:rsid w:val="00A77D0E"/>
    <w:rsid w:val="00A77E57"/>
    <w:rsid w:val="00A80F1E"/>
    <w:rsid w:val="00A81575"/>
    <w:rsid w:val="00A829A3"/>
    <w:rsid w:val="00A82B21"/>
    <w:rsid w:val="00A830AC"/>
    <w:rsid w:val="00A843CB"/>
    <w:rsid w:val="00A84475"/>
    <w:rsid w:val="00A84F7D"/>
    <w:rsid w:val="00A85089"/>
    <w:rsid w:val="00A852AA"/>
    <w:rsid w:val="00A85A9B"/>
    <w:rsid w:val="00A861DA"/>
    <w:rsid w:val="00A86486"/>
    <w:rsid w:val="00A8682E"/>
    <w:rsid w:val="00A8762E"/>
    <w:rsid w:val="00A8771A"/>
    <w:rsid w:val="00A87781"/>
    <w:rsid w:val="00A8FDE1"/>
    <w:rsid w:val="00A917EA"/>
    <w:rsid w:val="00A92063"/>
    <w:rsid w:val="00A92C11"/>
    <w:rsid w:val="00A934DA"/>
    <w:rsid w:val="00A93675"/>
    <w:rsid w:val="00A938D8"/>
    <w:rsid w:val="00A94CF9"/>
    <w:rsid w:val="00A9512F"/>
    <w:rsid w:val="00A9612E"/>
    <w:rsid w:val="00A96687"/>
    <w:rsid w:val="00A96C9D"/>
    <w:rsid w:val="00A971A8"/>
    <w:rsid w:val="00A97E28"/>
    <w:rsid w:val="00AA0A67"/>
    <w:rsid w:val="00AA1C1A"/>
    <w:rsid w:val="00AA1C91"/>
    <w:rsid w:val="00AA1D65"/>
    <w:rsid w:val="00AA2167"/>
    <w:rsid w:val="00AA2F88"/>
    <w:rsid w:val="00AA3535"/>
    <w:rsid w:val="00AA4C28"/>
    <w:rsid w:val="00AA5300"/>
    <w:rsid w:val="00AA5FCB"/>
    <w:rsid w:val="00AA75D2"/>
    <w:rsid w:val="00AA7685"/>
    <w:rsid w:val="00AB2A22"/>
    <w:rsid w:val="00AB4D87"/>
    <w:rsid w:val="00AB54C6"/>
    <w:rsid w:val="00AB5B7C"/>
    <w:rsid w:val="00AB5F83"/>
    <w:rsid w:val="00AB647A"/>
    <w:rsid w:val="00AB6A0F"/>
    <w:rsid w:val="00AB732C"/>
    <w:rsid w:val="00AB8A89"/>
    <w:rsid w:val="00AC0FD2"/>
    <w:rsid w:val="00AC1EBC"/>
    <w:rsid w:val="00AC231D"/>
    <w:rsid w:val="00AC2BD5"/>
    <w:rsid w:val="00AC30B7"/>
    <w:rsid w:val="00AC32FD"/>
    <w:rsid w:val="00AC373C"/>
    <w:rsid w:val="00AC7AAC"/>
    <w:rsid w:val="00AD04C1"/>
    <w:rsid w:val="00AD467F"/>
    <w:rsid w:val="00AD4E14"/>
    <w:rsid w:val="00AD514C"/>
    <w:rsid w:val="00AD5610"/>
    <w:rsid w:val="00AD7527"/>
    <w:rsid w:val="00AE0558"/>
    <w:rsid w:val="00AE1077"/>
    <w:rsid w:val="00AE2290"/>
    <w:rsid w:val="00AE48D3"/>
    <w:rsid w:val="00AE622A"/>
    <w:rsid w:val="00AE63B8"/>
    <w:rsid w:val="00AE64A1"/>
    <w:rsid w:val="00AE65BA"/>
    <w:rsid w:val="00AE6ADC"/>
    <w:rsid w:val="00AE7333"/>
    <w:rsid w:val="00AF0335"/>
    <w:rsid w:val="00AF07E0"/>
    <w:rsid w:val="00AF10C8"/>
    <w:rsid w:val="00AF2295"/>
    <w:rsid w:val="00AF2E74"/>
    <w:rsid w:val="00AF3B93"/>
    <w:rsid w:val="00AF3C18"/>
    <w:rsid w:val="00AF3CAD"/>
    <w:rsid w:val="00AF45B2"/>
    <w:rsid w:val="00AF45BB"/>
    <w:rsid w:val="00AF4F21"/>
    <w:rsid w:val="00AF524F"/>
    <w:rsid w:val="00AF56C1"/>
    <w:rsid w:val="00AF6783"/>
    <w:rsid w:val="00AF75A7"/>
    <w:rsid w:val="00AF77CC"/>
    <w:rsid w:val="00AF7907"/>
    <w:rsid w:val="00AFD7B8"/>
    <w:rsid w:val="00B010EE"/>
    <w:rsid w:val="00B02715"/>
    <w:rsid w:val="00B02F19"/>
    <w:rsid w:val="00B03121"/>
    <w:rsid w:val="00B03300"/>
    <w:rsid w:val="00B04366"/>
    <w:rsid w:val="00B04A0D"/>
    <w:rsid w:val="00B077D1"/>
    <w:rsid w:val="00B078A1"/>
    <w:rsid w:val="00B07DAB"/>
    <w:rsid w:val="00B101F0"/>
    <w:rsid w:val="00B10290"/>
    <w:rsid w:val="00B10688"/>
    <w:rsid w:val="00B112E0"/>
    <w:rsid w:val="00B11E40"/>
    <w:rsid w:val="00B12BA5"/>
    <w:rsid w:val="00B12DD6"/>
    <w:rsid w:val="00B12E0E"/>
    <w:rsid w:val="00B13140"/>
    <w:rsid w:val="00B13A08"/>
    <w:rsid w:val="00B13BA6"/>
    <w:rsid w:val="00B14F8D"/>
    <w:rsid w:val="00B1560A"/>
    <w:rsid w:val="00B1698D"/>
    <w:rsid w:val="00B16FC2"/>
    <w:rsid w:val="00B17648"/>
    <w:rsid w:val="00B20303"/>
    <w:rsid w:val="00B20578"/>
    <w:rsid w:val="00B20F16"/>
    <w:rsid w:val="00B21AE1"/>
    <w:rsid w:val="00B220E9"/>
    <w:rsid w:val="00B22646"/>
    <w:rsid w:val="00B2320B"/>
    <w:rsid w:val="00B24A5E"/>
    <w:rsid w:val="00B252F0"/>
    <w:rsid w:val="00B26646"/>
    <w:rsid w:val="00B26813"/>
    <w:rsid w:val="00B26EAF"/>
    <w:rsid w:val="00B2781C"/>
    <w:rsid w:val="00B278DE"/>
    <w:rsid w:val="00B27F75"/>
    <w:rsid w:val="00B302B7"/>
    <w:rsid w:val="00B30884"/>
    <w:rsid w:val="00B31551"/>
    <w:rsid w:val="00B317B2"/>
    <w:rsid w:val="00B324F0"/>
    <w:rsid w:val="00B3308C"/>
    <w:rsid w:val="00B33CC4"/>
    <w:rsid w:val="00B34368"/>
    <w:rsid w:val="00B34A9F"/>
    <w:rsid w:val="00B34FE9"/>
    <w:rsid w:val="00B3593B"/>
    <w:rsid w:val="00B35D2E"/>
    <w:rsid w:val="00B37641"/>
    <w:rsid w:val="00B377ED"/>
    <w:rsid w:val="00B40059"/>
    <w:rsid w:val="00B40094"/>
    <w:rsid w:val="00B407A9"/>
    <w:rsid w:val="00B407C8"/>
    <w:rsid w:val="00B40A89"/>
    <w:rsid w:val="00B410B3"/>
    <w:rsid w:val="00B416ED"/>
    <w:rsid w:val="00B41E1D"/>
    <w:rsid w:val="00B42324"/>
    <w:rsid w:val="00B4302C"/>
    <w:rsid w:val="00B4444D"/>
    <w:rsid w:val="00B444D0"/>
    <w:rsid w:val="00B444ED"/>
    <w:rsid w:val="00B44B18"/>
    <w:rsid w:val="00B44FE1"/>
    <w:rsid w:val="00B45358"/>
    <w:rsid w:val="00B45FE4"/>
    <w:rsid w:val="00B46746"/>
    <w:rsid w:val="00B47195"/>
    <w:rsid w:val="00B5049F"/>
    <w:rsid w:val="00B5055E"/>
    <w:rsid w:val="00B5057B"/>
    <w:rsid w:val="00B50C8E"/>
    <w:rsid w:val="00B51384"/>
    <w:rsid w:val="00B516E4"/>
    <w:rsid w:val="00B52009"/>
    <w:rsid w:val="00B52555"/>
    <w:rsid w:val="00B5309A"/>
    <w:rsid w:val="00B547F7"/>
    <w:rsid w:val="00B549D2"/>
    <w:rsid w:val="00B54BAB"/>
    <w:rsid w:val="00B54EB8"/>
    <w:rsid w:val="00B5506B"/>
    <w:rsid w:val="00B556C6"/>
    <w:rsid w:val="00B55CEE"/>
    <w:rsid w:val="00B5684A"/>
    <w:rsid w:val="00B57011"/>
    <w:rsid w:val="00B57047"/>
    <w:rsid w:val="00B60809"/>
    <w:rsid w:val="00B60D66"/>
    <w:rsid w:val="00B60F72"/>
    <w:rsid w:val="00B615C1"/>
    <w:rsid w:val="00B61F08"/>
    <w:rsid w:val="00B6226C"/>
    <w:rsid w:val="00B62C5C"/>
    <w:rsid w:val="00B641FE"/>
    <w:rsid w:val="00B645E6"/>
    <w:rsid w:val="00B64977"/>
    <w:rsid w:val="00B65038"/>
    <w:rsid w:val="00B653E2"/>
    <w:rsid w:val="00B65491"/>
    <w:rsid w:val="00B65764"/>
    <w:rsid w:val="00B6677A"/>
    <w:rsid w:val="00B66CAE"/>
    <w:rsid w:val="00B67684"/>
    <w:rsid w:val="00B7047D"/>
    <w:rsid w:val="00B707FA"/>
    <w:rsid w:val="00B70E39"/>
    <w:rsid w:val="00B70F44"/>
    <w:rsid w:val="00B70FDA"/>
    <w:rsid w:val="00B716C5"/>
    <w:rsid w:val="00B720EC"/>
    <w:rsid w:val="00B734CC"/>
    <w:rsid w:val="00B7375B"/>
    <w:rsid w:val="00B7440F"/>
    <w:rsid w:val="00B74616"/>
    <w:rsid w:val="00B75B42"/>
    <w:rsid w:val="00B75F0E"/>
    <w:rsid w:val="00B7627E"/>
    <w:rsid w:val="00B76BCB"/>
    <w:rsid w:val="00B76E16"/>
    <w:rsid w:val="00B76FAF"/>
    <w:rsid w:val="00B770A5"/>
    <w:rsid w:val="00B773F1"/>
    <w:rsid w:val="00B7760B"/>
    <w:rsid w:val="00B77C36"/>
    <w:rsid w:val="00B77E81"/>
    <w:rsid w:val="00B80A1B"/>
    <w:rsid w:val="00B815EE"/>
    <w:rsid w:val="00B81ADD"/>
    <w:rsid w:val="00B834A3"/>
    <w:rsid w:val="00B83603"/>
    <w:rsid w:val="00B836A5"/>
    <w:rsid w:val="00B83814"/>
    <w:rsid w:val="00B83846"/>
    <w:rsid w:val="00B83B8B"/>
    <w:rsid w:val="00B84DD5"/>
    <w:rsid w:val="00B85666"/>
    <w:rsid w:val="00B860A2"/>
    <w:rsid w:val="00B86849"/>
    <w:rsid w:val="00B86CD5"/>
    <w:rsid w:val="00B86E45"/>
    <w:rsid w:val="00B90BDB"/>
    <w:rsid w:val="00B9149D"/>
    <w:rsid w:val="00B92849"/>
    <w:rsid w:val="00B92AF3"/>
    <w:rsid w:val="00B93665"/>
    <w:rsid w:val="00B93CB5"/>
    <w:rsid w:val="00B94287"/>
    <w:rsid w:val="00B95BBC"/>
    <w:rsid w:val="00B962DE"/>
    <w:rsid w:val="00B96655"/>
    <w:rsid w:val="00B96955"/>
    <w:rsid w:val="00B96969"/>
    <w:rsid w:val="00B978BF"/>
    <w:rsid w:val="00BA07EB"/>
    <w:rsid w:val="00BA094E"/>
    <w:rsid w:val="00BA1419"/>
    <w:rsid w:val="00BA2823"/>
    <w:rsid w:val="00BA2C16"/>
    <w:rsid w:val="00BA32B0"/>
    <w:rsid w:val="00BA3BBE"/>
    <w:rsid w:val="00BA53F6"/>
    <w:rsid w:val="00BA6F19"/>
    <w:rsid w:val="00BA7860"/>
    <w:rsid w:val="00BA7A59"/>
    <w:rsid w:val="00BB1E01"/>
    <w:rsid w:val="00BB268A"/>
    <w:rsid w:val="00BB33FD"/>
    <w:rsid w:val="00BB49E1"/>
    <w:rsid w:val="00BB4DB1"/>
    <w:rsid w:val="00BB5F8E"/>
    <w:rsid w:val="00BB627C"/>
    <w:rsid w:val="00BB6E91"/>
    <w:rsid w:val="00BC05CE"/>
    <w:rsid w:val="00BC0667"/>
    <w:rsid w:val="00BC09B2"/>
    <w:rsid w:val="00BC1E3C"/>
    <w:rsid w:val="00BC26BC"/>
    <w:rsid w:val="00BC2F65"/>
    <w:rsid w:val="00BC35B1"/>
    <w:rsid w:val="00BC5534"/>
    <w:rsid w:val="00BC5FC6"/>
    <w:rsid w:val="00BC6929"/>
    <w:rsid w:val="00BC7C4C"/>
    <w:rsid w:val="00BD0508"/>
    <w:rsid w:val="00BD0620"/>
    <w:rsid w:val="00BD0BC1"/>
    <w:rsid w:val="00BD1115"/>
    <w:rsid w:val="00BD12BE"/>
    <w:rsid w:val="00BD1311"/>
    <w:rsid w:val="00BD19D5"/>
    <w:rsid w:val="00BD1F61"/>
    <w:rsid w:val="00BD23A1"/>
    <w:rsid w:val="00BD2953"/>
    <w:rsid w:val="00BD3369"/>
    <w:rsid w:val="00BD33A6"/>
    <w:rsid w:val="00BD391C"/>
    <w:rsid w:val="00BD43A8"/>
    <w:rsid w:val="00BD459D"/>
    <w:rsid w:val="00BD4E60"/>
    <w:rsid w:val="00BD61AA"/>
    <w:rsid w:val="00BD7004"/>
    <w:rsid w:val="00BD7504"/>
    <w:rsid w:val="00BD7982"/>
    <w:rsid w:val="00BE0255"/>
    <w:rsid w:val="00BE0B80"/>
    <w:rsid w:val="00BE1131"/>
    <w:rsid w:val="00BE1866"/>
    <w:rsid w:val="00BE247C"/>
    <w:rsid w:val="00BE2E53"/>
    <w:rsid w:val="00BE526D"/>
    <w:rsid w:val="00BE556D"/>
    <w:rsid w:val="00BE6324"/>
    <w:rsid w:val="00BF0409"/>
    <w:rsid w:val="00BF0DC0"/>
    <w:rsid w:val="00BF2F80"/>
    <w:rsid w:val="00BF3F3D"/>
    <w:rsid w:val="00BF463E"/>
    <w:rsid w:val="00BF4E33"/>
    <w:rsid w:val="00BF4FE6"/>
    <w:rsid w:val="00BF5BF8"/>
    <w:rsid w:val="00BF6AD0"/>
    <w:rsid w:val="00BF7852"/>
    <w:rsid w:val="00C019F7"/>
    <w:rsid w:val="00C0223D"/>
    <w:rsid w:val="00C034B0"/>
    <w:rsid w:val="00C0462F"/>
    <w:rsid w:val="00C04A62"/>
    <w:rsid w:val="00C04D09"/>
    <w:rsid w:val="00C054F8"/>
    <w:rsid w:val="00C05BE2"/>
    <w:rsid w:val="00C06B13"/>
    <w:rsid w:val="00C06D8D"/>
    <w:rsid w:val="00C071AA"/>
    <w:rsid w:val="00C0745B"/>
    <w:rsid w:val="00C10089"/>
    <w:rsid w:val="00C1066E"/>
    <w:rsid w:val="00C10CB3"/>
    <w:rsid w:val="00C1119A"/>
    <w:rsid w:val="00C11583"/>
    <w:rsid w:val="00C12301"/>
    <w:rsid w:val="00C127B0"/>
    <w:rsid w:val="00C129A2"/>
    <w:rsid w:val="00C12B47"/>
    <w:rsid w:val="00C12C69"/>
    <w:rsid w:val="00C13070"/>
    <w:rsid w:val="00C131A1"/>
    <w:rsid w:val="00C13B93"/>
    <w:rsid w:val="00C15D11"/>
    <w:rsid w:val="00C161A8"/>
    <w:rsid w:val="00C161D0"/>
    <w:rsid w:val="00C16609"/>
    <w:rsid w:val="00C17126"/>
    <w:rsid w:val="00C17A6B"/>
    <w:rsid w:val="00C20982"/>
    <w:rsid w:val="00C21FF0"/>
    <w:rsid w:val="00C230D9"/>
    <w:rsid w:val="00C2346E"/>
    <w:rsid w:val="00C245DB"/>
    <w:rsid w:val="00C255AE"/>
    <w:rsid w:val="00C2572A"/>
    <w:rsid w:val="00C2609F"/>
    <w:rsid w:val="00C272AE"/>
    <w:rsid w:val="00C2760B"/>
    <w:rsid w:val="00C27D80"/>
    <w:rsid w:val="00C3078A"/>
    <w:rsid w:val="00C30855"/>
    <w:rsid w:val="00C32077"/>
    <w:rsid w:val="00C32AA6"/>
    <w:rsid w:val="00C32E64"/>
    <w:rsid w:val="00C347F5"/>
    <w:rsid w:val="00C34C43"/>
    <w:rsid w:val="00C350BC"/>
    <w:rsid w:val="00C35A32"/>
    <w:rsid w:val="00C363BA"/>
    <w:rsid w:val="00C365F2"/>
    <w:rsid w:val="00C36684"/>
    <w:rsid w:val="00C36E30"/>
    <w:rsid w:val="00C373C8"/>
    <w:rsid w:val="00C3772D"/>
    <w:rsid w:val="00C3776B"/>
    <w:rsid w:val="00C40684"/>
    <w:rsid w:val="00C40871"/>
    <w:rsid w:val="00C4158A"/>
    <w:rsid w:val="00C428A9"/>
    <w:rsid w:val="00C434BC"/>
    <w:rsid w:val="00C43598"/>
    <w:rsid w:val="00C44B7B"/>
    <w:rsid w:val="00C4507D"/>
    <w:rsid w:val="00C46DBF"/>
    <w:rsid w:val="00C47050"/>
    <w:rsid w:val="00C47661"/>
    <w:rsid w:val="00C47D4E"/>
    <w:rsid w:val="00C50B23"/>
    <w:rsid w:val="00C515E3"/>
    <w:rsid w:val="00C51D42"/>
    <w:rsid w:val="00C5240A"/>
    <w:rsid w:val="00C5292A"/>
    <w:rsid w:val="00C53519"/>
    <w:rsid w:val="00C53798"/>
    <w:rsid w:val="00C54012"/>
    <w:rsid w:val="00C55158"/>
    <w:rsid w:val="00C56FA2"/>
    <w:rsid w:val="00C5781F"/>
    <w:rsid w:val="00C57EA4"/>
    <w:rsid w:val="00C60941"/>
    <w:rsid w:val="00C61133"/>
    <w:rsid w:val="00C612C3"/>
    <w:rsid w:val="00C613D4"/>
    <w:rsid w:val="00C61D60"/>
    <w:rsid w:val="00C62334"/>
    <w:rsid w:val="00C62965"/>
    <w:rsid w:val="00C62CB6"/>
    <w:rsid w:val="00C6366A"/>
    <w:rsid w:val="00C638F7"/>
    <w:rsid w:val="00C64108"/>
    <w:rsid w:val="00C666E9"/>
    <w:rsid w:val="00C6697D"/>
    <w:rsid w:val="00C66BA7"/>
    <w:rsid w:val="00C66E8A"/>
    <w:rsid w:val="00C67859"/>
    <w:rsid w:val="00C7255C"/>
    <w:rsid w:val="00C72C54"/>
    <w:rsid w:val="00C72DD7"/>
    <w:rsid w:val="00C73180"/>
    <w:rsid w:val="00C74041"/>
    <w:rsid w:val="00C74B3C"/>
    <w:rsid w:val="00C752D5"/>
    <w:rsid w:val="00C757EB"/>
    <w:rsid w:val="00C75947"/>
    <w:rsid w:val="00C75B58"/>
    <w:rsid w:val="00C75CB4"/>
    <w:rsid w:val="00C75DE3"/>
    <w:rsid w:val="00C77291"/>
    <w:rsid w:val="00C77EFE"/>
    <w:rsid w:val="00C80B74"/>
    <w:rsid w:val="00C83F91"/>
    <w:rsid w:val="00C85D5B"/>
    <w:rsid w:val="00C86DE6"/>
    <w:rsid w:val="00C87F70"/>
    <w:rsid w:val="00C9076C"/>
    <w:rsid w:val="00C90C88"/>
    <w:rsid w:val="00C910BC"/>
    <w:rsid w:val="00C91995"/>
    <w:rsid w:val="00C9244D"/>
    <w:rsid w:val="00C92BFD"/>
    <w:rsid w:val="00C93CC9"/>
    <w:rsid w:val="00C940D6"/>
    <w:rsid w:val="00C9435A"/>
    <w:rsid w:val="00C95837"/>
    <w:rsid w:val="00C95FC1"/>
    <w:rsid w:val="00C96F39"/>
    <w:rsid w:val="00CA009E"/>
    <w:rsid w:val="00CA00F9"/>
    <w:rsid w:val="00CA0711"/>
    <w:rsid w:val="00CA0FBA"/>
    <w:rsid w:val="00CA2346"/>
    <w:rsid w:val="00CA2F1D"/>
    <w:rsid w:val="00CA30BE"/>
    <w:rsid w:val="00CA5D5D"/>
    <w:rsid w:val="00CA7CDE"/>
    <w:rsid w:val="00CB020F"/>
    <w:rsid w:val="00CB0214"/>
    <w:rsid w:val="00CB0343"/>
    <w:rsid w:val="00CB0666"/>
    <w:rsid w:val="00CB0B8D"/>
    <w:rsid w:val="00CB0CD1"/>
    <w:rsid w:val="00CB123C"/>
    <w:rsid w:val="00CB2407"/>
    <w:rsid w:val="00CB26C8"/>
    <w:rsid w:val="00CB36C9"/>
    <w:rsid w:val="00CB3C10"/>
    <w:rsid w:val="00CB3E50"/>
    <w:rsid w:val="00CB3F4F"/>
    <w:rsid w:val="00CB46F4"/>
    <w:rsid w:val="00CB4A78"/>
    <w:rsid w:val="00CB4AE3"/>
    <w:rsid w:val="00CB4EC8"/>
    <w:rsid w:val="00CB5865"/>
    <w:rsid w:val="00CB592B"/>
    <w:rsid w:val="00CB597C"/>
    <w:rsid w:val="00CB62E1"/>
    <w:rsid w:val="00CB634C"/>
    <w:rsid w:val="00CB6C36"/>
    <w:rsid w:val="00CC019D"/>
    <w:rsid w:val="00CC0449"/>
    <w:rsid w:val="00CC1503"/>
    <w:rsid w:val="00CC22C1"/>
    <w:rsid w:val="00CC2421"/>
    <w:rsid w:val="00CC4351"/>
    <w:rsid w:val="00CC4C37"/>
    <w:rsid w:val="00CC4E9E"/>
    <w:rsid w:val="00CC5011"/>
    <w:rsid w:val="00CC54D9"/>
    <w:rsid w:val="00CC7B6B"/>
    <w:rsid w:val="00CD0987"/>
    <w:rsid w:val="00CD1573"/>
    <w:rsid w:val="00CD177F"/>
    <w:rsid w:val="00CD27D4"/>
    <w:rsid w:val="00CD33FC"/>
    <w:rsid w:val="00CD3783"/>
    <w:rsid w:val="00CD383E"/>
    <w:rsid w:val="00CD4427"/>
    <w:rsid w:val="00CD452A"/>
    <w:rsid w:val="00CD46A5"/>
    <w:rsid w:val="00CD4FBE"/>
    <w:rsid w:val="00CD73ED"/>
    <w:rsid w:val="00CE09D2"/>
    <w:rsid w:val="00CE0DF0"/>
    <w:rsid w:val="00CE24AA"/>
    <w:rsid w:val="00CE52E8"/>
    <w:rsid w:val="00CE63A6"/>
    <w:rsid w:val="00CE75E5"/>
    <w:rsid w:val="00CF07CE"/>
    <w:rsid w:val="00CF16AA"/>
    <w:rsid w:val="00CF24DC"/>
    <w:rsid w:val="00CF35E9"/>
    <w:rsid w:val="00CF379F"/>
    <w:rsid w:val="00CF398D"/>
    <w:rsid w:val="00CF3BCD"/>
    <w:rsid w:val="00CF516C"/>
    <w:rsid w:val="00CF64FA"/>
    <w:rsid w:val="00CF7EC5"/>
    <w:rsid w:val="00D00122"/>
    <w:rsid w:val="00D00AED"/>
    <w:rsid w:val="00D00EFF"/>
    <w:rsid w:val="00D019C7"/>
    <w:rsid w:val="00D02AE6"/>
    <w:rsid w:val="00D02CCE"/>
    <w:rsid w:val="00D03BD5"/>
    <w:rsid w:val="00D04BD4"/>
    <w:rsid w:val="00D05AF5"/>
    <w:rsid w:val="00D06B41"/>
    <w:rsid w:val="00D07362"/>
    <w:rsid w:val="00D077C2"/>
    <w:rsid w:val="00D079D6"/>
    <w:rsid w:val="00D11901"/>
    <w:rsid w:val="00D12147"/>
    <w:rsid w:val="00D125F9"/>
    <w:rsid w:val="00D1268E"/>
    <w:rsid w:val="00D1295D"/>
    <w:rsid w:val="00D1305F"/>
    <w:rsid w:val="00D13D9C"/>
    <w:rsid w:val="00D13FBE"/>
    <w:rsid w:val="00D1470A"/>
    <w:rsid w:val="00D1485C"/>
    <w:rsid w:val="00D15B53"/>
    <w:rsid w:val="00D15E10"/>
    <w:rsid w:val="00D15FD3"/>
    <w:rsid w:val="00D16C0B"/>
    <w:rsid w:val="00D171CD"/>
    <w:rsid w:val="00D177B6"/>
    <w:rsid w:val="00D20574"/>
    <w:rsid w:val="00D207B8"/>
    <w:rsid w:val="00D20940"/>
    <w:rsid w:val="00D20A60"/>
    <w:rsid w:val="00D20C6A"/>
    <w:rsid w:val="00D21011"/>
    <w:rsid w:val="00D225BF"/>
    <w:rsid w:val="00D22A84"/>
    <w:rsid w:val="00D22E10"/>
    <w:rsid w:val="00D24100"/>
    <w:rsid w:val="00D249F3"/>
    <w:rsid w:val="00D25032"/>
    <w:rsid w:val="00D255DB"/>
    <w:rsid w:val="00D2598E"/>
    <w:rsid w:val="00D26B50"/>
    <w:rsid w:val="00D26F6F"/>
    <w:rsid w:val="00D270D8"/>
    <w:rsid w:val="00D272CE"/>
    <w:rsid w:val="00D272D5"/>
    <w:rsid w:val="00D2742F"/>
    <w:rsid w:val="00D274D5"/>
    <w:rsid w:val="00D27788"/>
    <w:rsid w:val="00D2798F"/>
    <w:rsid w:val="00D27DCB"/>
    <w:rsid w:val="00D30422"/>
    <w:rsid w:val="00D30E70"/>
    <w:rsid w:val="00D3296E"/>
    <w:rsid w:val="00D35828"/>
    <w:rsid w:val="00D367A4"/>
    <w:rsid w:val="00D3768C"/>
    <w:rsid w:val="00D40053"/>
    <w:rsid w:val="00D40681"/>
    <w:rsid w:val="00D406EA"/>
    <w:rsid w:val="00D40F58"/>
    <w:rsid w:val="00D42E3F"/>
    <w:rsid w:val="00D42F42"/>
    <w:rsid w:val="00D4750C"/>
    <w:rsid w:val="00D47926"/>
    <w:rsid w:val="00D479B1"/>
    <w:rsid w:val="00D47D10"/>
    <w:rsid w:val="00D50955"/>
    <w:rsid w:val="00D50D27"/>
    <w:rsid w:val="00D50E1F"/>
    <w:rsid w:val="00D50EC1"/>
    <w:rsid w:val="00D52CE5"/>
    <w:rsid w:val="00D52FED"/>
    <w:rsid w:val="00D534D0"/>
    <w:rsid w:val="00D53FBE"/>
    <w:rsid w:val="00D54AA2"/>
    <w:rsid w:val="00D55B8D"/>
    <w:rsid w:val="00D564DD"/>
    <w:rsid w:val="00D56E62"/>
    <w:rsid w:val="00D56F40"/>
    <w:rsid w:val="00D56F9E"/>
    <w:rsid w:val="00D61304"/>
    <w:rsid w:val="00D62239"/>
    <w:rsid w:val="00D622EA"/>
    <w:rsid w:val="00D6261A"/>
    <w:rsid w:val="00D62694"/>
    <w:rsid w:val="00D629BC"/>
    <w:rsid w:val="00D62B43"/>
    <w:rsid w:val="00D635BF"/>
    <w:rsid w:val="00D6378D"/>
    <w:rsid w:val="00D63892"/>
    <w:rsid w:val="00D639CD"/>
    <w:rsid w:val="00D63D4A"/>
    <w:rsid w:val="00D63ECA"/>
    <w:rsid w:val="00D64F3A"/>
    <w:rsid w:val="00D65ABF"/>
    <w:rsid w:val="00D66154"/>
    <w:rsid w:val="00D66DFF"/>
    <w:rsid w:val="00D67364"/>
    <w:rsid w:val="00D674D0"/>
    <w:rsid w:val="00D705CA"/>
    <w:rsid w:val="00D71207"/>
    <w:rsid w:val="00D71349"/>
    <w:rsid w:val="00D71F70"/>
    <w:rsid w:val="00D72498"/>
    <w:rsid w:val="00D72940"/>
    <w:rsid w:val="00D73BAA"/>
    <w:rsid w:val="00D73D68"/>
    <w:rsid w:val="00D7486E"/>
    <w:rsid w:val="00D74EC6"/>
    <w:rsid w:val="00D74F22"/>
    <w:rsid w:val="00D75928"/>
    <w:rsid w:val="00D769C3"/>
    <w:rsid w:val="00D76B71"/>
    <w:rsid w:val="00D7729D"/>
    <w:rsid w:val="00D7778E"/>
    <w:rsid w:val="00D77816"/>
    <w:rsid w:val="00D77BA0"/>
    <w:rsid w:val="00D77C5B"/>
    <w:rsid w:val="00D77CA6"/>
    <w:rsid w:val="00D805EC"/>
    <w:rsid w:val="00D81342"/>
    <w:rsid w:val="00D847BB"/>
    <w:rsid w:val="00D85BEE"/>
    <w:rsid w:val="00D8621C"/>
    <w:rsid w:val="00D86300"/>
    <w:rsid w:val="00D8712F"/>
    <w:rsid w:val="00D87851"/>
    <w:rsid w:val="00D9087F"/>
    <w:rsid w:val="00D913DF"/>
    <w:rsid w:val="00D91533"/>
    <w:rsid w:val="00D92695"/>
    <w:rsid w:val="00D92B4C"/>
    <w:rsid w:val="00D93324"/>
    <w:rsid w:val="00D933F0"/>
    <w:rsid w:val="00D93563"/>
    <w:rsid w:val="00D93A8E"/>
    <w:rsid w:val="00D953DB"/>
    <w:rsid w:val="00D96D75"/>
    <w:rsid w:val="00D97D0B"/>
    <w:rsid w:val="00DA12E1"/>
    <w:rsid w:val="00DA1A64"/>
    <w:rsid w:val="00DA37AD"/>
    <w:rsid w:val="00DA3A90"/>
    <w:rsid w:val="00DA3D49"/>
    <w:rsid w:val="00DA4464"/>
    <w:rsid w:val="00DA4CDA"/>
    <w:rsid w:val="00DA5E58"/>
    <w:rsid w:val="00DA6214"/>
    <w:rsid w:val="00DA79A6"/>
    <w:rsid w:val="00DA7BBC"/>
    <w:rsid w:val="00DB0315"/>
    <w:rsid w:val="00DB0E53"/>
    <w:rsid w:val="00DB0F7B"/>
    <w:rsid w:val="00DB1966"/>
    <w:rsid w:val="00DB260F"/>
    <w:rsid w:val="00DB2D91"/>
    <w:rsid w:val="00DB30E4"/>
    <w:rsid w:val="00DB3177"/>
    <w:rsid w:val="00DB364E"/>
    <w:rsid w:val="00DB3F71"/>
    <w:rsid w:val="00DB449B"/>
    <w:rsid w:val="00DB509F"/>
    <w:rsid w:val="00DB6CB6"/>
    <w:rsid w:val="00DC0BF3"/>
    <w:rsid w:val="00DC0EAF"/>
    <w:rsid w:val="00DC0F6C"/>
    <w:rsid w:val="00DC10D9"/>
    <w:rsid w:val="00DC114B"/>
    <w:rsid w:val="00DC163B"/>
    <w:rsid w:val="00DC19F4"/>
    <w:rsid w:val="00DC2545"/>
    <w:rsid w:val="00DC2939"/>
    <w:rsid w:val="00DC474B"/>
    <w:rsid w:val="00DC4837"/>
    <w:rsid w:val="00DC5351"/>
    <w:rsid w:val="00DC6759"/>
    <w:rsid w:val="00DC6BAA"/>
    <w:rsid w:val="00DC6CA5"/>
    <w:rsid w:val="00DD0F66"/>
    <w:rsid w:val="00DD171B"/>
    <w:rsid w:val="00DD1B45"/>
    <w:rsid w:val="00DD221B"/>
    <w:rsid w:val="00DD458C"/>
    <w:rsid w:val="00DD504D"/>
    <w:rsid w:val="00DD546A"/>
    <w:rsid w:val="00DD68E1"/>
    <w:rsid w:val="00DD6D47"/>
    <w:rsid w:val="00DE0502"/>
    <w:rsid w:val="00DE0622"/>
    <w:rsid w:val="00DE0A62"/>
    <w:rsid w:val="00DE0B61"/>
    <w:rsid w:val="00DE2079"/>
    <w:rsid w:val="00DE27F2"/>
    <w:rsid w:val="00DE316D"/>
    <w:rsid w:val="00DE33EB"/>
    <w:rsid w:val="00DE3A1E"/>
    <w:rsid w:val="00DE4811"/>
    <w:rsid w:val="00DE4FFE"/>
    <w:rsid w:val="00DE5D8F"/>
    <w:rsid w:val="00DE7EFE"/>
    <w:rsid w:val="00DF24AD"/>
    <w:rsid w:val="00DF25BE"/>
    <w:rsid w:val="00DF265D"/>
    <w:rsid w:val="00DF26EB"/>
    <w:rsid w:val="00DF38A0"/>
    <w:rsid w:val="00DF3C3E"/>
    <w:rsid w:val="00DF439B"/>
    <w:rsid w:val="00DF49B0"/>
    <w:rsid w:val="00DF61E1"/>
    <w:rsid w:val="00DF662F"/>
    <w:rsid w:val="00DF72D4"/>
    <w:rsid w:val="00DF7A17"/>
    <w:rsid w:val="00E00DE2"/>
    <w:rsid w:val="00E017F7"/>
    <w:rsid w:val="00E01B1F"/>
    <w:rsid w:val="00E025F3"/>
    <w:rsid w:val="00E0308F"/>
    <w:rsid w:val="00E03412"/>
    <w:rsid w:val="00E037FF"/>
    <w:rsid w:val="00E0393A"/>
    <w:rsid w:val="00E045B9"/>
    <w:rsid w:val="00E0584F"/>
    <w:rsid w:val="00E05B2B"/>
    <w:rsid w:val="00E05FE3"/>
    <w:rsid w:val="00E07C2E"/>
    <w:rsid w:val="00E112F5"/>
    <w:rsid w:val="00E128B4"/>
    <w:rsid w:val="00E12D32"/>
    <w:rsid w:val="00E1312D"/>
    <w:rsid w:val="00E13FA2"/>
    <w:rsid w:val="00E143F7"/>
    <w:rsid w:val="00E15724"/>
    <w:rsid w:val="00E162BC"/>
    <w:rsid w:val="00E1691F"/>
    <w:rsid w:val="00E175F5"/>
    <w:rsid w:val="00E2070D"/>
    <w:rsid w:val="00E22960"/>
    <w:rsid w:val="00E22B41"/>
    <w:rsid w:val="00E23481"/>
    <w:rsid w:val="00E24077"/>
    <w:rsid w:val="00E24141"/>
    <w:rsid w:val="00E244EF"/>
    <w:rsid w:val="00E2611A"/>
    <w:rsid w:val="00E26708"/>
    <w:rsid w:val="00E2725E"/>
    <w:rsid w:val="00E2797E"/>
    <w:rsid w:val="00E30A48"/>
    <w:rsid w:val="00E3292C"/>
    <w:rsid w:val="00E331BE"/>
    <w:rsid w:val="00E33253"/>
    <w:rsid w:val="00E334F5"/>
    <w:rsid w:val="00E3361A"/>
    <w:rsid w:val="00E3443C"/>
    <w:rsid w:val="00E349F8"/>
    <w:rsid w:val="00E34D0E"/>
    <w:rsid w:val="00E361CA"/>
    <w:rsid w:val="00E366B7"/>
    <w:rsid w:val="00E370E7"/>
    <w:rsid w:val="00E37D39"/>
    <w:rsid w:val="00E413B3"/>
    <w:rsid w:val="00E415A0"/>
    <w:rsid w:val="00E41820"/>
    <w:rsid w:val="00E418F4"/>
    <w:rsid w:val="00E42876"/>
    <w:rsid w:val="00E435E1"/>
    <w:rsid w:val="00E44F1C"/>
    <w:rsid w:val="00E45205"/>
    <w:rsid w:val="00E51DC9"/>
    <w:rsid w:val="00E531EC"/>
    <w:rsid w:val="00E53F76"/>
    <w:rsid w:val="00E5405F"/>
    <w:rsid w:val="00E542DE"/>
    <w:rsid w:val="00E5473A"/>
    <w:rsid w:val="00E548A7"/>
    <w:rsid w:val="00E572D8"/>
    <w:rsid w:val="00E577CF"/>
    <w:rsid w:val="00E57863"/>
    <w:rsid w:val="00E592CE"/>
    <w:rsid w:val="00E603AB"/>
    <w:rsid w:val="00E605A9"/>
    <w:rsid w:val="00E60F9A"/>
    <w:rsid w:val="00E61F3D"/>
    <w:rsid w:val="00E64A7E"/>
    <w:rsid w:val="00E65100"/>
    <w:rsid w:val="00E65686"/>
    <w:rsid w:val="00E65C3F"/>
    <w:rsid w:val="00E669D6"/>
    <w:rsid w:val="00E704E3"/>
    <w:rsid w:val="00E707D3"/>
    <w:rsid w:val="00E70807"/>
    <w:rsid w:val="00E71A72"/>
    <w:rsid w:val="00E720BC"/>
    <w:rsid w:val="00E72BDD"/>
    <w:rsid w:val="00E72DBB"/>
    <w:rsid w:val="00E730F4"/>
    <w:rsid w:val="00E736F5"/>
    <w:rsid w:val="00E7481D"/>
    <w:rsid w:val="00E748E2"/>
    <w:rsid w:val="00E75D74"/>
    <w:rsid w:val="00E776BB"/>
    <w:rsid w:val="00E80300"/>
    <w:rsid w:val="00E81201"/>
    <w:rsid w:val="00E82620"/>
    <w:rsid w:val="00E82C41"/>
    <w:rsid w:val="00E8346F"/>
    <w:rsid w:val="00E835A8"/>
    <w:rsid w:val="00E839A0"/>
    <w:rsid w:val="00E85781"/>
    <w:rsid w:val="00E8632C"/>
    <w:rsid w:val="00E87C46"/>
    <w:rsid w:val="00E90403"/>
    <w:rsid w:val="00E9102C"/>
    <w:rsid w:val="00E91DBA"/>
    <w:rsid w:val="00E92ADA"/>
    <w:rsid w:val="00E92B39"/>
    <w:rsid w:val="00E92DFD"/>
    <w:rsid w:val="00E93C2D"/>
    <w:rsid w:val="00E946CD"/>
    <w:rsid w:val="00E95A05"/>
    <w:rsid w:val="00E95A46"/>
    <w:rsid w:val="00E95FBA"/>
    <w:rsid w:val="00E96BBB"/>
    <w:rsid w:val="00E97962"/>
    <w:rsid w:val="00E97A5A"/>
    <w:rsid w:val="00E97A89"/>
    <w:rsid w:val="00EA166F"/>
    <w:rsid w:val="00EA2168"/>
    <w:rsid w:val="00EA2FCF"/>
    <w:rsid w:val="00EA3F35"/>
    <w:rsid w:val="00EA4FF1"/>
    <w:rsid w:val="00EA58D7"/>
    <w:rsid w:val="00EA5944"/>
    <w:rsid w:val="00EA6606"/>
    <w:rsid w:val="00EA6991"/>
    <w:rsid w:val="00EA6F6E"/>
    <w:rsid w:val="00EB0116"/>
    <w:rsid w:val="00EB05F2"/>
    <w:rsid w:val="00EB0E37"/>
    <w:rsid w:val="00EB1442"/>
    <w:rsid w:val="00EB2056"/>
    <w:rsid w:val="00EB287C"/>
    <w:rsid w:val="00EB3083"/>
    <w:rsid w:val="00EB38E7"/>
    <w:rsid w:val="00EB3975"/>
    <w:rsid w:val="00EB5929"/>
    <w:rsid w:val="00EB59AF"/>
    <w:rsid w:val="00EB6CA6"/>
    <w:rsid w:val="00EB74EE"/>
    <w:rsid w:val="00EB7CCF"/>
    <w:rsid w:val="00EC0B36"/>
    <w:rsid w:val="00EC1164"/>
    <w:rsid w:val="00EC1536"/>
    <w:rsid w:val="00EC18EE"/>
    <w:rsid w:val="00EC2D29"/>
    <w:rsid w:val="00EC4CA7"/>
    <w:rsid w:val="00EC4E24"/>
    <w:rsid w:val="00EC569A"/>
    <w:rsid w:val="00EC5D81"/>
    <w:rsid w:val="00EC6CA8"/>
    <w:rsid w:val="00EC703A"/>
    <w:rsid w:val="00EC73C3"/>
    <w:rsid w:val="00EC76BB"/>
    <w:rsid w:val="00ED089B"/>
    <w:rsid w:val="00ED221E"/>
    <w:rsid w:val="00ED2C69"/>
    <w:rsid w:val="00ED2D7F"/>
    <w:rsid w:val="00ED4CE0"/>
    <w:rsid w:val="00ED602E"/>
    <w:rsid w:val="00ED633A"/>
    <w:rsid w:val="00ED6947"/>
    <w:rsid w:val="00ED71D2"/>
    <w:rsid w:val="00ED7369"/>
    <w:rsid w:val="00ED79D4"/>
    <w:rsid w:val="00EE01D8"/>
    <w:rsid w:val="00EE0C64"/>
    <w:rsid w:val="00EE1170"/>
    <w:rsid w:val="00EE188F"/>
    <w:rsid w:val="00EE1C68"/>
    <w:rsid w:val="00EE20FF"/>
    <w:rsid w:val="00EE2864"/>
    <w:rsid w:val="00EE321D"/>
    <w:rsid w:val="00EE4122"/>
    <w:rsid w:val="00EE5011"/>
    <w:rsid w:val="00EE50B4"/>
    <w:rsid w:val="00EE50FC"/>
    <w:rsid w:val="00EE5906"/>
    <w:rsid w:val="00EE5B05"/>
    <w:rsid w:val="00EE6456"/>
    <w:rsid w:val="00EE68D7"/>
    <w:rsid w:val="00EE7D7B"/>
    <w:rsid w:val="00EE7D98"/>
    <w:rsid w:val="00EF0917"/>
    <w:rsid w:val="00EF1A51"/>
    <w:rsid w:val="00EF2A85"/>
    <w:rsid w:val="00EF3396"/>
    <w:rsid w:val="00EF39F2"/>
    <w:rsid w:val="00EF5098"/>
    <w:rsid w:val="00EF55C7"/>
    <w:rsid w:val="00EF71DC"/>
    <w:rsid w:val="00EF78E0"/>
    <w:rsid w:val="00F0000E"/>
    <w:rsid w:val="00F00D64"/>
    <w:rsid w:val="00F01569"/>
    <w:rsid w:val="00F01630"/>
    <w:rsid w:val="00F0284E"/>
    <w:rsid w:val="00F03AF6"/>
    <w:rsid w:val="00F03CCB"/>
    <w:rsid w:val="00F04381"/>
    <w:rsid w:val="00F046A5"/>
    <w:rsid w:val="00F04F24"/>
    <w:rsid w:val="00F04FC1"/>
    <w:rsid w:val="00F057B4"/>
    <w:rsid w:val="00F05CF6"/>
    <w:rsid w:val="00F060A4"/>
    <w:rsid w:val="00F063D1"/>
    <w:rsid w:val="00F06E0B"/>
    <w:rsid w:val="00F06F0E"/>
    <w:rsid w:val="00F076AB"/>
    <w:rsid w:val="00F0781B"/>
    <w:rsid w:val="00F07FB7"/>
    <w:rsid w:val="00F10328"/>
    <w:rsid w:val="00F10366"/>
    <w:rsid w:val="00F10624"/>
    <w:rsid w:val="00F10960"/>
    <w:rsid w:val="00F11D02"/>
    <w:rsid w:val="00F11F22"/>
    <w:rsid w:val="00F120C4"/>
    <w:rsid w:val="00F12197"/>
    <w:rsid w:val="00F12A53"/>
    <w:rsid w:val="00F137AF"/>
    <w:rsid w:val="00F14101"/>
    <w:rsid w:val="00F148DF"/>
    <w:rsid w:val="00F14DD6"/>
    <w:rsid w:val="00F1620E"/>
    <w:rsid w:val="00F1738C"/>
    <w:rsid w:val="00F17F85"/>
    <w:rsid w:val="00F17FE8"/>
    <w:rsid w:val="00F202F9"/>
    <w:rsid w:val="00F2096C"/>
    <w:rsid w:val="00F20A05"/>
    <w:rsid w:val="00F20A10"/>
    <w:rsid w:val="00F210B0"/>
    <w:rsid w:val="00F21128"/>
    <w:rsid w:val="00F223E3"/>
    <w:rsid w:val="00F23884"/>
    <w:rsid w:val="00F23F52"/>
    <w:rsid w:val="00F240B0"/>
    <w:rsid w:val="00F2465E"/>
    <w:rsid w:val="00F2475F"/>
    <w:rsid w:val="00F24A72"/>
    <w:rsid w:val="00F24B94"/>
    <w:rsid w:val="00F24E91"/>
    <w:rsid w:val="00F24FFB"/>
    <w:rsid w:val="00F25A72"/>
    <w:rsid w:val="00F27739"/>
    <w:rsid w:val="00F30D37"/>
    <w:rsid w:val="00F310C0"/>
    <w:rsid w:val="00F312F2"/>
    <w:rsid w:val="00F31CD0"/>
    <w:rsid w:val="00F322B2"/>
    <w:rsid w:val="00F328CC"/>
    <w:rsid w:val="00F32A2A"/>
    <w:rsid w:val="00F3459E"/>
    <w:rsid w:val="00F345AE"/>
    <w:rsid w:val="00F354D9"/>
    <w:rsid w:val="00F35918"/>
    <w:rsid w:val="00F35AA6"/>
    <w:rsid w:val="00F35F71"/>
    <w:rsid w:val="00F361E6"/>
    <w:rsid w:val="00F3758A"/>
    <w:rsid w:val="00F41436"/>
    <w:rsid w:val="00F430A7"/>
    <w:rsid w:val="00F43A18"/>
    <w:rsid w:val="00F447CF"/>
    <w:rsid w:val="00F46A43"/>
    <w:rsid w:val="00F46CCA"/>
    <w:rsid w:val="00F4780D"/>
    <w:rsid w:val="00F47980"/>
    <w:rsid w:val="00F504BD"/>
    <w:rsid w:val="00F50DC4"/>
    <w:rsid w:val="00F5163A"/>
    <w:rsid w:val="00F52F6B"/>
    <w:rsid w:val="00F53CF1"/>
    <w:rsid w:val="00F53E92"/>
    <w:rsid w:val="00F54839"/>
    <w:rsid w:val="00F57EF0"/>
    <w:rsid w:val="00F60159"/>
    <w:rsid w:val="00F6097E"/>
    <w:rsid w:val="00F60A8C"/>
    <w:rsid w:val="00F62AF5"/>
    <w:rsid w:val="00F63051"/>
    <w:rsid w:val="00F63476"/>
    <w:rsid w:val="00F641FC"/>
    <w:rsid w:val="00F6420F"/>
    <w:rsid w:val="00F6727B"/>
    <w:rsid w:val="00F67379"/>
    <w:rsid w:val="00F70669"/>
    <w:rsid w:val="00F709BD"/>
    <w:rsid w:val="00F70F5E"/>
    <w:rsid w:val="00F7125C"/>
    <w:rsid w:val="00F71993"/>
    <w:rsid w:val="00F71A57"/>
    <w:rsid w:val="00F73922"/>
    <w:rsid w:val="00F74415"/>
    <w:rsid w:val="00F74617"/>
    <w:rsid w:val="00F74744"/>
    <w:rsid w:val="00F749F3"/>
    <w:rsid w:val="00F75BF9"/>
    <w:rsid w:val="00F76C11"/>
    <w:rsid w:val="00F771AE"/>
    <w:rsid w:val="00F77360"/>
    <w:rsid w:val="00F7756C"/>
    <w:rsid w:val="00F77CBD"/>
    <w:rsid w:val="00F80EEE"/>
    <w:rsid w:val="00F82556"/>
    <w:rsid w:val="00F82B68"/>
    <w:rsid w:val="00F82FE2"/>
    <w:rsid w:val="00F83C65"/>
    <w:rsid w:val="00F8454E"/>
    <w:rsid w:val="00F84EAE"/>
    <w:rsid w:val="00F85B47"/>
    <w:rsid w:val="00F85D48"/>
    <w:rsid w:val="00F85F0D"/>
    <w:rsid w:val="00F86FF3"/>
    <w:rsid w:val="00F8744B"/>
    <w:rsid w:val="00F87669"/>
    <w:rsid w:val="00F87A9F"/>
    <w:rsid w:val="00F92ABF"/>
    <w:rsid w:val="00F93A87"/>
    <w:rsid w:val="00F93A99"/>
    <w:rsid w:val="00F93CDD"/>
    <w:rsid w:val="00F949CD"/>
    <w:rsid w:val="00F94E18"/>
    <w:rsid w:val="00F94F40"/>
    <w:rsid w:val="00F94F5D"/>
    <w:rsid w:val="00F95255"/>
    <w:rsid w:val="00F95B78"/>
    <w:rsid w:val="00F95E4D"/>
    <w:rsid w:val="00F964F6"/>
    <w:rsid w:val="00F96CCB"/>
    <w:rsid w:val="00FA0226"/>
    <w:rsid w:val="00FA0554"/>
    <w:rsid w:val="00FA06F0"/>
    <w:rsid w:val="00FA117B"/>
    <w:rsid w:val="00FA2010"/>
    <w:rsid w:val="00FA22F3"/>
    <w:rsid w:val="00FA3336"/>
    <w:rsid w:val="00FA33AD"/>
    <w:rsid w:val="00FA3CEE"/>
    <w:rsid w:val="00FA4A1C"/>
    <w:rsid w:val="00FA5D82"/>
    <w:rsid w:val="00FA6EEC"/>
    <w:rsid w:val="00FA71B5"/>
    <w:rsid w:val="00FA7DD4"/>
    <w:rsid w:val="00FB0228"/>
    <w:rsid w:val="00FB0680"/>
    <w:rsid w:val="00FB0863"/>
    <w:rsid w:val="00FB126B"/>
    <w:rsid w:val="00FB1527"/>
    <w:rsid w:val="00FB16A3"/>
    <w:rsid w:val="00FB2A2A"/>
    <w:rsid w:val="00FB37C8"/>
    <w:rsid w:val="00FB40D7"/>
    <w:rsid w:val="00FB42F8"/>
    <w:rsid w:val="00FB4578"/>
    <w:rsid w:val="00FB49AA"/>
    <w:rsid w:val="00FB4BA5"/>
    <w:rsid w:val="00FB537C"/>
    <w:rsid w:val="00FB5404"/>
    <w:rsid w:val="00FB5AFE"/>
    <w:rsid w:val="00FB5BA5"/>
    <w:rsid w:val="00FB5D97"/>
    <w:rsid w:val="00FB730C"/>
    <w:rsid w:val="00FB7719"/>
    <w:rsid w:val="00FB7EDA"/>
    <w:rsid w:val="00FB7F35"/>
    <w:rsid w:val="00FC0C37"/>
    <w:rsid w:val="00FC0CB6"/>
    <w:rsid w:val="00FC0D45"/>
    <w:rsid w:val="00FC0DCE"/>
    <w:rsid w:val="00FC0DEF"/>
    <w:rsid w:val="00FC1B06"/>
    <w:rsid w:val="00FC238F"/>
    <w:rsid w:val="00FC3C02"/>
    <w:rsid w:val="00FC3EC0"/>
    <w:rsid w:val="00FC584D"/>
    <w:rsid w:val="00FC5D30"/>
    <w:rsid w:val="00FC70E3"/>
    <w:rsid w:val="00FC7AB2"/>
    <w:rsid w:val="00FC7B8B"/>
    <w:rsid w:val="00FC7D6E"/>
    <w:rsid w:val="00FC7D78"/>
    <w:rsid w:val="00FC7DC5"/>
    <w:rsid w:val="00FD00DE"/>
    <w:rsid w:val="00FD13C2"/>
    <w:rsid w:val="00FD25A4"/>
    <w:rsid w:val="00FD29EC"/>
    <w:rsid w:val="00FD2FD0"/>
    <w:rsid w:val="00FD3319"/>
    <w:rsid w:val="00FD38F1"/>
    <w:rsid w:val="00FD4072"/>
    <w:rsid w:val="00FD4E32"/>
    <w:rsid w:val="00FD5734"/>
    <w:rsid w:val="00FD6B83"/>
    <w:rsid w:val="00FD6F9F"/>
    <w:rsid w:val="00FD76E0"/>
    <w:rsid w:val="00FE0154"/>
    <w:rsid w:val="00FE04B8"/>
    <w:rsid w:val="00FE0F03"/>
    <w:rsid w:val="00FE1BB2"/>
    <w:rsid w:val="00FE412F"/>
    <w:rsid w:val="00FE4523"/>
    <w:rsid w:val="00FE47CB"/>
    <w:rsid w:val="00FE4F6F"/>
    <w:rsid w:val="00FE5373"/>
    <w:rsid w:val="00FE563A"/>
    <w:rsid w:val="00FE59C4"/>
    <w:rsid w:val="00FE5E0A"/>
    <w:rsid w:val="00FF145C"/>
    <w:rsid w:val="00FF1603"/>
    <w:rsid w:val="00FF1969"/>
    <w:rsid w:val="00FF2149"/>
    <w:rsid w:val="00FF23B9"/>
    <w:rsid w:val="00FF3181"/>
    <w:rsid w:val="00FF480F"/>
    <w:rsid w:val="00FF4EFB"/>
    <w:rsid w:val="00FF54FA"/>
    <w:rsid w:val="00FF6F65"/>
    <w:rsid w:val="00FF7494"/>
    <w:rsid w:val="01058426"/>
    <w:rsid w:val="01249770"/>
    <w:rsid w:val="0148D386"/>
    <w:rsid w:val="0175C69A"/>
    <w:rsid w:val="0178DECD"/>
    <w:rsid w:val="0187DE7F"/>
    <w:rsid w:val="01A112EF"/>
    <w:rsid w:val="01B48083"/>
    <w:rsid w:val="01CFA6A6"/>
    <w:rsid w:val="01F614D1"/>
    <w:rsid w:val="020B821A"/>
    <w:rsid w:val="022C2774"/>
    <w:rsid w:val="02422761"/>
    <w:rsid w:val="0243F6F0"/>
    <w:rsid w:val="02996C71"/>
    <w:rsid w:val="02A94027"/>
    <w:rsid w:val="02BC6E07"/>
    <w:rsid w:val="02CBBACB"/>
    <w:rsid w:val="0314AF2E"/>
    <w:rsid w:val="0315ED19"/>
    <w:rsid w:val="03487810"/>
    <w:rsid w:val="038C50C7"/>
    <w:rsid w:val="040E386C"/>
    <w:rsid w:val="041FB462"/>
    <w:rsid w:val="045A0578"/>
    <w:rsid w:val="04A7EE94"/>
    <w:rsid w:val="0507640E"/>
    <w:rsid w:val="050B8527"/>
    <w:rsid w:val="05325D0C"/>
    <w:rsid w:val="0568ADDC"/>
    <w:rsid w:val="0588A084"/>
    <w:rsid w:val="0596491F"/>
    <w:rsid w:val="0633D177"/>
    <w:rsid w:val="065DB4C3"/>
    <w:rsid w:val="068AB1D2"/>
    <w:rsid w:val="06A6D88A"/>
    <w:rsid w:val="07134B8B"/>
    <w:rsid w:val="072D9EB1"/>
    <w:rsid w:val="0770A95D"/>
    <w:rsid w:val="077C24EA"/>
    <w:rsid w:val="07865F35"/>
    <w:rsid w:val="0793F33C"/>
    <w:rsid w:val="07E01016"/>
    <w:rsid w:val="07E1D265"/>
    <w:rsid w:val="082372DB"/>
    <w:rsid w:val="08389DBE"/>
    <w:rsid w:val="084325E9"/>
    <w:rsid w:val="08487B50"/>
    <w:rsid w:val="0856DE48"/>
    <w:rsid w:val="08773350"/>
    <w:rsid w:val="08A5EF14"/>
    <w:rsid w:val="08E05FA8"/>
    <w:rsid w:val="08EDAA03"/>
    <w:rsid w:val="091DC2F9"/>
    <w:rsid w:val="092983AE"/>
    <w:rsid w:val="09456DF8"/>
    <w:rsid w:val="0979BFB0"/>
    <w:rsid w:val="0A21A6DC"/>
    <w:rsid w:val="0A351825"/>
    <w:rsid w:val="0A463A2F"/>
    <w:rsid w:val="0A94D30D"/>
    <w:rsid w:val="0ABA7242"/>
    <w:rsid w:val="0B415FF3"/>
    <w:rsid w:val="0B97539F"/>
    <w:rsid w:val="0BA3F325"/>
    <w:rsid w:val="0BF262C2"/>
    <w:rsid w:val="0C378E01"/>
    <w:rsid w:val="0C4772A7"/>
    <w:rsid w:val="0C7A1A5D"/>
    <w:rsid w:val="0C887756"/>
    <w:rsid w:val="0CB449F4"/>
    <w:rsid w:val="0CD815A8"/>
    <w:rsid w:val="0D244694"/>
    <w:rsid w:val="0D55AE9F"/>
    <w:rsid w:val="0D5A10A8"/>
    <w:rsid w:val="0D5AF3EC"/>
    <w:rsid w:val="0D947DFE"/>
    <w:rsid w:val="0DA43AD0"/>
    <w:rsid w:val="0DA50901"/>
    <w:rsid w:val="0DB48D0F"/>
    <w:rsid w:val="0DC27458"/>
    <w:rsid w:val="0E068C76"/>
    <w:rsid w:val="0E26E6F3"/>
    <w:rsid w:val="0E6205AF"/>
    <w:rsid w:val="0F14BF92"/>
    <w:rsid w:val="0F4C9EF7"/>
    <w:rsid w:val="0F614BDE"/>
    <w:rsid w:val="0FAF890F"/>
    <w:rsid w:val="0FE2B2D8"/>
    <w:rsid w:val="1078D5A8"/>
    <w:rsid w:val="11014F7A"/>
    <w:rsid w:val="111CAA32"/>
    <w:rsid w:val="112DC890"/>
    <w:rsid w:val="1148A766"/>
    <w:rsid w:val="117F41EF"/>
    <w:rsid w:val="119B03C5"/>
    <w:rsid w:val="11C59EA8"/>
    <w:rsid w:val="11EDECB0"/>
    <w:rsid w:val="12DC7026"/>
    <w:rsid w:val="13195F5E"/>
    <w:rsid w:val="13287518"/>
    <w:rsid w:val="132F9C20"/>
    <w:rsid w:val="1331BE1D"/>
    <w:rsid w:val="13483835"/>
    <w:rsid w:val="1366A77F"/>
    <w:rsid w:val="1377030A"/>
    <w:rsid w:val="13C7FCFB"/>
    <w:rsid w:val="13FF814B"/>
    <w:rsid w:val="14092ACF"/>
    <w:rsid w:val="141DB35E"/>
    <w:rsid w:val="14211B63"/>
    <w:rsid w:val="144279F9"/>
    <w:rsid w:val="14676F16"/>
    <w:rsid w:val="14D3E9AB"/>
    <w:rsid w:val="15400830"/>
    <w:rsid w:val="1550B8CF"/>
    <w:rsid w:val="15C822AD"/>
    <w:rsid w:val="15F314B4"/>
    <w:rsid w:val="16083C9D"/>
    <w:rsid w:val="16108647"/>
    <w:rsid w:val="162F765B"/>
    <w:rsid w:val="16321CEC"/>
    <w:rsid w:val="163596E5"/>
    <w:rsid w:val="164CE2C5"/>
    <w:rsid w:val="165DEB00"/>
    <w:rsid w:val="16850370"/>
    <w:rsid w:val="16CA936F"/>
    <w:rsid w:val="16CF1879"/>
    <w:rsid w:val="16D767F5"/>
    <w:rsid w:val="16E3DB35"/>
    <w:rsid w:val="1726D160"/>
    <w:rsid w:val="17422327"/>
    <w:rsid w:val="1778AD11"/>
    <w:rsid w:val="178F4F84"/>
    <w:rsid w:val="17ED674B"/>
    <w:rsid w:val="17FFF62C"/>
    <w:rsid w:val="18075B4A"/>
    <w:rsid w:val="185CA083"/>
    <w:rsid w:val="1896CE4A"/>
    <w:rsid w:val="189DBFB1"/>
    <w:rsid w:val="18B86E9F"/>
    <w:rsid w:val="18B9DFA6"/>
    <w:rsid w:val="18E1B990"/>
    <w:rsid w:val="18EBFB31"/>
    <w:rsid w:val="18FCF0AF"/>
    <w:rsid w:val="192FA68A"/>
    <w:rsid w:val="1976E380"/>
    <w:rsid w:val="1999B4EB"/>
    <w:rsid w:val="19B67F21"/>
    <w:rsid w:val="19FB37D0"/>
    <w:rsid w:val="1A25A39D"/>
    <w:rsid w:val="1A57B665"/>
    <w:rsid w:val="1AB71AAF"/>
    <w:rsid w:val="1AEC419E"/>
    <w:rsid w:val="1B02E77E"/>
    <w:rsid w:val="1B39968B"/>
    <w:rsid w:val="1B46AF7D"/>
    <w:rsid w:val="1B47785E"/>
    <w:rsid w:val="1B831491"/>
    <w:rsid w:val="1B8380D5"/>
    <w:rsid w:val="1BC42679"/>
    <w:rsid w:val="1BECAA8F"/>
    <w:rsid w:val="1C4CB285"/>
    <w:rsid w:val="1C5698B6"/>
    <w:rsid w:val="1C78516D"/>
    <w:rsid w:val="1CAAB11C"/>
    <w:rsid w:val="1D3AA287"/>
    <w:rsid w:val="1D3D86DE"/>
    <w:rsid w:val="1D441C02"/>
    <w:rsid w:val="1D46D084"/>
    <w:rsid w:val="1D52536B"/>
    <w:rsid w:val="1D5FF6DA"/>
    <w:rsid w:val="1D95A2F6"/>
    <w:rsid w:val="1DA77F14"/>
    <w:rsid w:val="1E2C758D"/>
    <w:rsid w:val="1E459DEA"/>
    <w:rsid w:val="1EC247CF"/>
    <w:rsid w:val="1EFBC73B"/>
    <w:rsid w:val="1F1F0503"/>
    <w:rsid w:val="1F51CD36"/>
    <w:rsid w:val="1F556687"/>
    <w:rsid w:val="1F713CE9"/>
    <w:rsid w:val="1F8F7F9C"/>
    <w:rsid w:val="1FA1955C"/>
    <w:rsid w:val="1FBE01D1"/>
    <w:rsid w:val="1FDFC45B"/>
    <w:rsid w:val="1FEA6265"/>
    <w:rsid w:val="1FF7E180"/>
    <w:rsid w:val="1FF92F1C"/>
    <w:rsid w:val="20697555"/>
    <w:rsid w:val="206C491E"/>
    <w:rsid w:val="20761D01"/>
    <w:rsid w:val="207A488D"/>
    <w:rsid w:val="208DD97B"/>
    <w:rsid w:val="20F210B2"/>
    <w:rsid w:val="21195DE4"/>
    <w:rsid w:val="2139EF21"/>
    <w:rsid w:val="213CA43F"/>
    <w:rsid w:val="21672A76"/>
    <w:rsid w:val="216E912D"/>
    <w:rsid w:val="217660A5"/>
    <w:rsid w:val="217D3EAC"/>
    <w:rsid w:val="21BA76B0"/>
    <w:rsid w:val="21D8AA39"/>
    <w:rsid w:val="21DBE8F7"/>
    <w:rsid w:val="21E69FEC"/>
    <w:rsid w:val="222842AB"/>
    <w:rsid w:val="224E1906"/>
    <w:rsid w:val="226A4934"/>
    <w:rsid w:val="2271E532"/>
    <w:rsid w:val="2294480E"/>
    <w:rsid w:val="2294AD63"/>
    <w:rsid w:val="22C78819"/>
    <w:rsid w:val="2318BE89"/>
    <w:rsid w:val="236C013C"/>
    <w:rsid w:val="237BE3EA"/>
    <w:rsid w:val="23C9F389"/>
    <w:rsid w:val="24541197"/>
    <w:rsid w:val="2493279E"/>
    <w:rsid w:val="24EE545B"/>
    <w:rsid w:val="24EF662D"/>
    <w:rsid w:val="24F1D5D0"/>
    <w:rsid w:val="254E3F5D"/>
    <w:rsid w:val="257482DB"/>
    <w:rsid w:val="258D5623"/>
    <w:rsid w:val="258ECC2E"/>
    <w:rsid w:val="25A765CD"/>
    <w:rsid w:val="25D94E50"/>
    <w:rsid w:val="25DB43C0"/>
    <w:rsid w:val="25DD8512"/>
    <w:rsid w:val="26020229"/>
    <w:rsid w:val="2625101D"/>
    <w:rsid w:val="26955B61"/>
    <w:rsid w:val="26B54747"/>
    <w:rsid w:val="26B9C06C"/>
    <w:rsid w:val="26BC970E"/>
    <w:rsid w:val="26EC9ED6"/>
    <w:rsid w:val="26F29152"/>
    <w:rsid w:val="2708FA9F"/>
    <w:rsid w:val="27201A05"/>
    <w:rsid w:val="2741BBFE"/>
    <w:rsid w:val="275FA77F"/>
    <w:rsid w:val="27751EB1"/>
    <w:rsid w:val="277FCAA2"/>
    <w:rsid w:val="27CBB250"/>
    <w:rsid w:val="27EA9A33"/>
    <w:rsid w:val="27EF1988"/>
    <w:rsid w:val="27F9246F"/>
    <w:rsid w:val="280C94C3"/>
    <w:rsid w:val="281B567F"/>
    <w:rsid w:val="2825D3C9"/>
    <w:rsid w:val="284B7171"/>
    <w:rsid w:val="284C4DD9"/>
    <w:rsid w:val="28514E46"/>
    <w:rsid w:val="2854E093"/>
    <w:rsid w:val="28790EAA"/>
    <w:rsid w:val="28EBF4B6"/>
    <w:rsid w:val="2902A98E"/>
    <w:rsid w:val="292B0A5C"/>
    <w:rsid w:val="29450106"/>
    <w:rsid w:val="2956090C"/>
    <w:rsid w:val="2960E9E3"/>
    <w:rsid w:val="29669507"/>
    <w:rsid w:val="298BDC01"/>
    <w:rsid w:val="29941472"/>
    <w:rsid w:val="2994F4D0"/>
    <w:rsid w:val="299B7E64"/>
    <w:rsid w:val="29A86524"/>
    <w:rsid w:val="29BCE3A0"/>
    <w:rsid w:val="29C1A42A"/>
    <w:rsid w:val="29E5FC79"/>
    <w:rsid w:val="29E741D2"/>
    <w:rsid w:val="2A466768"/>
    <w:rsid w:val="2A4D7FD2"/>
    <w:rsid w:val="2A50668F"/>
    <w:rsid w:val="2A973CC6"/>
    <w:rsid w:val="2AAD0481"/>
    <w:rsid w:val="2AB7C3C2"/>
    <w:rsid w:val="2ABE8811"/>
    <w:rsid w:val="2B0525E6"/>
    <w:rsid w:val="2B2F2607"/>
    <w:rsid w:val="2B831233"/>
    <w:rsid w:val="2B93225B"/>
    <w:rsid w:val="2BC28916"/>
    <w:rsid w:val="2BD64F9C"/>
    <w:rsid w:val="2C06FB2B"/>
    <w:rsid w:val="2C095793"/>
    <w:rsid w:val="2C300AF2"/>
    <w:rsid w:val="2C33E98F"/>
    <w:rsid w:val="2C4274DA"/>
    <w:rsid w:val="2C89B3D9"/>
    <w:rsid w:val="2CA6234F"/>
    <w:rsid w:val="2CBF6FC0"/>
    <w:rsid w:val="2CC61ED3"/>
    <w:rsid w:val="2CD855C9"/>
    <w:rsid w:val="2CFDDFE7"/>
    <w:rsid w:val="2D6B5418"/>
    <w:rsid w:val="2D7860F0"/>
    <w:rsid w:val="2D91F8BC"/>
    <w:rsid w:val="2DA9792F"/>
    <w:rsid w:val="2DB06F63"/>
    <w:rsid w:val="2DE462C6"/>
    <w:rsid w:val="2DEA0742"/>
    <w:rsid w:val="2DF76C79"/>
    <w:rsid w:val="2E33EBD8"/>
    <w:rsid w:val="2E5C3A28"/>
    <w:rsid w:val="2E7E45DF"/>
    <w:rsid w:val="2EA822B5"/>
    <w:rsid w:val="2EC2A892"/>
    <w:rsid w:val="2F1749C7"/>
    <w:rsid w:val="2F933CDA"/>
    <w:rsid w:val="2F99FA67"/>
    <w:rsid w:val="2FC9A14E"/>
    <w:rsid w:val="2FE39AD6"/>
    <w:rsid w:val="30025CE8"/>
    <w:rsid w:val="301BA1BC"/>
    <w:rsid w:val="301DC203"/>
    <w:rsid w:val="30342440"/>
    <w:rsid w:val="303B2FD9"/>
    <w:rsid w:val="304B1E33"/>
    <w:rsid w:val="3084208F"/>
    <w:rsid w:val="308AB55A"/>
    <w:rsid w:val="30A11544"/>
    <w:rsid w:val="30E119F1"/>
    <w:rsid w:val="313D6DD6"/>
    <w:rsid w:val="31636EA6"/>
    <w:rsid w:val="31799472"/>
    <w:rsid w:val="3186F4E4"/>
    <w:rsid w:val="31E90693"/>
    <w:rsid w:val="31F35FD2"/>
    <w:rsid w:val="3211519F"/>
    <w:rsid w:val="321FC0A7"/>
    <w:rsid w:val="32330D7D"/>
    <w:rsid w:val="32676D11"/>
    <w:rsid w:val="326FD49D"/>
    <w:rsid w:val="328E193C"/>
    <w:rsid w:val="32D180CD"/>
    <w:rsid w:val="33075CFB"/>
    <w:rsid w:val="33689F0F"/>
    <w:rsid w:val="3368EA6A"/>
    <w:rsid w:val="3384D6F4"/>
    <w:rsid w:val="34013A40"/>
    <w:rsid w:val="34757B4F"/>
    <w:rsid w:val="349A68AF"/>
    <w:rsid w:val="34AB0FE6"/>
    <w:rsid w:val="34B335C7"/>
    <w:rsid w:val="351455AA"/>
    <w:rsid w:val="355D8BFB"/>
    <w:rsid w:val="35A59DCE"/>
    <w:rsid w:val="35FEF72D"/>
    <w:rsid w:val="3653D8BC"/>
    <w:rsid w:val="367D3058"/>
    <w:rsid w:val="369D3E36"/>
    <w:rsid w:val="36AFC669"/>
    <w:rsid w:val="3709582C"/>
    <w:rsid w:val="37369943"/>
    <w:rsid w:val="37419F5E"/>
    <w:rsid w:val="374A286A"/>
    <w:rsid w:val="37B68598"/>
    <w:rsid w:val="37DA4E4F"/>
    <w:rsid w:val="37F5757C"/>
    <w:rsid w:val="3836E3FB"/>
    <w:rsid w:val="385A0B12"/>
    <w:rsid w:val="385F1BAD"/>
    <w:rsid w:val="3880238C"/>
    <w:rsid w:val="38D5100A"/>
    <w:rsid w:val="38E46ED9"/>
    <w:rsid w:val="39769E7F"/>
    <w:rsid w:val="398223DA"/>
    <w:rsid w:val="39B25DE2"/>
    <w:rsid w:val="3A3688B4"/>
    <w:rsid w:val="3A619E58"/>
    <w:rsid w:val="3B0164A6"/>
    <w:rsid w:val="3B047162"/>
    <w:rsid w:val="3B19C74C"/>
    <w:rsid w:val="3B94503F"/>
    <w:rsid w:val="3BA244C5"/>
    <w:rsid w:val="3C0669E1"/>
    <w:rsid w:val="3C1FD21B"/>
    <w:rsid w:val="3C644686"/>
    <w:rsid w:val="3C811AEE"/>
    <w:rsid w:val="3CEAF393"/>
    <w:rsid w:val="3CF23480"/>
    <w:rsid w:val="3D03F7CA"/>
    <w:rsid w:val="3D0D58FE"/>
    <w:rsid w:val="3D1B6F58"/>
    <w:rsid w:val="3D3DFB8D"/>
    <w:rsid w:val="3D54CACE"/>
    <w:rsid w:val="3D5EC104"/>
    <w:rsid w:val="3D8CF879"/>
    <w:rsid w:val="3D93EEF7"/>
    <w:rsid w:val="3DBDC536"/>
    <w:rsid w:val="3DFC3009"/>
    <w:rsid w:val="3E1132C4"/>
    <w:rsid w:val="3E7C8A27"/>
    <w:rsid w:val="3E918BD2"/>
    <w:rsid w:val="3EBC99B3"/>
    <w:rsid w:val="3EEB857A"/>
    <w:rsid w:val="3F92C371"/>
    <w:rsid w:val="3F992F5A"/>
    <w:rsid w:val="3FAAF414"/>
    <w:rsid w:val="3FACFA86"/>
    <w:rsid w:val="3FB829D6"/>
    <w:rsid w:val="40091347"/>
    <w:rsid w:val="405C48B1"/>
    <w:rsid w:val="40613F63"/>
    <w:rsid w:val="4078634C"/>
    <w:rsid w:val="40ADB7BE"/>
    <w:rsid w:val="40C4E3FB"/>
    <w:rsid w:val="40D89CC5"/>
    <w:rsid w:val="4118D76E"/>
    <w:rsid w:val="4146C475"/>
    <w:rsid w:val="4176C8AE"/>
    <w:rsid w:val="4181422F"/>
    <w:rsid w:val="418FB83C"/>
    <w:rsid w:val="41A6674C"/>
    <w:rsid w:val="41F43A75"/>
    <w:rsid w:val="422BB55D"/>
    <w:rsid w:val="427820A2"/>
    <w:rsid w:val="429F24DF"/>
    <w:rsid w:val="42C76161"/>
    <w:rsid w:val="42C90357"/>
    <w:rsid w:val="42D15166"/>
    <w:rsid w:val="42D92F96"/>
    <w:rsid w:val="42FB5913"/>
    <w:rsid w:val="43AE06DD"/>
    <w:rsid w:val="43AE1618"/>
    <w:rsid w:val="43D7B172"/>
    <w:rsid w:val="43FE35AD"/>
    <w:rsid w:val="44228A8F"/>
    <w:rsid w:val="442A2B26"/>
    <w:rsid w:val="444005CA"/>
    <w:rsid w:val="4440700A"/>
    <w:rsid w:val="4454971D"/>
    <w:rsid w:val="445D519E"/>
    <w:rsid w:val="445D716B"/>
    <w:rsid w:val="4481E265"/>
    <w:rsid w:val="449E875F"/>
    <w:rsid w:val="44C13EAC"/>
    <w:rsid w:val="44F4FA37"/>
    <w:rsid w:val="45127EF2"/>
    <w:rsid w:val="45149DB2"/>
    <w:rsid w:val="452EDD6C"/>
    <w:rsid w:val="458CCD99"/>
    <w:rsid w:val="45DA9714"/>
    <w:rsid w:val="45DE3204"/>
    <w:rsid w:val="45DF0B31"/>
    <w:rsid w:val="46010D3B"/>
    <w:rsid w:val="460B18A0"/>
    <w:rsid w:val="461A3598"/>
    <w:rsid w:val="4656FEED"/>
    <w:rsid w:val="47208950"/>
    <w:rsid w:val="473E699C"/>
    <w:rsid w:val="47480EE6"/>
    <w:rsid w:val="4784092C"/>
    <w:rsid w:val="47A78D90"/>
    <w:rsid w:val="47C506B0"/>
    <w:rsid w:val="47EB1FAD"/>
    <w:rsid w:val="47F068B8"/>
    <w:rsid w:val="48013C13"/>
    <w:rsid w:val="48272920"/>
    <w:rsid w:val="485D4775"/>
    <w:rsid w:val="48B8FC3E"/>
    <w:rsid w:val="48D72AFC"/>
    <w:rsid w:val="48D7E366"/>
    <w:rsid w:val="48E4B4DB"/>
    <w:rsid w:val="492DF13F"/>
    <w:rsid w:val="4938ADFD"/>
    <w:rsid w:val="49410E45"/>
    <w:rsid w:val="495A1D37"/>
    <w:rsid w:val="496B0A18"/>
    <w:rsid w:val="496FC3CE"/>
    <w:rsid w:val="4972D2D2"/>
    <w:rsid w:val="4994AFCF"/>
    <w:rsid w:val="499CAB41"/>
    <w:rsid w:val="49A98ACE"/>
    <w:rsid w:val="49BB7A71"/>
    <w:rsid w:val="4AA7A49C"/>
    <w:rsid w:val="4AC33AEE"/>
    <w:rsid w:val="4AE8A104"/>
    <w:rsid w:val="4AEDA6BB"/>
    <w:rsid w:val="4B079904"/>
    <w:rsid w:val="4B225600"/>
    <w:rsid w:val="4B308030"/>
    <w:rsid w:val="4B38BA6E"/>
    <w:rsid w:val="4B6332F9"/>
    <w:rsid w:val="4B679331"/>
    <w:rsid w:val="4B74DA73"/>
    <w:rsid w:val="4BBC8296"/>
    <w:rsid w:val="4BD37DD5"/>
    <w:rsid w:val="4C0E69BD"/>
    <w:rsid w:val="4C35CDEF"/>
    <w:rsid w:val="4C5C0796"/>
    <w:rsid w:val="4C6FE704"/>
    <w:rsid w:val="4C92BE4B"/>
    <w:rsid w:val="4CBE2661"/>
    <w:rsid w:val="4CDC3FD2"/>
    <w:rsid w:val="4CFB5995"/>
    <w:rsid w:val="4D1ECBC1"/>
    <w:rsid w:val="4D294D96"/>
    <w:rsid w:val="4D3ACBB9"/>
    <w:rsid w:val="4D731269"/>
    <w:rsid w:val="4D774273"/>
    <w:rsid w:val="4D835CA6"/>
    <w:rsid w:val="4DA5C98D"/>
    <w:rsid w:val="4DB7506A"/>
    <w:rsid w:val="4DE1A84E"/>
    <w:rsid w:val="4DEA1D16"/>
    <w:rsid w:val="4DF1AAB4"/>
    <w:rsid w:val="4E4FE71F"/>
    <w:rsid w:val="4E5512E7"/>
    <w:rsid w:val="4E8A3AB9"/>
    <w:rsid w:val="4EC8269F"/>
    <w:rsid w:val="4ED326F0"/>
    <w:rsid w:val="4F3EB5FD"/>
    <w:rsid w:val="4F855325"/>
    <w:rsid w:val="4F9BCA60"/>
    <w:rsid w:val="4FCA5F0D"/>
    <w:rsid w:val="5056DF45"/>
    <w:rsid w:val="508B0CB7"/>
    <w:rsid w:val="50AC2159"/>
    <w:rsid w:val="50D49459"/>
    <w:rsid w:val="50E4A63B"/>
    <w:rsid w:val="5132B92B"/>
    <w:rsid w:val="517478F6"/>
    <w:rsid w:val="51A1EB15"/>
    <w:rsid w:val="51ABBDB6"/>
    <w:rsid w:val="51BFEFAD"/>
    <w:rsid w:val="51E0C72C"/>
    <w:rsid w:val="51FB084B"/>
    <w:rsid w:val="521CFB01"/>
    <w:rsid w:val="527EC5AC"/>
    <w:rsid w:val="52DF9043"/>
    <w:rsid w:val="537C0F7F"/>
    <w:rsid w:val="53882DCF"/>
    <w:rsid w:val="53B468D3"/>
    <w:rsid w:val="53C2A9D9"/>
    <w:rsid w:val="541CABA4"/>
    <w:rsid w:val="542990E3"/>
    <w:rsid w:val="546B2F81"/>
    <w:rsid w:val="549CF3C8"/>
    <w:rsid w:val="54F197A8"/>
    <w:rsid w:val="54F7C901"/>
    <w:rsid w:val="5545ADA3"/>
    <w:rsid w:val="5547F616"/>
    <w:rsid w:val="55700608"/>
    <w:rsid w:val="557D1534"/>
    <w:rsid w:val="55922E4D"/>
    <w:rsid w:val="55AA0F86"/>
    <w:rsid w:val="55BFDE82"/>
    <w:rsid w:val="55C9FB43"/>
    <w:rsid w:val="55CD92FF"/>
    <w:rsid w:val="55CF1301"/>
    <w:rsid w:val="55F5D892"/>
    <w:rsid w:val="56164C1D"/>
    <w:rsid w:val="561C5ABC"/>
    <w:rsid w:val="563C4F09"/>
    <w:rsid w:val="564256FB"/>
    <w:rsid w:val="5665C272"/>
    <w:rsid w:val="5669FCCE"/>
    <w:rsid w:val="5693218F"/>
    <w:rsid w:val="56990411"/>
    <w:rsid w:val="56E6BF11"/>
    <w:rsid w:val="57241C55"/>
    <w:rsid w:val="57390E72"/>
    <w:rsid w:val="57544C66"/>
    <w:rsid w:val="5770E8DB"/>
    <w:rsid w:val="5780D49C"/>
    <w:rsid w:val="57F50547"/>
    <w:rsid w:val="580F0338"/>
    <w:rsid w:val="5812541A"/>
    <w:rsid w:val="5816AC49"/>
    <w:rsid w:val="581FC1D2"/>
    <w:rsid w:val="585EF1D6"/>
    <w:rsid w:val="589A6927"/>
    <w:rsid w:val="58B06D87"/>
    <w:rsid w:val="58E8AA96"/>
    <w:rsid w:val="58F7C1ED"/>
    <w:rsid w:val="58FD745B"/>
    <w:rsid w:val="593CF6DF"/>
    <w:rsid w:val="594AC743"/>
    <w:rsid w:val="594ED1C7"/>
    <w:rsid w:val="5966DEBE"/>
    <w:rsid w:val="59E951D8"/>
    <w:rsid w:val="59F5FCD8"/>
    <w:rsid w:val="5A578531"/>
    <w:rsid w:val="5AE697A4"/>
    <w:rsid w:val="5AF8E009"/>
    <w:rsid w:val="5B01AD0B"/>
    <w:rsid w:val="5B6D6B1A"/>
    <w:rsid w:val="5B91CD39"/>
    <w:rsid w:val="5B9F46F8"/>
    <w:rsid w:val="5BB1C013"/>
    <w:rsid w:val="5BFCF60A"/>
    <w:rsid w:val="5C2C3CBD"/>
    <w:rsid w:val="5C6D2413"/>
    <w:rsid w:val="5C98A04C"/>
    <w:rsid w:val="5C9D60C6"/>
    <w:rsid w:val="5CC7A954"/>
    <w:rsid w:val="5CE77C90"/>
    <w:rsid w:val="5D1B1BD5"/>
    <w:rsid w:val="5D280263"/>
    <w:rsid w:val="5D3BB0A9"/>
    <w:rsid w:val="5D893633"/>
    <w:rsid w:val="5DB63FB2"/>
    <w:rsid w:val="5E1573AD"/>
    <w:rsid w:val="5E54E39F"/>
    <w:rsid w:val="5E5A76D9"/>
    <w:rsid w:val="5E64C217"/>
    <w:rsid w:val="5F2938AD"/>
    <w:rsid w:val="5F35454C"/>
    <w:rsid w:val="5F67E185"/>
    <w:rsid w:val="5F6D635F"/>
    <w:rsid w:val="5FA217AD"/>
    <w:rsid w:val="5FAFE78E"/>
    <w:rsid w:val="5FD93F47"/>
    <w:rsid w:val="5FF7B6B7"/>
    <w:rsid w:val="603FC911"/>
    <w:rsid w:val="6061E509"/>
    <w:rsid w:val="60A291DB"/>
    <w:rsid w:val="60D115AD"/>
    <w:rsid w:val="611BC1A8"/>
    <w:rsid w:val="61450A6F"/>
    <w:rsid w:val="616B4A92"/>
    <w:rsid w:val="61A732EB"/>
    <w:rsid w:val="622B71C4"/>
    <w:rsid w:val="62341687"/>
    <w:rsid w:val="62C99729"/>
    <w:rsid w:val="62DBEAAB"/>
    <w:rsid w:val="62DC23F5"/>
    <w:rsid w:val="62E828CB"/>
    <w:rsid w:val="62FBD173"/>
    <w:rsid w:val="6336E3BD"/>
    <w:rsid w:val="638AC200"/>
    <w:rsid w:val="63958A08"/>
    <w:rsid w:val="64076474"/>
    <w:rsid w:val="6450548E"/>
    <w:rsid w:val="645B8B30"/>
    <w:rsid w:val="646004A1"/>
    <w:rsid w:val="64863458"/>
    <w:rsid w:val="6496ED00"/>
    <w:rsid w:val="64EB018F"/>
    <w:rsid w:val="652EEB0A"/>
    <w:rsid w:val="653F79FC"/>
    <w:rsid w:val="65514F72"/>
    <w:rsid w:val="656C29FF"/>
    <w:rsid w:val="657D76B3"/>
    <w:rsid w:val="65B9FC84"/>
    <w:rsid w:val="65D746C9"/>
    <w:rsid w:val="65D7FFFF"/>
    <w:rsid w:val="65E65168"/>
    <w:rsid w:val="66204D42"/>
    <w:rsid w:val="66551D13"/>
    <w:rsid w:val="668319F7"/>
    <w:rsid w:val="6688FCFF"/>
    <w:rsid w:val="668D5148"/>
    <w:rsid w:val="66A6657C"/>
    <w:rsid w:val="66D6F28E"/>
    <w:rsid w:val="66F38AE1"/>
    <w:rsid w:val="67048C54"/>
    <w:rsid w:val="671F6A53"/>
    <w:rsid w:val="6778CC36"/>
    <w:rsid w:val="67C707B6"/>
    <w:rsid w:val="67D5B843"/>
    <w:rsid w:val="6800BC0E"/>
    <w:rsid w:val="68026075"/>
    <w:rsid w:val="680AB30F"/>
    <w:rsid w:val="6864A1A3"/>
    <w:rsid w:val="68AA4DD5"/>
    <w:rsid w:val="68ECB38D"/>
    <w:rsid w:val="68FB105F"/>
    <w:rsid w:val="6900C120"/>
    <w:rsid w:val="690F4BC5"/>
    <w:rsid w:val="691DF22A"/>
    <w:rsid w:val="6921DB5F"/>
    <w:rsid w:val="69901061"/>
    <w:rsid w:val="69B83812"/>
    <w:rsid w:val="69C02CD2"/>
    <w:rsid w:val="69DE063E"/>
    <w:rsid w:val="6A1E37B4"/>
    <w:rsid w:val="6A2B9AED"/>
    <w:rsid w:val="6A6A3835"/>
    <w:rsid w:val="6A82699C"/>
    <w:rsid w:val="6ADBAC97"/>
    <w:rsid w:val="6AF9CB58"/>
    <w:rsid w:val="6B28965C"/>
    <w:rsid w:val="6B29ABE4"/>
    <w:rsid w:val="6B33531A"/>
    <w:rsid w:val="6BF01B39"/>
    <w:rsid w:val="6BFA4832"/>
    <w:rsid w:val="6C7513B4"/>
    <w:rsid w:val="6C947C0F"/>
    <w:rsid w:val="6C982A3C"/>
    <w:rsid w:val="6CCEAA42"/>
    <w:rsid w:val="6CED811C"/>
    <w:rsid w:val="6D76C92E"/>
    <w:rsid w:val="6D785E36"/>
    <w:rsid w:val="6D8AF365"/>
    <w:rsid w:val="6DA01A1B"/>
    <w:rsid w:val="6DCFE95F"/>
    <w:rsid w:val="6DD2DDBB"/>
    <w:rsid w:val="6DD4B1BC"/>
    <w:rsid w:val="6DDB1B10"/>
    <w:rsid w:val="6DED8057"/>
    <w:rsid w:val="6E256739"/>
    <w:rsid w:val="6EA43E61"/>
    <w:rsid w:val="6EE3BF10"/>
    <w:rsid w:val="6F6F031C"/>
    <w:rsid w:val="6F70DDA8"/>
    <w:rsid w:val="6FB48D4D"/>
    <w:rsid w:val="6FCA4FA8"/>
    <w:rsid w:val="6FCD7279"/>
    <w:rsid w:val="6FDA284E"/>
    <w:rsid w:val="6FE23BAD"/>
    <w:rsid w:val="7000A112"/>
    <w:rsid w:val="7010D3E0"/>
    <w:rsid w:val="70264892"/>
    <w:rsid w:val="704047B1"/>
    <w:rsid w:val="7054179F"/>
    <w:rsid w:val="709566BE"/>
    <w:rsid w:val="7097D621"/>
    <w:rsid w:val="709C375D"/>
    <w:rsid w:val="70A0C836"/>
    <w:rsid w:val="70F1AB20"/>
    <w:rsid w:val="715360D9"/>
    <w:rsid w:val="715DC16F"/>
    <w:rsid w:val="7178E0FE"/>
    <w:rsid w:val="717EE68A"/>
    <w:rsid w:val="718221C0"/>
    <w:rsid w:val="71E56E13"/>
    <w:rsid w:val="722854C8"/>
    <w:rsid w:val="7231CE9E"/>
    <w:rsid w:val="726252AF"/>
    <w:rsid w:val="729AF6CD"/>
    <w:rsid w:val="729B6DCA"/>
    <w:rsid w:val="72A7F566"/>
    <w:rsid w:val="730248A4"/>
    <w:rsid w:val="736D427E"/>
    <w:rsid w:val="73951F2C"/>
    <w:rsid w:val="73B97AE0"/>
    <w:rsid w:val="73C112CE"/>
    <w:rsid w:val="744D5EBD"/>
    <w:rsid w:val="744ECB6F"/>
    <w:rsid w:val="74B9AC46"/>
    <w:rsid w:val="74D9CDA5"/>
    <w:rsid w:val="750B6C01"/>
    <w:rsid w:val="75144BBB"/>
    <w:rsid w:val="7553A36C"/>
    <w:rsid w:val="7559BD52"/>
    <w:rsid w:val="75BBE2E0"/>
    <w:rsid w:val="75D3241B"/>
    <w:rsid w:val="75D441C9"/>
    <w:rsid w:val="75F17960"/>
    <w:rsid w:val="75F413F6"/>
    <w:rsid w:val="75F7135B"/>
    <w:rsid w:val="76644D9D"/>
    <w:rsid w:val="7686C0F6"/>
    <w:rsid w:val="76EEC4F5"/>
    <w:rsid w:val="76F5C250"/>
    <w:rsid w:val="7709E0BA"/>
    <w:rsid w:val="7712F8D1"/>
    <w:rsid w:val="774933A5"/>
    <w:rsid w:val="77786B3C"/>
    <w:rsid w:val="7791F1C8"/>
    <w:rsid w:val="77A9147C"/>
    <w:rsid w:val="77B10B8B"/>
    <w:rsid w:val="77B4BFAD"/>
    <w:rsid w:val="78116E67"/>
    <w:rsid w:val="78E711B4"/>
    <w:rsid w:val="79089CA0"/>
    <w:rsid w:val="7944E4DD"/>
    <w:rsid w:val="79907B24"/>
    <w:rsid w:val="79A441F8"/>
    <w:rsid w:val="7A1E8354"/>
    <w:rsid w:val="7A34DD41"/>
    <w:rsid w:val="7A98EC3E"/>
    <w:rsid w:val="7AA38B93"/>
    <w:rsid w:val="7ADBBD10"/>
    <w:rsid w:val="7B69990C"/>
    <w:rsid w:val="7B86A9BF"/>
    <w:rsid w:val="7B9A7C45"/>
    <w:rsid w:val="7BB00D5E"/>
    <w:rsid w:val="7BC334F9"/>
    <w:rsid w:val="7BD58CBD"/>
    <w:rsid w:val="7BE5D7F0"/>
    <w:rsid w:val="7C1C1003"/>
    <w:rsid w:val="7C226A45"/>
    <w:rsid w:val="7C26BAC5"/>
    <w:rsid w:val="7C6B5451"/>
    <w:rsid w:val="7C93F782"/>
    <w:rsid w:val="7CA6E7D8"/>
    <w:rsid w:val="7CF9F8BB"/>
    <w:rsid w:val="7D4B6507"/>
    <w:rsid w:val="7D5459A0"/>
    <w:rsid w:val="7D783D5B"/>
    <w:rsid w:val="7DCE513F"/>
    <w:rsid w:val="7E11A42C"/>
    <w:rsid w:val="7E52B06C"/>
    <w:rsid w:val="7E5EE2CB"/>
    <w:rsid w:val="7E744EFE"/>
    <w:rsid w:val="7E8627BD"/>
    <w:rsid w:val="7E927585"/>
    <w:rsid w:val="7EACC09F"/>
    <w:rsid w:val="7EDF42D9"/>
    <w:rsid w:val="7EFD0830"/>
    <w:rsid w:val="7F177423"/>
    <w:rsid w:val="7F2842B7"/>
    <w:rsid w:val="7F8BBB10"/>
    <w:rsid w:val="7FA9A925"/>
    <w:rsid w:val="7FAF2E33"/>
    <w:rsid w:val="7FB55EB6"/>
    <w:rsid w:val="7FD85416"/>
    <w:rsid w:val="7FF55DF6"/>
    <w:rsid w:val="7FFFB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2DDA4D"/>
  <w15:docId w15:val="{DADFB392-1581-4F55-B95A-DB213F72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Georgia" w:cs="Times New Roman"/>
        <w:sz w:val="24"/>
        <w:szCs w:val="24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4" w:qFormat="1"/>
    <w:lsdException w:name="heading 5" w:uiPriority="4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41425"/>
    <w:pPr>
      <w:spacing w:after="160" w:line="259" w:lineRule="auto"/>
    </w:pPr>
    <w:rPr>
      <w:rFonts w:ascii="Arial" w:eastAsiaTheme="minorHAnsi" w:hAnsi="Arial" w:cstheme="minorBidi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767"/>
    <w:pPr>
      <w:keepNext/>
      <w:keepLines/>
      <w:spacing w:before="240" w:after="0"/>
      <w:outlineLvl w:val="0"/>
    </w:pPr>
    <w:rPr>
      <w:rFonts w:eastAsiaTheme="majorEastAsia" w:cstheme="majorBidi"/>
      <w:color w:val="43A98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767"/>
    <w:pPr>
      <w:keepNext/>
      <w:keepLines/>
      <w:spacing w:before="40" w:after="0"/>
      <w:outlineLvl w:val="1"/>
    </w:pPr>
    <w:rPr>
      <w:rFonts w:eastAsiaTheme="majorEastAsia" w:cstheme="majorBidi"/>
      <w:color w:val="43A9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011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BodytextJustified"/>
    <w:link w:val="Heading4Char"/>
    <w:uiPriority w:val="4"/>
    <w:qFormat/>
    <w:rsid w:val="00C17126"/>
    <w:pPr>
      <w:keepNext/>
      <w:numPr>
        <w:ilvl w:val="3"/>
        <w:numId w:val="15"/>
      </w:numPr>
      <w:spacing w:before="240" w:after="120" w:line="240" w:lineRule="auto"/>
      <w:outlineLvl w:val="3"/>
    </w:pPr>
    <w:rPr>
      <w:b/>
      <w:bCs/>
      <w:szCs w:val="28"/>
    </w:rPr>
  </w:style>
  <w:style w:type="paragraph" w:styleId="Heading5">
    <w:name w:val="heading 5"/>
    <w:basedOn w:val="Normal"/>
    <w:next w:val="BodytextJustified"/>
    <w:link w:val="Heading5Char"/>
    <w:uiPriority w:val="4"/>
    <w:qFormat/>
    <w:locked/>
    <w:rsid w:val="00C17126"/>
    <w:pPr>
      <w:keepNext/>
      <w:numPr>
        <w:ilvl w:val="4"/>
        <w:numId w:val="15"/>
      </w:numPr>
      <w:spacing w:before="240" w:after="60" w:line="240" w:lineRule="auto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4E"/>
    <w:pPr>
      <w:keepNext/>
      <w:keepLines/>
      <w:spacing w:before="40" w:after="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BodytextJustified"/>
    <w:link w:val="Heading7Char"/>
    <w:semiHidden/>
    <w:qFormat/>
    <w:rsid w:val="00C17126"/>
    <w:pPr>
      <w:numPr>
        <w:ilvl w:val="6"/>
        <w:numId w:val="15"/>
      </w:numPr>
      <w:spacing w:before="240" w:after="60" w:line="240" w:lineRule="auto"/>
      <w:outlineLvl w:val="6"/>
    </w:pPr>
    <w:rPr>
      <w:i/>
    </w:rPr>
  </w:style>
  <w:style w:type="paragraph" w:styleId="Heading8">
    <w:name w:val="heading 8"/>
    <w:basedOn w:val="Normal"/>
    <w:next w:val="BodytextJustified"/>
    <w:link w:val="Heading8Char"/>
    <w:semiHidden/>
    <w:qFormat/>
    <w:rsid w:val="00C17126"/>
    <w:pPr>
      <w:numPr>
        <w:ilvl w:val="7"/>
        <w:numId w:val="15"/>
      </w:numPr>
      <w:spacing w:before="240" w:after="60" w:line="240" w:lineRule="auto"/>
      <w:outlineLvl w:val="7"/>
    </w:pPr>
    <w:rPr>
      <w:iCs/>
    </w:rPr>
  </w:style>
  <w:style w:type="paragraph" w:styleId="Heading9">
    <w:name w:val="heading 9"/>
    <w:basedOn w:val="Normal"/>
    <w:next w:val="BodytextJustified"/>
    <w:link w:val="Heading9Char"/>
    <w:semiHidden/>
    <w:qFormat/>
    <w:rsid w:val="00C17126"/>
    <w:pPr>
      <w:numPr>
        <w:ilvl w:val="8"/>
        <w:numId w:val="4"/>
      </w:numPr>
      <w:tabs>
        <w:tab w:val="clear" w:pos="1728"/>
        <w:tab w:val="num" w:pos="1584"/>
      </w:tabs>
      <w:spacing w:before="240" w:after="60" w:line="240" w:lineRule="auto"/>
      <w:outlineLvl w:val="8"/>
    </w:pPr>
    <w:rPr>
      <w:rFonts w:cs="Arial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Justified">
    <w:name w:val="Body text Justified"/>
    <w:basedOn w:val="Normal"/>
    <w:qFormat/>
    <w:rsid w:val="00C17126"/>
    <w:pPr>
      <w:spacing w:line="240" w:lineRule="auto"/>
      <w:jc w:val="both"/>
    </w:pPr>
    <w:rPr>
      <w:szCs w:val="20"/>
    </w:rPr>
  </w:style>
  <w:style w:type="paragraph" w:styleId="Title">
    <w:name w:val="Title"/>
    <w:basedOn w:val="Normal"/>
    <w:next w:val="Normal"/>
    <w:link w:val="TitleChar"/>
    <w:qFormat/>
    <w:rsid w:val="00C17126"/>
    <w:pPr>
      <w:spacing w:line="240" w:lineRule="auto"/>
    </w:pPr>
    <w:rPr>
      <w:sz w:val="36"/>
    </w:rPr>
  </w:style>
  <w:style w:type="character" w:customStyle="1" w:styleId="TitleChar">
    <w:name w:val="Title Char"/>
    <w:basedOn w:val="DefaultParagraphFont"/>
    <w:link w:val="Title"/>
    <w:rsid w:val="00C17126"/>
    <w:rPr>
      <w:rFonts w:ascii="Georgia" w:eastAsiaTheme="minorHAnsi" w:hAnsi="Georgia" w:cstheme="minorBidi"/>
      <w:sz w:val="36"/>
      <w:szCs w:val="24"/>
      <w:lang w:val="en-GB"/>
    </w:rPr>
  </w:style>
  <w:style w:type="paragraph" w:styleId="TOCHeading">
    <w:name w:val="TOC Heading"/>
    <w:basedOn w:val="TOC1"/>
    <w:next w:val="Normal"/>
    <w:uiPriority w:val="39"/>
    <w:unhideWhenUsed/>
    <w:qFormat/>
    <w:rsid w:val="003B45FD"/>
    <w:rPr>
      <w:lang w:val="en-US"/>
    </w:rPr>
  </w:style>
  <w:style w:type="character" w:styleId="FollowedHyperlink">
    <w:name w:val="FollowedHyperlink"/>
    <w:basedOn w:val="DefaultParagraphFont"/>
    <w:semiHidden/>
    <w:unhideWhenUsed/>
    <w:rsid w:val="00C17126"/>
    <w:rPr>
      <w:color w:val="800080"/>
      <w:u w:val="single"/>
    </w:rPr>
  </w:style>
  <w:style w:type="paragraph" w:styleId="FootnoteText">
    <w:name w:val="footnote text"/>
    <w:basedOn w:val="Normal"/>
    <w:link w:val="FootnoteTextChar"/>
    <w:semiHidden/>
    <w:rsid w:val="00654B05"/>
    <w:rPr>
      <w:sz w:val="20"/>
      <w:szCs w:val="20"/>
      <w:lang w:val="it-IT"/>
    </w:rPr>
  </w:style>
  <w:style w:type="character" w:styleId="FootnoteReference">
    <w:name w:val="footnote reference"/>
    <w:basedOn w:val="DefaultParagraphFont"/>
    <w:semiHidden/>
    <w:rsid w:val="00C17126"/>
    <w:rPr>
      <w:vertAlign w:val="superscript"/>
    </w:rPr>
  </w:style>
  <w:style w:type="paragraph" w:styleId="TOC6">
    <w:name w:val="toc 6"/>
    <w:basedOn w:val="Normal"/>
    <w:next w:val="Normal"/>
    <w:autoRedefine/>
    <w:semiHidden/>
    <w:rsid w:val="00C17126"/>
    <w:pPr>
      <w:tabs>
        <w:tab w:val="left" w:pos="448"/>
        <w:tab w:val="right" w:leader="dot" w:pos="9628"/>
      </w:tabs>
    </w:pPr>
  </w:style>
  <w:style w:type="paragraph" w:styleId="TOC7">
    <w:name w:val="toc 7"/>
    <w:basedOn w:val="Normal"/>
    <w:next w:val="Normal"/>
    <w:autoRedefine/>
    <w:semiHidden/>
    <w:rsid w:val="00C17126"/>
    <w:pPr>
      <w:tabs>
        <w:tab w:val="left" w:pos="448"/>
        <w:tab w:val="right" w:leader="dot" w:pos="9628"/>
      </w:tabs>
    </w:pPr>
  </w:style>
  <w:style w:type="paragraph" w:styleId="TOC8">
    <w:name w:val="toc 8"/>
    <w:basedOn w:val="Normal"/>
    <w:next w:val="Normal"/>
    <w:autoRedefine/>
    <w:semiHidden/>
    <w:rsid w:val="00C17126"/>
    <w:pPr>
      <w:tabs>
        <w:tab w:val="left" w:pos="448"/>
        <w:tab w:val="right" w:leader="dot" w:pos="9628"/>
      </w:tabs>
    </w:pPr>
  </w:style>
  <w:style w:type="paragraph" w:styleId="TOC9">
    <w:name w:val="toc 9"/>
    <w:basedOn w:val="Normal"/>
    <w:next w:val="Normal"/>
    <w:autoRedefine/>
    <w:semiHidden/>
    <w:rsid w:val="00C17126"/>
    <w:pPr>
      <w:tabs>
        <w:tab w:val="left" w:pos="448"/>
        <w:tab w:val="right" w:leader="dot" w:pos="9628"/>
      </w:tabs>
    </w:pPr>
  </w:style>
  <w:style w:type="character" w:styleId="PageNumber">
    <w:name w:val="page number"/>
    <w:basedOn w:val="DefaultParagraphFont"/>
    <w:unhideWhenUsed/>
    <w:rsid w:val="00654B05"/>
    <w:rPr>
      <w:rFonts w:ascii="Arial" w:hAnsi="Arial"/>
      <w:sz w:val="20"/>
      <w:lang w:val="en-GB"/>
    </w:rPr>
  </w:style>
  <w:style w:type="character" w:customStyle="1" w:styleId="Data1">
    <w:name w:val="Data1"/>
    <w:basedOn w:val="DefaultParagraphFont"/>
    <w:uiPriority w:val="19"/>
    <w:qFormat/>
    <w:rsid w:val="004F7DBF"/>
    <w:rPr>
      <w:rFonts w:ascii="Arial" w:hAnsi="Arial" w:hint="default"/>
      <w:b w:val="0"/>
      <w:bCs w:val="0"/>
      <w:sz w:val="18"/>
    </w:rPr>
  </w:style>
  <w:style w:type="paragraph" w:customStyle="1" w:styleId="DataLabel">
    <w:name w:val="Data Label"/>
    <w:link w:val="DataLabelChar"/>
    <w:uiPriority w:val="19"/>
    <w:rsid w:val="00CC5011"/>
    <w:pPr>
      <w:tabs>
        <w:tab w:val="left" w:pos="3960"/>
        <w:tab w:val="left" w:pos="4860"/>
        <w:tab w:val="left" w:pos="6840"/>
      </w:tabs>
      <w:spacing w:line="240" w:lineRule="exact"/>
    </w:pPr>
    <w:rPr>
      <w:rFonts w:ascii="Arial" w:hAnsi="Arial" w:cs="Georgia"/>
      <w:b/>
      <w:color w:val="211E1E"/>
      <w:sz w:val="18"/>
      <w:szCs w:val="18"/>
      <w:lang w:val="en-GB" w:eastAsia="it-IT"/>
    </w:rPr>
  </w:style>
  <w:style w:type="character" w:customStyle="1" w:styleId="DataLabelChar">
    <w:name w:val="Data Label Char"/>
    <w:basedOn w:val="DefaultParagraphFont"/>
    <w:link w:val="DataLabel"/>
    <w:uiPriority w:val="19"/>
    <w:rsid w:val="00CC5011"/>
    <w:rPr>
      <w:rFonts w:ascii="Arial" w:hAnsi="Arial" w:cs="Georgia"/>
      <w:b/>
      <w:color w:val="211E1E"/>
      <w:sz w:val="18"/>
      <w:szCs w:val="18"/>
      <w:lang w:val="en-GB" w:eastAsia="it-IT"/>
    </w:rPr>
  </w:style>
  <w:style w:type="character" w:customStyle="1" w:styleId="Label">
    <w:name w:val="Label"/>
    <w:basedOn w:val="DefaultParagraphFont"/>
    <w:semiHidden/>
    <w:rsid w:val="00C17126"/>
    <w:rPr>
      <w:rFonts w:ascii="FuturaTMedCon" w:hAnsi="FuturaTMedCon"/>
      <w:noProof/>
      <w:sz w:val="24"/>
    </w:rPr>
  </w:style>
  <w:style w:type="paragraph" w:customStyle="1" w:styleId="ESA-Logo">
    <w:name w:val="ESA-Logo"/>
    <w:basedOn w:val="Normal"/>
    <w:semiHidden/>
    <w:rsid w:val="00C17126"/>
    <w:pPr>
      <w:spacing w:after="120" w:line="240" w:lineRule="auto"/>
      <w:jc w:val="right"/>
    </w:pPr>
  </w:style>
  <w:style w:type="paragraph" w:customStyle="1" w:styleId="Sitename">
    <w:name w:val="Sitename"/>
    <w:basedOn w:val="Normal"/>
    <w:semiHidden/>
    <w:rsid w:val="00C17126"/>
    <w:pPr>
      <w:spacing w:before="227" w:after="227" w:line="400" w:lineRule="atLeast"/>
      <w:ind w:right="-57"/>
      <w:jc w:val="right"/>
    </w:pPr>
    <w:rPr>
      <w:rFonts w:ascii="NotesStyle-BoldTf" w:hAnsi="NotesStyle-BoldTf"/>
      <w:noProof/>
      <w:color w:val="98979C"/>
      <w:sz w:val="32"/>
      <w:szCs w:val="40"/>
    </w:rPr>
  </w:style>
  <w:style w:type="table" w:styleId="TableGrid">
    <w:name w:val="Table Grid"/>
    <w:basedOn w:val="TableNormal"/>
    <w:uiPriority w:val="39"/>
    <w:rsid w:val="00EE01D8"/>
    <w:pPr>
      <w:spacing w:line="240" w:lineRule="auto"/>
    </w:pPr>
    <w:rPr>
      <w:rFonts w:asciiTheme="minorHAnsi" w:eastAsiaTheme="minorHAnsi" w:hAnsiTheme="minorHAnsi" w:cstheme="minorBidi"/>
      <w:sz w:val="22"/>
      <w:szCs w:val="22"/>
      <w:lang w:val="en-GB"/>
    </w:rPr>
    <w:tblPr/>
  </w:style>
  <w:style w:type="paragraph" w:customStyle="1" w:styleId="Classification">
    <w:name w:val="Classification"/>
    <w:basedOn w:val="Normal"/>
    <w:next w:val="Normal"/>
    <w:semiHidden/>
    <w:rsid w:val="00F57EF0"/>
    <w:pPr>
      <w:spacing w:after="0" w:line="240" w:lineRule="atLeast"/>
    </w:pPr>
    <w:rPr>
      <w:rFonts w:eastAsia="Times New Roman" w:cs="Times New Roman"/>
      <w:sz w:val="20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4B05"/>
    <w:pPr>
      <w:tabs>
        <w:tab w:val="center" w:pos="4513"/>
        <w:tab w:val="right" w:pos="9026"/>
      </w:tabs>
      <w:spacing w:after="0" w:line="240" w:lineRule="auto"/>
    </w:pPr>
    <w:rPr>
      <w:sz w:val="20"/>
    </w:rPr>
  </w:style>
  <w:style w:type="paragraph" w:customStyle="1" w:styleId="ESA-Logo2">
    <w:name w:val="ESA-Logo2"/>
    <w:basedOn w:val="ESA-Logo"/>
    <w:semiHidden/>
    <w:rsid w:val="00C17126"/>
    <w:pPr>
      <w:spacing w:after="360"/>
    </w:pPr>
  </w:style>
  <w:style w:type="paragraph" w:customStyle="1" w:styleId="Appendix">
    <w:name w:val="Appendix"/>
    <w:basedOn w:val="Heading1"/>
    <w:next w:val="Normal"/>
    <w:semiHidden/>
    <w:rsid w:val="00C17126"/>
    <w:pPr>
      <w:numPr>
        <w:ilvl w:val="8"/>
      </w:numPr>
      <w:spacing w:before="0"/>
      <w:outlineLvl w:val="8"/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C17126"/>
    <w:pPr>
      <w:spacing w:line="240" w:lineRule="auto"/>
    </w:pPr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17126"/>
    <w:rPr>
      <w:rFonts w:ascii="Lucida Grande" w:eastAsiaTheme="minorHAnsi" w:hAnsi="Lucida Grande" w:cs="Lucida Grande"/>
      <w:sz w:val="24"/>
      <w:szCs w:val="18"/>
      <w:lang w:val="en-GB"/>
    </w:rPr>
  </w:style>
  <w:style w:type="paragraph" w:customStyle="1" w:styleId="ESA-Address">
    <w:name w:val="ESA-Address"/>
    <w:basedOn w:val="Normal"/>
    <w:semiHidden/>
    <w:rsid w:val="00CC5011"/>
    <w:pPr>
      <w:spacing w:line="240" w:lineRule="auto"/>
      <w:jc w:val="right"/>
    </w:pPr>
    <w:rPr>
      <w:noProof/>
      <w:sz w:val="16"/>
      <w:szCs w:val="16"/>
    </w:rPr>
  </w:style>
  <w:style w:type="paragraph" w:customStyle="1" w:styleId="NoSpell">
    <w:name w:val="No Spell"/>
    <w:basedOn w:val="DataLabel"/>
    <w:link w:val="NoSpellChar"/>
    <w:uiPriority w:val="19"/>
    <w:rsid w:val="00C17126"/>
    <w:pPr>
      <w:tabs>
        <w:tab w:val="clear" w:pos="3960"/>
        <w:tab w:val="clear" w:pos="4860"/>
        <w:tab w:val="clear" w:pos="6840"/>
        <w:tab w:val="left" w:pos="1620"/>
      </w:tabs>
      <w:jc w:val="both"/>
    </w:pPr>
    <w:rPr>
      <w:b w:val="0"/>
      <w:noProof/>
    </w:rPr>
  </w:style>
  <w:style w:type="character" w:customStyle="1" w:styleId="NoSpellChar">
    <w:name w:val="No Spell Char"/>
    <w:basedOn w:val="DataLabelChar"/>
    <w:link w:val="NoSpell"/>
    <w:uiPriority w:val="19"/>
    <w:rsid w:val="00C17126"/>
    <w:rPr>
      <w:rFonts w:ascii="Georgia" w:hAnsi="Georgia" w:cs="Georgia"/>
      <w:b w:val="0"/>
      <w:noProof/>
      <w:color w:val="211E1E"/>
      <w:sz w:val="18"/>
      <w:szCs w:val="18"/>
      <w:lang w:val="en-GB" w:eastAsia="it-IT"/>
    </w:rPr>
  </w:style>
  <w:style w:type="paragraph" w:customStyle="1" w:styleId="DocumentType">
    <w:name w:val="Document Type"/>
    <w:basedOn w:val="Normal"/>
    <w:semiHidden/>
    <w:rsid w:val="00C17126"/>
    <w:pPr>
      <w:spacing w:line="240" w:lineRule="auto"/>
      <w:ind w:right="-54"/>
    </w:pPr>
    <w:rPr>
      <w:rFonts w:ascii="NotesStyle-BoldTf" w:hAnsi="NotesStyle-BoldTf"/>
      <w:caps/>
      <w:color w:val="4B4B4D"/>
      <w:sz w:val="56"/>
    </w:rPr>
  </w:style>
  <w:style w:type="paragraph" w:styleId="NoSpacing">
    <w:name w:val="No Spacing"/>
    <w:uiPriority w:val="1"/>
    <w:rsid w:val="00C17126"/>
    <w:rPr>
      <w:sz w:val="18"/>
      <w:lang w:val="en-GB"/>
    </w:rPr>
  </w:style>
  <w:style w:type="paragraph" w:customStyle="1" w:styleId="TableTitle">
    <w:name w:val="Table Title"/>
    <w:basedOn w:val="Normal"/>
    <w:semiHidden/>
    <w:rsid w:val="00C17126"/>
    <w:pPr>
      <w:spacing w:line="240" w:lineRule="auto"/>
    </w:pPr>
    <w:rPr>
      <w:rFonts w:ascii="NotesStyle-BoldTf" w:hAnsi="NotesStyle-BoldTf"/>
      <w:caps/>
      <w:color w:val="4B4B4D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64767"/>
    <w:rPr>
      <w:rFonts w:ascii="Arial" w:eastAsiaTheme="majorEastAsia" w:hAnsi="Arial" w:cstheme="majorBidi"/>
      <w:color w:val="43A989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64767"/>
    <w:rPr>
      <w:rFonts w:ascii="Arial" w:eastAsiaTheme="majorEastAsia" w:hAnsi="Arial" w:cstheme="majorBidi"/>
      <w:color w:val="43A989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C5011"/>
    <w:rPr>
      <w:rFonts w:ascii="Arial" w:eastAsiaTheme="majorEastAsia" w:hAnsi="Arial" w:cstheme="majorBidi"/>
      <w:color w:val="243F60" w:themeColor="accent1" w:themeShade="7F"/>
      <w:lang w:val="en-GB"/>
    </w:rPr>
  </w:style>
  <w:style w:type="character" w:customStyle="1" w:styleId="Heading4Char">
    <w:name w:val="Heading 4 Char"/>
    <w:basedOn w:val="DefaultParagraphFont"/>
    <w:link w:val="Heading4"/>
    <w:uiPriority w:val="4"/>
    <w:rsid w:val="00C17126"/>
    <w:rPr>
      <w:rFonts w:ascii="Arial" w:eastAsiaTheme="minorHAnsi" w:hAnsi="Arial" w:cstheme="minorBidi"/>
      <w:b/>
      <w:bCs/>
      <w:szCs w:val="2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654B05"/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Subheading">
    <w:name w:val="Subheading"/>
    <w:basedOn w:val="Normal"/>
    <w:uiPriority w:val="9"/>
    <w:rsid w:val="00C17126"/>
    <w:rPr>
      <w:rFonts w:cs="Arial"/>
      <w:u w:val="single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C17126"/>
  </w:style>
  <w:style w:type="character" w:customStyle="1" w:styleId="SalutationChar">
    <w:name w:val="Salutation Char"/>
    <w:basedOn w:val="DefaultParagraphFont"/>
    <w:link w:val="Salutation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EnvelopeAddress">
    <w:name w:val="envelope address"/>
    <w:basedOn w:val="Normal"/>
    <w:semiHidden/>
    <w:unhideWhenUsed/>
    <w:rsid w:val="00C17126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Closing">
    <w:name w:val="Closing"/>
    <w:basedOn w:val="Normal"/>
    <w:link w:val="ClosingChar"/>
    <w:semiHidden/>
    <w:unhideWhenUsed/>
    <w:rsid w:val="00C17126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EnvelopeReturn">
    <w:name w:val="envelope return"/>
    <w:basedOn w:val="Normal"/>
    <w:semiHidden/>
    <w:unhideWhenUsed/>
    <w:rsid w:val="00C17126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C171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C17126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C17126"/>
  </w:style>
  <w:style w:type="paragraph" w:styleId="Caption">
    <w:name w:val="caption"/>
    <w:basedOn w:val="Normal"/>
    <w:next w:val="Normal"/>
    <w:unhideWhenUsed/>
    <w:qFormat/>
    <w:rsid w:val="00C17126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lockText">
    <w:name w:val="Block Text"/>
    <w:basedOn w:val="Normal"/>
    <w:semiHidden/>
    <w:unhideWhenUsed/>
    <w:rsid w:val="00C17126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TableofAuthorities">
    <w:name w:val="table of authorities"/>
    <w:basedOn w:val="Normal"/>
    <w:next w:val="Normal"/>
    <w:semiHidden/>
    <w:unhideWhenUsed/>
    <w:rsid w:val="00C17126"/>
    <w:pPr>
      <w:ind w:left="240" w:hanging="240"/>
    </w:pPr>
  </w:style>
  <w:style w:type="paragraph" w:styleId="Quote">
    <w:name w:val="Quote"/>
    <w:basedOn w:val="Normal"/>
    <w:next w:val="Normal"/>
    <w:link w:val="QuoteChar"/>
    <w:uiPriority w:val="29"/>
    <w:qFormat/>
    <w:rsid w:val="00C1712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17126"/>
    <w:rPr>
      <w:rFonts w:ascii="Georgia" w:eastAsiaTheme="minorHAnsi" w:hAnsi="Georgia" w:cstheme="minorBidi"/>
      <w:i/>
      <w:iCs/>
      <w:color w:val="000000" w:themeColor="text1"/>
      <w:sz w:val="24"/>
      <w:szCs w:val="24"/>
      <w:lang w:val="en-GB"/>
    </w:rPr>
  </w:style>
  <w:style w:type="paragraph" w:styleId="Date">
    <w:name w:val="Date"/>
    <w:basedOn w:val="Normal"/>
    <w:next w:val="Normal"/>
    <w:link w:val="DateChar"/>
    <w:semiHidden/>
    <w:unhideWhenUsed/>
    <w:rsid w:val="00C17126"/>
  </w:style>
  <w:style w:type="character" w:customStyle="1" w:styleId="DateChar">
    <w:name w:val="Date Char"/>
    <w:basedOn w:val="DefaultParagraphFont"/>
    <w:link w:val="Date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DocumentMap">
    <w:name w:val="Document Map"/>
    <w:basedOn w:val="Normal"/>
    <w:link w:val="DocumentMapChar"/>
    <w:semiHidden/>
    <w:unhideWhenUsed/>
    <w:rsid w:val="00C171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C17126"/>
    <w:rPr>
      <w:rFonts w:ascii="Tahoma" w:eastAsiaTheme="minorHAnsi" w:hAnsi="Tahoma" w:cs="Tahoma"/>
      <w:sz w:val="16"/>
      <w:szCs w:val="16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12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126"/>
    <w:rPr>
      <w:rFonts w:ascii="Georgia" w:eastAsiaTheme="minorHAnsi" w:hAnsi="Georgia" w:cstheme="minorBidi"/>
      <w:b/>
      <w:bCs/>
      <w:i/>
      <w:iCs/>
      <w:color w:val="4F81BD" w:themeColor="accent1"/>
      <w:sz w:val="24"/>
      <w:szCs w:val="24"/>
      <w:lang w:val="en-GB"/>
    </w:rPr>
  </w:style>
  <w:style w:type="character" w:styleId="EndnoteReference">
    <w:name w:val="endnote reference"/>
    <w:basedOn w:val="DefaultParagraphFont"/>
    <w:semiHidden/>
    <w:unhideWhenUsed/>
    <w:rsid w:val="00C17126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C1712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C17126"/>
    <w:rPr>
      <w:rFonts w:ascii="Georgia" w:eastAsiaTheme="minorHAnsi" w:hAnsi="Georgia" w:cstheme="minorBidi"/>
      <w:lang w:val="en-GB"/>
    </w:rPr>
  </w:style>
  <w:style w:type="paragraph" w:styleId="E-mailSignature">
    <w:name w:val="E-mail Signature"/>
    <w:basedOn w:val="Normal"/>
    <w:link w:val="E-mailSignatureChar"/>
    <w:semiHidden/>
    <w:unhideWhenUsed/>
    <w:rsid w:val="00C1712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Signature">
    <w:name w:val="Signature"/>
    <w:basedOn w:val="Normal"/>
    <w:link w:val="SignatureChar"/>
    <w:semiHidden/>
    <w:unhideWhenUsed/>
    <w:rsid w:val="00C17126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semiHidden/>
    <w:unhideWhenUsed/>
    <w:rsid w:val="00C17126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17126"/>
    <w:rPr>
      <w:rFonts w:ascii="Consolas" w:eastAsiaTheme="minorHAnsi" w:hAnsi="Consolas" w:cs="Consolas"/>
      <w:lang w:val="en-GB"/>
    </w:rPr>
  </w:style>
  <w:style w:type="character" w:styleId="HTMLCode">
    <w:name w:val="HTML Code"/>
    <w:basedOn w:val="DefaultParagraphFont"/>
    <w:semiHidden/>
    <w:unhideWhenUsed/>
    <w:rsid w:val="00C17126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C17126"/>
    <w:rPr>
      <w:i/>
      <w:iCs/>
    </w:rPr>
  </w:style>
  <w:style w:type="character" w:styleId="HTMLVariable">
    <w:name w:val="HTML Variable"/>
    <w:basedOn w:val="DefaultParagraphFont"/>
    <w:semiHidden/>
    <w:unhideWhenUsed/>
    <w:rsid w:val="00C17126"/>
    <w:rPr>
      <w:i/>
      <w:iCs/>
    </w:rPr>
  </w:style>
  <w:style w:type="character" w:styleId="HTMLAcronym">
    <w:name w:val="HTML Acronym"/>
    <w:basedOn w:val="DefaultParagraphFont"/>
    <w:semiHidden/>
    <w:unhideWhenUsed/>
    <w:rsid w:val="00C17126"/>
  </w:style>
  <w:style w:type="paragraph" w:styleId="HTMLAddress">
    <w:name w:val="HTML Address"/>
    <w:basedOn w:val="Normal"/>
    <w:link w:val="HTMLAddressChar"/>
    <w:semiHidden/>
    <w:unhideWhenUsed/>
    <w:rsid w:val="00EE01D8"/>
    <w:pPr>
      <w:spacing w:after="0" w:line="240" w:lineRule="auto"/>
    </w:pPr>
    <w:rPr>
      <w:rFonts w:ascii="Georgia" w:eastAsia="Times New Roman" w:hAnsi="Georgia" w:cs="Times New Roman"/>
      <w:i/>
      <w:iCs/>
      <w:szCs w:val="24"/>
      <w:lang w:val="en-US"/>
    </w:rPr>
  </w:style>
  <w:style w:type="character" w:customStyle="1" w:styleId="HTMLAddressChar">
    <w:name w:val="HTML Address Char"/>
    <w:basedOn w:val="DefaultParagraphFont"/>
    <w:link w:val="HTMLAddress"/>
    <w:semiHidden/>
    <w:rsid w:val="00EE01D8"/>
    <w:rPr>
      <w:i/>
      <w:iCs/>
    </w:rPr>
  </w:style>
  <w:style w:type="character" w:styleId="HTMLCite">
    <w:name w:val="HTML Cite"/>
    <w:basedOn w:val="DefaultParagraphFont"/>
    <w:semiHidden/>
    <w:unhideWhenUsed/>
    <w:rsid w:val="00C17126"/>
    <w:rPr>
      <w:i/>
      <w:iCs/>
    </w:rPr>
  </w:style>
  <w:style w:type="character" w:styleId="HTMLTypewriter">
    <w:name w:val="HTML Typewriter"/>
    <w:basedOn w:val="DefaultParagraphFont"/>
    <w:semiHidden/>
    <w:unhideWhenUsed/>
    <w:rsid w:val="00C17126"/>
    <w:rPr>
      <w:rFonts w:ascii="Consolas" w:hAnsi="Consolas" w:cs="Consolas"/>
      <w:sz w:val="20"/>
      <w:szCs w:val="20"/>
    </w:rPr>
  </w:style>
  <w:style w:type="character" w:styleId="HTMLKeyboard">
    <w:name w:val="HTML Keyboard"/>
    <w:basedOn w:val="DefaultParagraphFont"/>
    <w:semiHidden/>
    <w:unhideWhenUsed/>
    <w:rsid w:val="00C17126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semiHidden/>
    <w:unhideWhenUsed/>
    <w:rsid w:val="00C17126"/>
    <w:rPr>
      <w:rFonts w:ascii="Consolas" w:hAnsi="Consolas" w:cs="Consolas"/>
      <w:sz w:val="24"/>
      <w:szCs w:val="24"/>
    </w:rPr>
  </w:style>
  <w:style w:type="paragraph" w:styleId="Index1">
    <w:name w:val="index 1"/>
    <w:basedOn w:val="Normal"/>
    <w:next w:val="Normal"/>
    <w:autoRedefine/>
    <w:semiHidden/>
    <w:unhideWhenUsed/>
    <w:rsid w:val="00C17126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C17126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C17126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C17126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C17126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C17126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C17126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C17126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C17126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C1712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C17126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C17126"/>
    <w:rPr>
      <w:b/>
      <w:bCs/>
      <w:smallCaps/>
      <w:color w:val="C0504D" w:themeColor="accent2"/>
      <w:spacing w:val="5"/>
      <w:u w:val="single"/>
    </w:rPr>
  </w:style>
  <w:style w:type="paragraph" w:styleId="TOAHeading">
    <w:name w:val="toa heading"/>
    <w:basedOn w:val="Normal"/>
    <w:next w:val="Normal"/>
    <w:semiHidden/>
    <w:unhideWhenUsed/>
    <w:rsid w:val="00C1712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semiHidden/>
    <w:unhideWhenUsed/>
    <w:rsid w:val="00C17126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C17126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C17126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C17126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C17126"/>
    <w:pPr>
      <w:ind w:left="1415" w:hanging="283"/>
      <w:contextualSpacing/>
    </w:pPr>
  </w:style>
  <w:style w:type="paragraph" w:styleId="TableofFigures">
    <w:name w:val="table of figures"/>
    <w:basedOn w:val="Normal"/>
    <w:next w:val="Normal"/>
    <w:link w:val="TableofFiguresChar"/>
    <w:uiPriority w:val="99"/>
    <w:semiHidden/>
    <w:unhideWhenUsed/>
    <w:rsid w:val="00EE01D8"/>
    <w:pPr>
      <w:spacing w:after="0"/>
    </w:pPr>
  </w:style>
  <w:style w:type="paragraph" w:styleId="ListBullet">
    <w:name w:val="List Bullet"/>
    <w:basedOn w:val="Normal"/>
    <w:semiHidden/>
    <w:unhideWhenUsed/>
    <w:rsid w:val="00C17126"/>
    <w:pPr>
      <w:numPr>
        <w:numId w:val="7"/>
      </w:numPr>
      <w:contextualSpacing/>
    </w:pPr>
  </w:style>
  <w:style w:type="paragraph" w:styleId="ListBullet2">
    <w:name w:val="List Bullet 2"/>
    <w:basedOn w:val="Normal"/>
    <w:semiHidden/>
    <w:unhideWhenUsed/>
    <w:rsid w:val="00C17126"/>
    <w:pPr>
      <w:numPr>
        <w:numId w:val="8"/>
      </w:numPr>
      <w:contextualSpacing/>
    </w:pPr>
  </w:style>
  <w:style w:type="paragraph" w:styleId="ListBullet3">
    <w:name w:val="List Bullet 3"/>
    <w:basedOn w:val="Normal"/>
    <w:semiHidden/>
    <w:unhideWhenUsed/>
    <w:rsid w:val="00C17126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unhideWhenUsed/>
    <w:rsid w:val="00C17126"/>
    <w:pPr>
      <w:numPr>
        <w:numId w:val="9"/>
      </w:numPr>
      <w:contextualSpacing/>
    </w:pPr>
  </w:style>
  <w:style w:type="paragraph" w:styleId="ListBullet5">
    <w:name w:val="List Bullet 5"/>
    <w:basedOn w:val="Normal"/>
    <w:semiHidden/>
    <w:unhideWhenUsed/>
    <w:rsid w:val="00C17126"/>
    <w:pPr>
      <w:numPr>
        <w:numId w:val="10"/>
      </w:numPr>
      <w:contextualSpacing/>
    </w:pPr>
  </w:style>
  <w:style w:type="paragraph" w:styleId="ListNumber">
    <w:name w:val="List Number"/>
    <w:basedOn w:val="Normal"/>
    <w:semiHidden/>
    <w:rsid w:val="00C17126"/>
    <w:pPr>
      <w:numPr>
        <w:numId w:val="5"/>
      </w:numPr>
      <w:contextualSpacing/>
    </w:pPr>
  </w:style>
  <w:style w:type="paragraph" w:styleId="ListNumber2">
    <w:name w:val="List Number 2"/>
    <w:basedOn w:val="Normal"/>
    <w:semiHidden/>
    <w:unhideWhenUsed/>
    <w:rsid w:val="00C17126"/>
    <w:pPr>
      <w:numPr>
        <w:numId w:val="11"/>
      </w:numPr>
      <w:contextualSpacing/>
    </w:pPr>
  </w:style>
  <w:style w:type="paragraph" w:styleId="ListNumber3">
    <w:name w:val="List Number 3"/>
    <w:basedOn w:val="Normal"/>
    <w:semiHidden/>
    <w:unhideWhenUsed/>
    <w:rsid w:val="00C17126"/>
    <w:pPr>
      <w:numPr>
        <w:numId w:val="12"/>
      </w:numPr>
      <w:contextualSpacing/>
    </w:pPr>
  </w:style>
  <w:style w:type="paragraph" w:styleId="ListNumber4">
    <w:name w:val="List Number 4"/>
    <w:basedOn w:val="Normal"/>
    <w:semiHidden/>
    <w:unhideWhenUsed/>
    <w:rsid w:val="00C17126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C17126"/>
    <w:pPr>
      <w:numPr>
        <w:numId w:val="14"/>
      </w:numPr>
      <w:contextualSpacing/>
    </w:pPr>
  </w:style>
  <w:style w:type="paragraph" w:styleId="ListContinue">
    <w:name w:val="List Continue"/>
    <w:basedOn w:val="Normal"/>
    <w:semiHidden/>
    <w:unhideWhenUsed/>
    <w:rsid w:val="00C17126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C17126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C17126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C17126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C17126"/>
    <w:pPr>
      <w:spacing w:after="120"/>
      <w:ind w:left="1415"/>
      <w:contextualSpacing/>
    </w:pPr>
  </w:style>
  <w:style w:type="paragraph" w:styleId="MacroText">
    <w:name w:val="macro"/>
    <w:link w:val="MacroTextChar"/>
    <w:semiHidden/>
    <w:unhideWhenUsed/>
    <w:rsid w:val="00C171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HAnsi" w:hAnsi="Consolas" w:cs="Consolas"/>
      <w:lang w:val="nl-NL"/>
    </w:rPr>
  </w:style>
  <w:style w:type="character" w:customStyle="1" w:styleId="MacroTextChar">
    <w:name w:val="Macro Text Char"/>
    <w:basedOn w:val="DefaultParagraphFont"/>
    <w:link w:val="MacroText"/>
    <w:semiHidden/>
    <w:rsid w:val="00C17126"/>
    <w:rPr>
      <w:rFonts w:ascii="Consolas" w:eastAsiaTheme="minorHAnsi" w:hAnsi="Consolas" w:cs="Consolas"/>
      <w:lang w:val="nl-NL"/>
    </w:rPr>
  </w:style>
  <w:style w:type="character" w:styleId="Emphasis">
    <w:name w:val="Emphasis"/>
    <w:basedOn w:val="DefaultParagraphFont"/>
    <w:qFormat/>
    <w:rsid w:val="00C1712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7126"/>
    <w:rPr>
      <w:rFonts w:ascii="Times New Roman" w:hAnsi="Times New Roman"/>
    </w:rPr>
  </w:style>
  <w:style w:type="paragraph" w:styleId="NoteHeading">
    <w:name w:val="Note Heading"/>
    <w:basedOn w:val="Normal"/>
    <w:next w:val="Normal"/>
    <w:link w:val="NoteHeadingChar"/>
    <w:semiHidden/>
    <w:unhideWhenUsed/>
    <w:rsid w:val="00C1712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Subtitle">
    <w:name w:val="Subtitle"/>
    <w:basedOn w:val="Normal"/>
    <w:next w:val="Normal"/>
    <w:link w:val="SubtitleChar"/>
    <w:unhideWhenUsed/>
    <w:qFormat/>
    <w:rsid w:val="00C1712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rsid w:val="00C1712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nhideWhenUsed/>
    <w:rsid w:val="00C17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7126"/>
    <w:rPr>
      <w:rFonts w:ascii="Georgia" w:eastAsiaTheme="minorHAnsi" w:hAnsi="Georgia" w:cstheme="minorBidi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17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17126"/>
    <w:rPr>
      <w:rFonts w:ascii="Georgia" w:eastAsiaTheme="minorHAnsi" w:hAnsi="Georgia" w:cstheme="minorBidi"/>
      <w:b/>
      <w:bCs/>
      <w:lang w:val="en-GB"/>
    </w:rPr>
  </w:style>
  <w:style w:type="paragraph" w:styleId="BodyText">
    <w:name w:val="Body Text"/>
    <w:basedOn w:val="Normal"/>
    <w:link w:val="BodyTextChar"/>
    <w:semiHidden/>
    <w:unhideWhenUsed/>
    <w:rsid w:val="00C17126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2">
    <w:name w:val="Body Text 2"/>
    <w:basedOn w:val="Normal"/>
    <w:link w:val="BodyText2Char"/>
    <w:semiHidden/>
    <w:unhideWhenUsed/>
    <w:rsid w:val="00C171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3">
    <w:name w:val="Body Text 3"/>
    <w:basedOn w:val="Normal"/>
    <w:link w:val="BodyText3Char"/>
    <w:semiHidden/>
    <w:unhideWhenUsed/>
    <w:rsid w:val="00C1712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17126"/>
    <w:rPr>
      <w:rFonts w:ascii="Georgia" w:eastAsiaTheme="minorHAnsi" w:hAnsi="Georgia" w:cstheme="minorBidi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C1712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semiHidden/>
    <w:unhideWhenUsed/>
    <w:rsid w:val="00C1712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C1712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C1712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17126"/>
    <w:rPr>
      <w:rFonts w:ascii="Georgia" w:eastAsiaTheme="minorHAnsi" w:hAnsi="Georgia" w:cstheme="minorBidi"/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C1712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17126"/>
    <w:rPr>
      <w:rFonts w:ascii="Georgia" w:eastAsiaTheme="minorHAnsi" w:hAnsi="Georgia" w:cstheme="minorBidi"/>
      <w:sz w:val="16"/>
      <w:szCs w:val="16"/>
      <w:lang w:val="en-GB"/>
    </w:rPr>
  </w:style>
  <w:style w:type="character" w:styleId="LineNumber">
    <w:name w:val="line number"/>
    <w:basedOn w:val="DefaultParagraphFont"/>
    <w:semiHidden/>
    <w:unhideWhenUsed/>
    <w:rsid w:val="00C17126"/>
  </w:style>
  <w:style w:type="paragraph" w:styleId="NormalIndent">
    <w:name w:val="Normal Indent"/>
    <w:basedOn w:val="Normal"/>
    <w:semiHidden/>
    <w:unhideWhenUsed/>
    <w:rsid w:val="00C17126"/>
    <w:pPr>
      <w:ind w:left="708"/>
    </w:pPr>
  </w:style>
  <w:style w:type="character" w:styleId="SubtleEmphasis">
    <w:name w:val="Subtle Emphasis"/>
    <w:basedOn w:val="DefaultParagraphFont"/>
    <w:uiPriority w:val="19"/>
    <w:qFormat/>
    <w:rsid w:val="00C1712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17126"/>
    <w:rPr>
      <w:smallCaps/>
      <w:color w:val="C0504D" w:themeColor="accent2"/>
      <w:u w:val="single"/>
    </w:rPr>
  </w:style>
  <w:style w:type="character" w:styleId="PlaceholderText">
    <w:name w:val="Placeholder Text"/>
    <w:basedOn w:val="DefaultParagraphFont"/>
    <w:uiPriority w:val="99"/>
    <w:semiHidden/>
    <w:rsid w:val="00C17126"/>
    <w:rPr>
      <w:color w:val="808080"/>
    </w:rPr>
  </w:style>
  <w:style w:type="paragraph" w:styleId="PlainText">
    <w:name w:val="Plain Text"/>
    <w:basedOn w:val="Normal"/>
    <w:link w:val="PlainTextChar"/>
    <w:semiHidden/>
    <w:unhideWhenUsed/>
    <w:rsid w:val="00C17126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C17126"/>
    <w:rPr>
      <w:rFonts w:ascii="Consolas" w:eastAsiaTheme="minorHAnsi" w:hAnsi="Consolas" w:cs="Consolas"/>
      <w:sz w:val="21"/>
      <w:szCs w:val="21"/>
      <w:lang w:val="en-GB"/>
    </w:rPr>
  </w:style>
  <w:style w:type="character" w:styleId="BookTitle">
    <w:name w:val="Book Title"/>
    <w:basedOn w:val="DefaultParagraphFont"/>
    <w:uiPriority w:val="33"/>
    <w:qFormat/>
    <w:rsid w:val="00C17126"/>
    <w:rPr>
      <w:b/>
      <w:bCs/>
      <w:smallCaps/>
      <w:spacing w:val="5"/>
    </w:rPr>
  </w:style>
  <w:style w:type="character" w:styleId="CommentReference">
    <w:name w:val="annotation reference"/>
    <w:basedOn w:val="DefaultParagraphFont"/>
    <w:semiHidden/>
    <w:unhideWhenUsed/>
    <w:rsid w:val="00C17126"/>
    <w:rPr>
      <w:sz w:val="16"/>
      <w:szCs w:val="16"/>
    </w:rPr>
  </w:style>
  <w:style w:type="character" w:styleId="Strong">
    <w:name w:val="Strong"/>
    <w:basedOn w:val="DefaultParagraphFont"/>
    <w:qFormat/>
    <w:rsid w:val="00C17126"/>
    <w:rPr>
      <w:b/>
      <w:bCs/>
    </w:rPr>
  </w:style>
  <w:style w:type="table" w:customStyle="1" w:styleId="ESATable">
    <w:name w:val="ESA Table"/>
    <w:basedOn w:val="TableNormal"/>
    <w:uiPriority w:val="99"/>
    <w:rsid w:val="00230EA2"/>
    <w:pPr>
      <w:spacing w:line="240" w:lineRule="auto"/>
    </w:pPr>
    <w:rPr>
      <w:rFonts w:eastAsiaTheme="minorHAnsi" w:cstheme="minorBidi"/>
      <w:lang w:val="nl-NL"/>
    </w:rPr>
    <w:tblPr/>
    <w:tblStylePr w:type="firstRow">
      <w:tblPr/>
      <w:tcPr>
        <w:shd w:val="clear" w:color="auto" w:fill="E6E6E6"/>
      </w:tcPr>
    </w:tblStylePr>
    <w:tblStylePr w:type="firstCol">
      <w:tblPr>
        <w:tblCellMar>
          <w:top w:w="40" w:type="dxa"/>
          <w:left w:w="0" w:type="dxa"/>
          <w:bottom w:w="28" w:type="dxa"/>
          <w:right w:w="68" w:type="dxa"/>
        </w:tblCellMar>
      </w:tblPr>
      <w:tcPr>
        <w:tcMar>
          <w:top w:w="40" w:type="dxa"/>
          <w:left w:w="68" w:type="dxa"/>
          <w:bottom w:w="28" w:type="dxa"/>
          <w:right w:w="68" w:type="dxa"/>
        </w:tcMar>
      </w:tcPr>
    </w:tblStylePr>
    <w:tblStylePr w:type="lastCol">
      <w:tblPr>
        <w:tblCellMar>
          <w:top w:w="40" w:type="dxa"/>
          <w:left w:w="68" w:type="dxa"/>
          <w:bottom w:w="28" w:type="dxa"/>
          <w:right w:w="0" w:type="dxa"/>
        </w:tblCellMar>
      </w:tblPr>
      <w:tcPr>
        <w:tcMar>
          <w:top w:w="40" w:type="dxa"/>
          <w:left w:w="68" w:type="dxa"/>
          <w:bottom w:w="28" w:type="dxa"/>
          <w:right w:w="0" w:type="nil"/>
        </w:tcMar>
      </w:tcPr>
    </w:tblStylePr>
  </w:style>
  <w:style w:type="table" w:customStyle="1" w:styleId="Lighttable">
    <w:name w:val="Light table"/>
    <w:basedOn w:val="TableNormal"/>
    <w:uiPriority w:val="99"/>
    <w:rsid w:val="00230EA2"/>
    <w:pPr>
      <w:spacing w:line="240" w:lineRule="auto"/>
    </w:pPr>
    <w:rPr>
      <w:rFonts w:eastAsiaTheme="minorHAnsi" w:cstheme="minorBidi"/>
      <w:lang w:val="nl-NL"/>
    </w:rPr>
    <w:tblPr/>
    <w:tblStylePr w:type="firstCol">
      <w:tblPr>
        <w:tblCellMar>
          <w:top w:w="40" w:type="dxa"/>
          <w:left w:w="68" w:type="dxa"/>
          <w:bottom w:w="28" w:type="dxa"/>
          <w:right w:w="68" w:type="dxa"/>
        </w:tblCellMar>
      </w:tblPr>
    </w:tblStylePr>
    <w:tblStylePr w:type="lastCol">
      <w:tblPr>
        <w:tblCellMar>
          <w:top w:w="40" w:type="dxa"/>
          <w:left w:w="68" w:type="dxa"/>
          <w:bottom w:w="28" w:type="dxa"/>
          <w:right w:w="68" w:type="dxa"/>
        </w:tblCellMar>
      </w:tblPr>
    </w:tblStylePr>
  </w:style>
  <w:style w:type="table" w:customStyle="1" w:styleId="NogridTable">
    <w:name w:val="No grid Table"/>
    <w:basedOn w:val="TableNormal"/>
    <w:uiPriority w:val="99"/>
    <w:rsid w:val="00CC5011"/>
    <w:rPr>
      <w:rFonts w:ascii="Arial" w:eastAsiaTheme="minorHAnsi" w:hAnsi="Arial" w:cstheme="minorBidi"/>
      <w:lang w:val="nl-NL"/>
    </w:rPr>
    <w:tblPr/>
    <w:tcPr>
      <w:tcMar>
        <w:top w:w="40" w:type="dxa"/>
        <w:left w:w="68" w:type="dxa"/>
        <w:bottom w:w="28" w:type="dxa"/>
      </w:tcMar>
    </w:tcPr>
    <w:tblStylePr w:type="firstCol">
      <w:tblPr/>
      <w:tcPr>
        <w:tcMar>
          <w:top w:w="40" w:type="dxa"/>
          <w:left w:w="0" w:type="nil"/>
          <w:bottom w:w="28" w:type="dxa"/>
          <w:right w:w="68" w:type="dxa"/>
        </w:tcMar>
      </w:tcPr>
    </w:tblStylePr>
  </w:style>
  <w:style w:type="paragraph" w:customStyle="1" w:styleId="DOCTYPE">
    <w:name w:val="DOC_TYPE"/>
    <w:basedOn w:val="Ref"/>
    <w:link w:val="DOCTYPEChar"/>
    <w:qFormat/>
    <w:rsid w:val="00EE01D8"/>
    <w:pPr>
      <w:spacing w:after="0" w:line="360" w:lineRule="auto"/>
    </w:pPr>
    <w:rPr>
      <w:b/>
      <w:color w:val="8196A4"/>
      <w:sz w:val="44"/>
    </w:rPr>
  </w:style>
  <w:style w:type="character" w:customStyle="1" w:styleId="DOCTYPEChar">
    <w:name w:val="DOC_TYPE Char"/>
    <w:basedOn w:val="RefChar"/>
    <w:link w:val="DOCTYPE"/>
    <w:rsid w:val="00EE01D8"/>
    <w:rPr>
      <w:rFonts w:ascii="Arial" w:eastAsiaTheme="minorHAnsi" w:hAnsi="Arial" w:cs="Arial"/>
      <w:b/>
      <w:color w:val="8196A4"/>
      <w:sz w:val="44"/>
      <w:szCs w:val="20"/>
      <w:lang w:val="en-GB"/>
    </w:rPr>
  </w:style>
  <w:style w:type="paragraph" w:customStyle="1" w:styleId="CoverRefText">
    <w:name w:val="Cover_Ref_Text"/>
    <w:basedOn w:val="Dates"/>
    <w:link w:val="CoverRefTextChar"/>
    <w:qFormat/>
    <w:rsid w:val="00EE01D8"/>
    <w:pPr>
      <w:spacing w:after="0"/>
    </w:pPr>
    <w:rPr>
      <w:color w:val="355D6D"/>
      <w:sz w:val="18"/>
    </w:rPr>
  </w:style>
  <w:style w:type="character" w:customStyle="1" w:styleId="CoverRefTextChar">
    <w:name w:val="Cover_Ref_Text Char"/>
    <w:basedOn w:val="DatesChar"/>
    <w:link w:val="CoverRefText"/>
    <w:rsid w:val="00EE01D8"/>
    <w:rPr>
      <w:rFonts w:ascii="Arial" w:eastAsiaTheme="minorHAnsi" w:hAnsi="Arial" w:cs="Arial"/>
      <w:color w:val="355D6D"/>
      <w:sz w:val="18"/>
      <w:szCs w:val="20"/>
      <w:lang w:val="en-GB"/>
    </w:rPr>
  </w:style>
  <w:style w:type="paragraph" w:customStyle="1" w:styleId="ApprovalChangeLogTables">
    <w:name w:val="Approval_ChangeLog_Tables"/>
    <w:basedOn w:val="CoverRefText"/>
    <w:link w:val="ApprovalChangeLogTablesChar"/>
    <w:qFormat/>
    <w:rsid w:val="00EE01D8"/>
    <w:rPr>
      <w:color w:val="033142"/>
    </w:rPr>
  </w:style>
  <w:style w:type="character" w:customStyle="1" w:styleId="ApprovalChangeLogTablesChar">
    <w:name w:val="Approval_ChangeLog_Tables Char"/>
    <w:basedOn w:val="CoverRefTextChar"/>
    <w:link w:val="ApprovalChangeLogTables"/>
    <w:rsid w:val="00EE01D8"/>
    <w:rPr>
      <w:rFonts w:ascii="Arial" w:eastAsiaTheme="minorHAnsi" w:hAnsi="Arial" w:cs="Arial"/>
      <w:color w:val="033142"/>
      <w:sz w:val="18"/>
      <w:szCs w:val="20"/>
      <w:lang w:val="en-GB"/>
    </w:rPr>
  </w:style>
  <w:style w:type="paragraph" w:customStyle="1" w:styleId="Title3level">
    <w:name w:val="Title3_level"/>
    <w:basedOn w:val="Normal"/>
    <w:next w:val="Normal"/>
    <w:link w:val="Title3levelChar"/>
    <w:rsid w:val="00264767"/>
    <w:pPr>
      <w:framePr w:wrap="around" w:vAnchor="text" w:hAnchor="text" w:y="1"/>
      <w:numPr>
        <w:numId w:val="19"/>
      </w:numPr>
      <w:tabs>
        <w:tab w:val="left" w:pos="907"/>
      </w:tabs>
      <w:spacing w:before="240" w:after="240" w:line="240" w:lineRule="auto"/>
      <w:ind w:left="360"/>
      <w:outlineLvl w:val="2"/>
    </w:pPr>
    <w:rPr>
      <w:b/>
      <w:color w:val="335E6E"/>
      <w:sz w:val="26"/>
    </w:rPr>
  </w:style>
  <w:style w:type="character" w:customStyle="1" w:styleId="Title3levelChar">
    <w:name w:val="Title3_level Char"/>
    <w:basedOn w:val="DefaultParagraphFont"/>
    <w:link w:val="Title3level"/>
    <w:rsid w:val="00264767"/>
    <w:rPr>
      <w:rFonts w:ascii="Arial" w:eastAsiaTheme="minorHAnsi" w:hAnsi="Arial" w:cstheme="minorBidi"/>
      <w:b/>
      <w:color w:val="335E6E"/>
      <w:sz w:val="26"/>
      <w:szCs w:val="22"/>
      <w:lang w:val="en-GB"/>
    </w:rPr>
  </w:style>
  <w:style w:type="paragraph" w:customStyle="1" w:styleId="Address">
    <w:name w:val="Address"/>
    <w:basedOn w:val="Normal"/>
    <w:link w:val="AddressChar"/>
    <w:qFormat/>
    <w:rsid w:val="008E3812"/>
    <w:pPr>
      <w:tabs>
        <w:tab w:val="center" w:pos="5103"/>
        <w:tab w:val="right" w:pos="9923"/>
      </w:tabs>
      <w:spacing w:after="0" w:line="240" w:lineRule="auto"/>
      <w:jc w:val="right"/>
    </w:pPr>
    <w:rPr>
      <w:color w:val="033142"/>
      <w:sz w:val="16"/>
    </w:rPr>
  </w:style>
  <w:style w:type="character" w:customStyle="1" w:styleId="AddressChar">
    <w:name w:val="Address Char"/>
    <w:basedOn w:val="DefaultParagraphFont"/>
    <w:link w:val="Address"/>
    <w:rsid w:val="008E3812"/>
    <w:rPr>
      <w:rFonts w:ascii="Arial" w:eastAsiaTheme="minorHAnsi" w:hAnsi="Arial" w:cstheme="minorBidi"/>
      <w:color w:val="033142"/>
      <w:sz w:val="16"/>
      <w:szCs w:val="22"/>
      <w:lang w:val="en-GB"/>
    </w:rPr>
  </w:style>
  <w:style w:type="paragraph" w:customStyle="1" w:styleId="Dates">
    <w:name w:val="Dates"/>
    <w:basedOn w:val="Normal"/>
    <w:link w:val="DatesChar"/>
    <w:qFormat/>
    <w:rsid w:val="00EE01D8"/>
    <w:pPr>
      <w:spacing w:line="360" w:lineRule="auto"/>
    </w:pPr>
    <w:rPr>
      <w:rFonts w:cs="Arial"/>
      <w:color w:val="033142"/>
      <w:szCs w:val="20"/>
    </w:rPr>
  </w:style>
  <w:style w:type="character" w:customStyle="1" w:styleId="DatesChar">
    <w:name w:val="Dates Char"/>
    <w:basedOn w:val="DefaultParagraphFont"/>
    <w:link w:val="Dates"/>
    <w:rsid w:val="00EE01D8"/>
    <w:rPr>
      <w:rFonts w:ascii="Arial" w:eastAsiaTheme="minorHAnsi" w:hAnsi="Arial" w:cs="Arial"/>
      <w:color w:val="033142"/>
      <w:sz w:val="22"/>
      <w:szCs w:val="20"/>
      <w:lang w:val="en-GB"/>
    </w:rPr>
  </w:style>
  <w:style w:type="paragraph" w:customStyle="1" w:styleId="Body">
    <w:name w:val="Body"/>
    <w:basedOn w:val="Normal"/>
    <w:link w:val="BodyChar"/>
    <w:qFormat/>
    <w:rsid w:val="00553E61"/>
    <w:pPr>
      <w:spacing w:after="0" w:line="360" w:lineRule="auto"/>
      <w:jc w:val="both"/>
    </w:pPr>
    <w:rPr>
      <w:rFonts w:cs="Arial"/>
      <w:color w:val="000000" w:themeColor="text1"/>
      <w:szCs w:val="24"/>
    </w:rPr>
  </w:style>
  <w:style w:type="character" w:customStyle="1" w:styleId="BodyChar">
    <w:name w:val="Body Char"/>
    <w:basedOn w:val="DefaultParagraphFont"/>
    <w:link w:val="Body"/>
    <w:rsid w:val="00553E61"/>
    <w:rPr>
      <w:rFonts w:ascii="Arial" w:eastAsiaTheme="minorHAnsi" w:hAnsi="Arial" w:cs="Arial"/>
      <w:color w:val="000000" w:themeColor="text1"/>
      <w:lang w:val="en-GB"/>
    </w:rPr>
  </w:style>
  <w:style w:type="paragraph" w:customStyle="1" w:styleId="Ref">
    <w:name w:val="Ref"/>
    <w:basedOn w:val="Normal"/>
    <w:link w:val="RefChar"/>
    <w:qFormat/>
    <w:rsid w:val="00EE01D8"/>
    <w:rPr>
      <w:rFonts w:cs="Arial"/>
      <w:color w:val="335E6E"/>
      <w:sz w:val="20"/>
      <w:szCs w:val="20"/>
    </w:rPr>
  </w:style>
  <w:style w:type="character" w:customStyle="1" w:styleId="RefChar">
    <w:name w:val="Ref Char"/>
    <w:basedOn w:val="DefaultParagraphFont"/>
    <w:link w:val="Ref"/>
    <w:rsid w:val="00EE01D8"/>
    <w:rPr>
      <w:rFonts w:ascii="Arial" w:eastAsiaTheme="minorHAnsi" w:hAnsi="Arial" w:cs="Arial"/>
      <w:color w:val="335E6E"/>
      <w:sz w:val="20"/>
      <w:szCs w:val="20"/>
      <w:lang w:val="en-GB"/>
    </w:rPr>
  </w:style>
  <w:style w:type="paragraph" w:customStyle="1" w:styleId="Heading">
    <w:name w:val="Heading"/>
    <w:basedOn w:val="Normal"/>
    <w:link w:val="HeadingChar"/>
    <w:rsid w:val="00EE01D8"/>
    <w:pPr>
      <w:spacing w:line="360" w:lineRule="auto"/>
    </w:pPr>
    <w:rPr>
      <w:rFonts w:cs="Arial"/>
      <w:b/>
      <w:color w:val="355D6D"/>
      <w:szCs w:val="24"/>
    </w:rPr>
  </w:style>
  <w:style w:type="character" w:customStyle="1" w:styleId="HeadingChar">
    <w:name w:val="Heading Char"/>
    <w:basedOn w:val="DefaultParagraphFont"/>
    <w:link w:val="Heading"/>
    <w:rsid w:val="00EE01D8"/>
    <w:rPr>
      <w:rFonts w:ascii="Arial" w:eastAsiaTheme="minorHAnsi" w:hAnsi="Arial" w:cs="Arial"/>
      <w:b/>
      <w:color w:val="355D6D"/>
      <w:lang w:val="en-GB"/>
    </w:rPr>
  </w:style>
  <w:style w:type="paragraph" w:customStyle="1" w:styleId="HeadingCover">
    <w:name w:val="Heading_Cover"/>
    <w:basedOn w:val="DOCTYPE"/>
    <w:link w:val="HeadingCoverChar"/>
    <w:rsid w:val="007C654E"/>
    <w:rPr>
      <w:caps/>
      <w:color w:val="335E6E"/>
      <w:sz w:val="28"/>
    </w:rPr>
  </w:style>
  <w:style w:type="character" w:customStyle="1" w:styleId="HeadingCoverChar">
    <w:name w:val="Heading_Cover Char"/>
    <w:basedOn w:val="DOCTYPEChar"/>
    <w:link w:val="HeadingCover"/>
    <w:rsid w:val="007C654E"/>
    <w:rPr>
      <w:rFonts w:ascii="Arial" w:eastAsiaTheme="minorHAnsi" w:hAnsi="Arial" w:cs="Arial"/>
      <w:b/>
      <w:caps/>
      <w:color w:val="335E6E"/>
      <w:sz w:val="28"/>
      <w:szCs w:val="20"/>
      <w:lang w:val="en-GB"/>
    </w:rPr>
  </w:style>
  <w:style w:type="paragraph" w:customStyle="1" w:styleId="Style2">
    <w:name w:val="Style2"/>
    <w:basedOn w:val="Body"/>
    <w:link w:val="Style2Char"/>
    <w:qFormat/>
    <w:rsid w:val="00A8682E"/>
    <w:pPr>
      <w:spacing w:before="240" w:after="240"/>
      <w:ind w:left="907" w:hanging="907"/>
      <w:jc w:val="left"/>
      <w:outlineLvl w:val="1"/>
    </w:pPr>
    <w:rPr>
      <w:b/>
      <w:color w:val="003249"/>
      <w:sz w:val="28"/>
    </w:rPr>
  </w:style>
  <w:style w:type="character" w:customStyle="1" w:styleId="Style2Char">
    <w:name w:val="Style2 Char"/>
    <w:basedOn w:val="BodyChar"/>
    <w:link w:val="Style2"/>
    <w:rsid w:val="00A8682E"/>
    <w:rPr>
      <w:rFonts w:ascii="Arial" w:eastAsiaTheme="minorHAnsi" w:hAnsi="Arial" w:cs="Arial"/>
      <w:b/>
      <w:color w:val="003249"/>
      <w:sz w:val="28"/>
      <w:lang w:val="en-GB"/>
    </w:rPr>
  </w:style>
  <w:style w:type="paragraph" w:customStyle="1" w:styleId="Heading01">
    <w:name w:val="Heading01"/>
    <w:basedOn w:val="Style2"/>
    <w:next w:val="Body"/>
    <w:link w:val="Heading01Char"/>
    <w:qFormat/>
    <w:rsid w:val="0078349F"/>
    <w:pPr>
      <w:numPr>
        <w:numId w:val="16"/>
      </w:numPr>
      <w:ind w:left="357" w:hanging="357"/>
      <w:outlineLvl w:val="9"/>
    </w:pPr>
    <w:rPr>
      <w:caps/>
      <w:color w:val="335E6D"/>
      <w:sz w:val="32"/>
    </w:rPr>
  </w:style>
  <w:style w:type="character" w:customStyle="1" w:styleId="Heading01Char">
    <w:name w:val="Heading01 Char"/>
    <w:basedOn w:val="Style2Char"/>
    <w:link w:val="Heading01"/>
    <w:rsid w:val="0078349F"/>
    <w:rPr>
      <w:rFonts w:ascii="Arial" w:eastAsiaTheme="minorHAnsi" w:hAnsi="Arial" w:cs="Arial"/>
      <w:b/>
      <w:caps/>
      <w:color w:val="335E6D"/>
      <w:sz w:val="32"/>
      <w:lang w:val="en-GB"/>
    </w:rPr>
  </w:style>
  <w:style w:type="paragraph" w:customStyle="1" w:styleId="Heading02">
    <w:name w:val="Heading02"/>
    <w:basedOn w:val="Style2"/>
    <w:next w:val="Body"/>
    <w:link w:val="Heading02Char"/>
    <w:qFormat/>
    <w:rsid w:val="0078349F"/>
    <w:pPr>
      <w:numPr>
        <w:ilvl w:val="1"/>
        <w:numId w:val="16"/>
      </w:numPr>
      <w:ind w:left="544" w:hanging="544"/>
    </w:pPr>
  </w:style>
  <w:style w:type="character" w:customStyle="1" w:styleId="Heading02Char">
    <w:name w:val="Heading02 Char"/>
    <w:basedOn w:val="Style2Char"/>
    <w:link w:val="Heading02"/>
    <w:rsid w:val="0078349F"/>
    <w:rPr>
      <w:rFonts w:ascii="Arial" w:eastAsiaTheme="minorHAnsi" w:hAnsi="Arial" w:cs="Arial"/>
      <w:b/>
      <w:color w:val="003249"/>
      <w:sz w:val="28"/>
      <w:lang w:val="en-GB"/>
    </w:rPr>
  </w:style>
  <w:style w:type="paragraph" w:customStyle="1" w:styleId="Heading03">
    <w:name w:val="Heading03"/>
    <w:basedOn w:val="Style2"/>
    <w:next w:val="Body"/>
    <w:link w:val="Heading03Char"/>
    <w:qFormat/>
    <w:rsid w:val="0078349F"/>
    <w:pPr>
      <w:numPr>
        <w:ilvl w:val="2"/>
        <w:numId w:val="16"/>
      </w:numPr>
      <w:ind w:left="720" w:hanging="720"/>
    </w:pPr>
    <w:rPr>
      <w:i/>
      <w:color w:val="335E6E"/>
      <w:sz w:val="26"/>
      <w:szCs w:val="26"/>
    </w:rPr>
  </w:style>
  <w:style w:type="character" w:customStyle="1" w:styleId="Heading03Char">
    <w:name w:val="Heading03 Char"/>
    <w:basedOn w:val="Style2Char"/>
    <w:link w:val="Heading03"/>
    <w:rsid w:val="0078349F"/>
    <w:rPr>
      <w:rFonts w:ascii="Arial" w:eastAsiaTheme="minorHAnsi" w:hAnsi="Arial" w:cs="Arial"/>
      <w:b/>
      <w:i/>
      <w:color w:val="335E6E"/>
      <w:sz w:val="26"/>
      <w:szCs w:val="26"/>
      <w:lang w:val="en-GB"/>
    </w:rPr>
  </w:style>
  <w:style w:type="paragraph" w:customStyle="1" w:styleId="Heading04">
    <w:name w:val="Heading04"/>
    <w:basedOn w:val="Style2"/>
    <w:next w:val="Body"/>
    <w:link w:val="Heading04Char"/>
    <w:qFormat/>
    <w:rsid w:val="0078349F"/>
    <w:pPr>
      <w:numPr>
        <w:ilvl w:val="3"/>
        <w:numId w:val="16"/>
      </w:numPr>
      <w:ind w:left="868" w:hanging="868"/>
    </w:pPr>
    <w:rPr>
      <w:sz w:val="24"/>
    </w:rPr>
  </w:style>
  <w:style w:type="character" w:customStyle="1" w:styleId="Heading04Char">
    <w:name w:val="Heading04 Char"/>
    <w:basedOn w:val="Style2Char"/>
    <w:link w:val="Heading04"/>
    <w:rsid w:val="0078349F"/>
    <w:rPr>
      <w:rFonts w:ascii="Arial" w:eastAsiaTheme="minorHAnsi" w:hAnsi="Arial" w:cs="Arial"/>
      <w:b/>
      <w:color w:val="003249"/>
      <w:sz w:val="28"/>
      <w:lang w:val="en-GB"/>
    </w:rPr>
  </w:style>
  <w:style w:type="paragraph" w:customStyle="1" w:styleId="Heading05">
    <w:name w:val="Heading05"/>
    <w:basedOn w:val="Style2"/>
    <w:next w:val="Body"/>
    <w:link w:val="Heading05Char"/>
    <w:qFormat/>
    <w:rsid w:val="0078349F"/>
    <w:pPr>
      <w:numPr>
        <w:ilvl w:val="4"/>
        <w:numId w:val="16"/>
      </w:numPr>
      <w:ind w:left="1066" w:hanging="1066"/>
    </w:pPr>
    <w:rPr>
      <w:i/>
      <w:sz w:val="24"/>
    </w:rPr>
  </w:style>
  <w:style w:type="character" w:customStyle="1" w:styleId="Heading05Char">
    <w:name w:val="Heading05 Char"/>
    <w:basedOn w:val="Style2Char"/>
    <w:link w:val="Heading05"/>
    <w:rsid w:val="0078349F"/>
    <w:rPr>
      <w:rFonts w:ascii="Arial" w:eastAsiaTheme="minorHAnsi" w:hAnsi="Arial" w:cs="Arial"/>
      <w:b/>
      <w:i/>
      <w:color w:val="003249"/>
      <w:sz w:val="28"/>
      <w:lang w:val="en-GB"/>
    </w:rPr>
  </w:style>
  <w:style w:type="character" w:customStyle="1" w:styleId="TableofFiguresChar">
    <w:name w:val="Table of Figures Char"/>
    <w:basedOn w:val="DefaultParagraphFont"/>
    <w:link w:val="TableofFigures"/>
    <w:uiPriority w:val="99"/>
    <w:semiHidden/>
    <w:rsid w:val="00EE01D8"/>
    <w:rPr>
      <w:rFonts w:asciiTheme="minorHAnsi" w:eastAsiaTheme="minorHAnsi" w:hAnsiTheme="minorHAnsi" w:cstheme="minorBidi"/>
      <w:sz w:val="22"/>
      <w:szCs w:val="22"/>
      <w:lang w:val="en-GB"/>
    </w:rPr>
  </w:style>
  <w:style w:type="paragraph" w:customStyle="1" w:styleId="Style1">
    <w:name w:val="Style1"/>
    <w:basedOn w:val="Normal"/>
    <w:link w:val="Style1Char"/>
    <w:qFormat/>
    <w:rsid w:val="008E3812"/>
    <w:pPr>
      <w:spacing w:after="100"/>
    </w:pPr>
  </w:style>
  <w:style w:type="character" w:customStyle="1" w:styleId="Style1Char">
    <w:name w:val="Style1 Char"/>
    <w:basedOn w:val="DefaultParagraphFont"/>
    <w:link w:val="Style1"/>
    <w:rsid w:val="008E3812"/>
    <w:rPr>
      <w:rFonts w:ascii="Arial" w:eastAsiaTheme="minorHAnsi" w:hAnsi="Arial" w:cstheme="minorBidi"/>
      <w:sz w:val="22"/>
      <w:szCs w:val="22"/>
      <w:lang w:val="en-GB"/>
    </w:rPr>
  </w:style>
  <w:style w:type="paragraph" w:customStyle="1" w:styleId="TABLE">
    <w:name w:val="TABLE"/>
    <w:basedOn w:val="TableofFigures"/>
    <w:link w:val="TABLEChar"/>
    <w:qFormat/>
    <w:rsid w:val="00553E61"/>
    <w:pPr>
      <w:spacing w:line="240" w:lineRule="auto"/>
    </w:pPr>
    <w:rPr>
      <w:rFonts w:cs="Arial"/>
      <w:color w:val="335E6E"/>
    </w:rPr>
  </w:style>
  <w:style w:type="character" w:customStyle="1" w:styleId="TABLEChar">
    <w:name w:val="TABLE Char"/>
    <w:basedOn w:val="TableofFiguresChar"/>
    <w:link w:val="TABLE"/>
    <w:rsid w:val="00553E61"/>
    <w:rPr>
      <w:rFonts w:ascii="Arial" w:eastAsiaTheme="minorHAnsi" w:hAnsi="Arial" w:cs="Arial"/>
      <w:color w:val="335E6E"/>
      <w:sz w:val="22"/>
      <w:szCs w:val="22"/>
      <w:lang w:val="en-GB"/>
    </w:rPr>
  </w:style>
  <w:style w:type="paragraph" w:customStyle="1" w:styleId="Title1">
    <w:name w:val="Title1"/>
    <w:basedOn w:val="Heading1"/>
    <w:next w:val="Normal"/>
    <w:link w:val="Title1Char"/>
    <w:rsid w:val="00A8682E"/>
    <w:pPr>
      <w:numPr>
        <w:numId w:val="17"/>
      </w:numPr>
      <w:ind w:left="360"/>
    </w:pPr>
    <w:rPr>
      <w:b/>
      <w:caps/>
      <w:color w:val="335E6E"/>
    </w:rPr>
  </w:style>
  <w:style w:type="character" w:customStyle="1" w:styleId="Title1Char">
    <w:name w:val="Title1 Char"/>
    <w:basedOn w:val="Heading1Char"/>
    <w:link w:val="Title1"/>
    <w:rsid w:val="00A8682E"/>
    <w:rPr>
      <w:rFonts w:ascii="Arial" w:eastAsiaTheme="majorEastAsia" w:hAnsi="Arial" w:cstheme="majorBidi"/>
      <w:b/>
      <w:caps/>
      <w:color w:val="335E6E"/>
      <w:sz w:val="32"/>
      <w:szCs w:val="32"/>
      <w:lang w:val="en-GB"/>
    </w:rPr>
  </w:style>
  <w:style w:type="paragraph" w:customStyle="1" w:styleId="Title2level">
    <w:name w:val="Title2level"/>
    <w:basedOn w:val="Normal"/>
    <w:next w:val="Normal"/>
    <w:link w:val="Title2levelChar"/>
    <w:rsid w:val="00264767"/>
    <w:pPr>
      <w:numPr>
        <w:numId w:val="18"/>
      </w:numPr>
      <w:spacing w:after="240" w:line="360" w:lineRule="auto"/>
      <w:outlineLvl w:val="1"/>
    </w:pPr>
    <w:rPr>
      <w:color w:val="335E6E"/>
    </w:rPr>
  </w:style>
  <w:style w:type="character" w:customStyle="1" w:styleId="Title2levelChar">
    <w:name w:val="Title2level Char"/>
    <w:basedOn w:val="Title1Char"/>
    <w:link w:val="Title2level"/>
    <w:rsid w:val="00264767"/>
    <w:rPr>
      <w:rFonts w:ascii="Arial" w:eastAsiaTheme="minorHAnsi" w:hAnsi="Arial" w:cstheme="minorBidi"/>
      <w:b w:val="0"/>
      <w:caps w:val="0"/>
      <w:color w:val="335E6E"/>
      <w:sz w:val="3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4E"/>
    <w:rPr>
      <w:rFonts w:ascii="Arial" w:eastAsiaTheme="majorEastAsia" w:hAnsi="Arial" w:cstheme="majorBidi"/>
      <w:color w:val="243F60" w:themeColor="accent1" w:themeShade="7F"/>
      <w:szCs w:val="22"/>
      <w:lang w:val="en-GB"/>
    </w:rPr>
  </w:style>
  <w:style w:type="table" w:styleId="TableGridLight">
    <w:name w:val="Grid Table Light"/>
    <w:basedOn w:val="TableNormal"/>
    <w:uiPriority w:val="40"/>
    <w:rsid w:val="00CC5011"/>
    <w:pPr>
      <w:spacing w:line="240" w:lineRule="auto"/>
    </w:pPr>
    <w:rPr>
      <w:rFonts w:ascii="Arial" w:hAnsi="Arial"/>
    </w:rPr>
    <w:tblPr/>
  </w:style>
  <w:style w:type="table" w:styleId="PlainTable1">
    <w:name w:val="Plain Table 1"/>
    <w:basedOn w:val="TableNormal"/>
    <w:uiPriority w:val="41"/>
    <w:rsid w:val="00CC5011"/>
    <w:pPr>
      <w:spacing w:line="240" w:lineRule="auto"/>
    </w:pPr>
    <w:rPr>
      <w:rFonts w:ascii="Arial" w:hAnsi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5011"/>
    <w:pPr>
      <w:spacing w:line="240" w:lineRule="auto"/>
    </w:pPr>
    <w:rPr>
      <w:rFonts w:ascii="Arial" w:hAnsi="Ari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5011"/>
    <w:pPr>
      <w:spacing w:line="240" w:lineRule="auto"/>
    </w:pPr>
    <w:rPr>
      <w:rFonts w:ascii="Arial" w:hAnsi="Arial"/>
    </w:rPr>
    <w:tblPr>
      <w:tblStyleRowBandSize w:val="1"/>
      <w:tblStyleColBandSize w:val="1"/>
    </w:tblPr>
    <w:tcPr>
      <w:tcBorders>
        <w:right w:val="single" w:sz="4" w:space="0" w:color="7F7F7F" w:themeColor="text1" w:themeTint="80"/>
      </w:tcBorders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5011"/>
    <w:pPr>
      <w:spacing w:line="240" w:lineRule="auto"/>
    </w:pPr>
    <w:rPr>
      <w:rFonts w:ascii="Arial" w:hAnsi="Arial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CC5011"/>
    <w:pPr>
      <w:spacing w:line="240" w:lineRule="auto"/>
    </w:pPr>
    <w:rPr>
      <w:rFonts w:ascii="Arial" w:hAnsi="Arial"/>
    </w:r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CC5011"/>
    <w:pPr>
      <w:spacing w:line="240" w:lineRule="auto"/>
    </w:pPr>
    <w:rPr>
      <w:rFonts w:ascii="Arial" w:hAnsi="Ari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B3983"/>
    <w:pPr>
      <w:spacing w:after="1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222E7F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222E7F"/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B3983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A08BF"/>
    <w:pPr>
      <w:tabs>
        <w:tab w:val="right" w:leader="dot" w:pos="9912"/>
      </w:tabs>
      <w:spacing w:after="100"/>
      <w:ind w:left="240"/>
    </w:pPr>
    <w:rPr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B3983"/>
    <w:pPr>
      <w:spacing w:after="100"/>
      <w:ind w:left="48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B3983"/>
    <w:pPr>
      <w:spacing w:after="100"/>
      <w:ind w:left="72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B3983"/>
    <w:pPr>
      <w:spacing w:after="100"/>
      <w:ind w:left="960"/>
    </w:pPr>
    <w:rPr>
      <w:sz w:val="22"/>
    </w:rPr>
  </w:style>
  <w:style w:type="character" w:customStyle="1" w:styleId="FootnoteTextChar">
    <w:name w:val="Footnote Text Char"/>
    <w:basedOn w:val="DefaultParagraphFont"/>
    <w:link w:val="FootnoteText"/>
    <w:semiHidden/>
    <w:rsid w:val="00D40F58"/>
    <w:rPr>
      <w:rFonts w:ascii="Arial" w:eastAsiaTheme="minorHAnsi" w:hAnsi="Arial" w:cstheme="minorBidi"/>
      <w:sz w:val="20"/>
      <w:szCs w:val="20"/>
      <w:lang w:val="it-IT"/>
    </w:rPr>
  </w:style>
  <w:style w:type="character" w:customStyle="1" w:styleId="objecttitle">
    <w:name w:val="objecttitle"/>
    <w:basedOn w:val="DefaultParagraphFont"/>
    <w:rsid w:val="00B13A08"/>
  </w:style>
  <w:style w:type="paragraph" w:styleId="Revision">
    <w:name w:val="Revision"/>
    <w:hidden/>
    <w:uiPriority w:val="99"/>
    <w:semiHidden/>
    <w:rsid w:val="00A308F4"/>
    <w:pPr>
      <w:spacing w:line="240" w:lineRule="auto"/>
    </w:pPr>
    <w:rPr>
      <w:rFonts w:ascii="Arial" w:eastAsiaTheme="minorHAnsi" w:hAnsi="Arial" w:cstheme="minorBidi"/>
      <w:szCs w:val="22"/>
      <w:lang w:val="en-GB"/>
    </w:rPr>
  </w:style>
  <w:style w:type="character" w:customStyle="1" w:styleId="Data2">
    <w:name w:val="Data2"/>
    <w:basedOn w:val="DefaultParagraphFont"/>
    <w:uiPriority w:val="19"/>
    <w:qFormat/>
    <w:rsid w:val="00964322"/>
    <w:rPr>
      <w:rFonts w:ascii="Georgia" w:hAnsi="Georgia"/>
      <w:b w:val="0"/>
      <w:sz w:val="18"/>
    </w:rPr>
  </w:style>
  <w:style w:type="character" w:customStyle="1" w:styleId="ui-provider">
    <w:name w:val="ui-provider"/>
    <w:basedOn w:val="DefaultParagraphFont"/>
    <w:rsid w:val="00912056"/>
  </w:style>
  <w:style w:type="character" w:customStyle="1" w:styleId="fabric-text-color-mark">
    <w:name w:val="fabric-text-color-mark"/>
    <w:basedOn w:val="DefaultParagraphFont"/>
    <w:rsid w:val="00232505"/>
  </w:style>
  <w:style w:type="paragraph" w:styleId="ListParagraph">
    <w:name w:val="List Paragraph"/>
    <w:basedOn w:val="Normal"/>
    <w:uiPriority w:val="34"/>
    <w:qFormat/>
    <w:rsid w:val="005D50B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4574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2C63B3"/>
  </w:style>
  <w:style w:type="character" w:customStyle="1" w:styleId="eop">
    <w:name w:val="eop"/>
    <w:basedOn w:val="DefaultParagraphFont"/>
    <w:rsid w:val="002C63B3"/>
  </w:style>
  <w:style w:type="character" w:styleId="Mention">
    <w:name w:val="Mention"/>
    <w:basedOn w:val="DefaultParagraphFont"/>
    <w:uiPriority w:val="99"/>
    <w:unhideWhenUsed/>
    <w:rsid w:val="008F054F"/>
    <w:rPr>
      <w:color w:val="2B579A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4"/>
    <w:rsid w:val="00125DF6"/>
    <w:rPr>
      <w:rFonts w:ascii="Arial" w:eastAsiaTheme="minorHAnsi" w:hAnsi="Arial" w:cstheme="minorBidi"/>
      <w:b/>
      <w:bCs/>
      <w:i/>
      <w:iCs/>
      <w:szCs w:val="26"/>
      <w:lang w:val="en-GB"/>
    </w:rPr>
  </w:style>
  <w:style w:type="character" w:customStyle="1" w:styleId="Heading7Char">
    <w:name w:val="Heading 7 Char"/>
    <w:basedOn w:val="DefaultParagraphFont"/>
    <w:link w:val="Heading7"/>
    <w:semiHidden/>
    <w:rsid w:val="00125DF6"/>
    <w:rPr>
      <w:rFonts w:ascii="Arial" w:eastAsiaTheme="minorHAnsi" w:hAnsi="Arial" w:cstheme="minorBidi"/>
      <w:i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semiHidden/>
    <w:rsid w:val="00125DF6"/>
    <w:rPr>
      <w:rFonts w:ascii="Arial" w:eastAsiaTheme="minorHAnsi" w:hAnsi="Arial" w:cstheme="minorBidi"/>
      <w:iCs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semiHidden/>
    <w:rsid w:val="00125DF6"/>
    <w:rPr>
      <w:rFonts w:ascii="Arial" w:eastAsiaTheme="minorHAnsi" w:hAnsi="Arial" w:cs="Arial"/>
      <w:i/>
      <w:szCs w:val="22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125DF6"/>
    <w:pPr>
      <w:spacing w:line="240" w:lineRule="auto"/>
    </w:pPr>
    <w:rPr>
      <w:rFonts w:ascii="Aptos" w:eastAsia="Aptos" w:hAnsi="Aptos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ATable1">
    <w:name w:val="ESA Table1"/>
    <w:basedOn w:val="TableNormal"/>
    <w:uiPriority w:val="99"/>
    <w:rsid w:val="00125DF6"/>
    <w:pPr>
      <w:spacing w:line="240" w:lineRule="auto"/>
    </w:pPr>
    <w:rPr>
      <w:rFonts w:eastAsia="Aptos"/>
      <w:lang w:val="nl-NL"/>
    </w:rPr>
    <w:tblPr>
      <w:tblInd w:w="68" w:type="dxa"/>
      <w:tblBorders>
        <w:top w:val="single" w:sz="12" w:space="0" w:color="auto"/>
        <w:bottom w:val="single" w:sz="12" w:space="0" w:color="auto"/>
        <w:insideH w:val="single" w:sz="12" w:space="0" w:color="auto"/>
        <w:insideV w:val="single" w:sz="2" w:space="0" w:color="auto"/>
      </w:tblBorders>
      <w:tblCellMar>
        <w:top w:w="40" w:type="dxa"/>
        <w:left w:w="68" w:type="dxa"/>
        <w:bottom w:w="28" w:type="dxa"/>
        <w:right w:w="68" w:type="dxa"/>
      </w:tblCellMar>
    </w:tblPr>
    <w:tblStylePr w:type="firstRow">
      <w:tblPr/>
      <w:tcPr>
        <w:shd w:val="clear" w:color="auto" w:fill="E6E6E6"/>
      </w:tcPr>
    </w:tblStylePr>
    <w:tblStylePr w:type="firstCol">
      <w:tblPr>
        <w:tblCellMar>
          <w:top w:w="40" w:type="dxa"/>
          <w:left w:w="0" w:type="dxa"/>
          <w:bottom w:w="28" w:type="dxa"/>
          <w:right w:w="68" w:type="dxa"/>
        </w:tblCellMar>
      </w:tblPr>
      <w:tcPr>
        <w:tcMar>
          <w:top w:w="40" w:type="dxa"/>
          <w:left w:w="68" w:type="dxa"/>
          <w:bottom w:w="28" w:type="dxa"/>
          <w:right w:w="68" w:type="dxa"/>
        </w:tcMar>
      </w:tcPr>
    </w:tblStylePr>
    <w:tblStylePr w:type="lastCol">
      <w:tblPr>
        <w:tblCellMar>
          <w:top w:w="40" w:type="dxa"/>
          <w:left w:w="68" w:type="dxa"/>
          <w:bottom w:w="28" w:type="dxa"/>
          <w:right w:w="0" w:type="dxa"/>
        </w:tblCellMar>
      </w:tblPr>
      <w:tcPr>
        <w:tcMar>
          <w:top w:w="40" w:type="dxa"/>
          <w:left w:w="68" w:type="dxa"/>
          <w:bottom w:w="28" w:type="dxa"/>
          <w:right w:w="0" w:type="nil"/>
        </w:tcMar>
      </w:tcPr>
    </w:tblStylePr>
  </w:style>
  <w:style w:type="table" w:customStyle="1" w:styleId="Lighttable1">
    <w:name w:val="Light table1"/>
    <w:basedOn w:val="TableNormal"/>
    <w:uiPriority w:val="99"/>
    <w:rsid w:val="00125DF6"/>
    <w:pPr>
      <w:spacing w:line="240" w:lineRule="auto"/>
    </w:pPr>
    <w:rPr>
      <w:rFonts w:eastAsia="Aptos"/>
      <w:lang w:val="nl-NL"/>
    </w:rPr>
    <w:tblPr>
      <w:tblInd w:w="68" w:type="dxa"/>
      <w:tblBorders>
        <w:insideH w:val="single" w:sz="2" w:space="0" w:color="auto"/>
      </w:tblBorders>
      <w:tblCellMar>
        <w:top w:w="40" w:type="dxa"/>
        <w:left w:w="68" w:type="dxa"/>
        <w:bottom w:w="28" w:type="dxa"/>
        <w:right w:w="68" w:type="dxa"/>
      </w:tblCellMar>
    </w:tblPr>
    <w:tblStylePr w:type="firstCol">
      <w:tblPr>
        <w:tblCellMar>
          <w:top w:w="40" w:type="dxa"/>
          <w:left w:w="68" w:type="dxa"/>
          <w:bottom w:w="28" w:type="dxa"/>
          <w:right w:w="68" w:type="dxa"/>
        </w:tblCellMar>
      </w:tblPr>
    </w:tblStylePr>
    <w:tblStylePr w:type="lastCol">
      <w:tblPr>
        <w:tblCellMar>
          <w:top w:w="40" w:type="dxa"/>
          <w:left w:w="68" w:type="dxa"/>
          <w:bottom w:w="28" w:type="dxa"/>
          <w:right w:w="68" w:type="dxa"/>
        </w:tblCellMar>
      </w:tblPr>
    </w:tblStylePr>
  </w:style>
  <w:style w:type="table" w:customStyle="1" w:styleId="NogridTable1">
    <w:name w:val="No grid Table1"/>
    <w:basedOn w:val="TableNormal"/>
    <w:uiPriority w:val="99"/>
    <w:rsid w:val="00125DF6"/>
    <w:rPr>
      <w:rFonts w:ascii="Arial" w:eastAsia="Aptos" w:hAnsi="Arial"/>
      <w:lang w:val="nl-NL"/>
    </w:rPr>
    <w:tblPr>
      <w:tblInd w:w="68" w:type="dxa"/>
      <w:tblCellMar>
        <w:top w:w="40" w:type="dxa"/>
        <w:left w:w="68" w:type="dxa"/>
        <w:bottom w:w="28" w:type="dxa"/>
        <w:right w:w="68" w:type="dxa"/>
      </w:tblCellMar>
    </w:tblPr>
    <w:tblStylePr w:type="firstCol">
      <w:tblPr/>
      <w:tcPr>
        <w:tcMar>
          <w:top w:w="40" w:type="dxa"/>
          <w:left w:w="0" w:type="nil"/>
          <w:bottom w:w="28" w:type="dxa"/>
          <w:right w:w="68" w:type="dxa"/>
        </w:tcMar>
      </w:tcPr>
    </w:tblStylePr>
    <w:tblStylePr w:type="lastCol">
      <w:tblPr/>
      <w:tcPr>
        <w:tcMar>
          <w:top w:w="40" w:type="dxa"/>
          <w:left w:w="68" w:type="dxa"/>
          <w:bottom w:w="28" w:type="dxa"/>
          <w:right w:w="0" w:type="nil"/>
        </w:tcMar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125DF6"/>
    <w:pPr>
      <w:spacing w:line="240" w:lineRule="auto"/>
    </w:pPr>
    <w:rPr>
      <w:rFonts w:ascii="Arial" w:hAnsi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31">
    <w:name w:val="Plain Table 31"/>
    <w:basedOn w:val="TableNormal"/>
    <w:next w:val="PlainTable3"/>
    <w:uiPriority w:val="43"/>
    <w:rsid w:val="00125DF6"/>
    <w:pPr>
      <w:spacing w:line="240" w:lineRule="auto"/>
    </w:pPr>
    <w:rPr>
      <w:rFonts w:ascii="Arial" w:hAnsi="Ari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125DF6"/>
    <w:pPr>
      <w:spacing w:line="240" w:lineRule="auto"/>
    </w:pPr>
    <w:rPr>
      <w:rFonts w:ascii="Arial" w:hAnsi="Ari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125DF6"/>
    <w:pPr>
      <w:spacing w:line="240" w:lineRule="auto"/>
    </w:pPr>
    <w:rPr>
      <w:rFonts w:ascii="Arial" w:hAnsi="Arial"/>
    </w:rPr>
    <w:tblPr>
      <w:tblStyleRowBandSize w:val="1"/>
      <w:tblStyleColBandSize w:val="1"/>
    </w:tblPr>
    <w:tblStylePr w:type="firstRow">
      <w:rPr>
        <w:rFonts w:ascii="Lucida Grande" w:eastAsia="Times New Roman" w:hAnsi="Lucida Grande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Lucida Grande" w:eastAsia="Times New Roman" w:hAnsi="Lucida Grande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Lucida Grande" w:eastAsia="Times New Roman" w:hAnsi="Lucida Grande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Lucida Grande" w:eastAsia="Times New Roman" w:hAnsi="Lucida Grande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zvan%20Cosac\AppData\Roaming\Microsoft\Templates\ESA%20Standard%20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5cd48f3-cde4-4e87-8e2c-c87e23cdf5d9">
      <UserInfo>
        <DisplayName>Jordi Farres</DisplayName>
        <AccountId>18</AccountId>
        <AccountType/>
      </UserInfo>
      <UserInfo>
        <DisplayName>Franck Desbouillons</DisplayName>
        <AccountId>22</AccountId>
        <AccountType/>
      </UserInfo>
      <UserInfo>
        <DisplayName>Razvan Cosac</DisplayName>
        <AccountId>26</AccountId>
        <AccountType/>
      </UserInfo>
      <UserInfo>
        <DisplayName>Patrick Grimont</DisplayName>
        <AccountId>19</AccountId>
        <AccountType/>
      </UserInfo>
      <UserInfo>
        <DisplayName>Olivier Colin</DisplayName>
        <AccountId>15</AccountId>
        <AccountType/>
      </UserInfo>
    </SharedWithUsers>
    <TaxCatchAll xmlns="f5cd48f3-cde4-4e87-8e2c-c87e23cdf5d9" xsi:nil="true"/>
    <lcf76f155ced4ddcb4097134ff3c332f xmlns="f559911e-f99b-4178-b17e-6cdc898e71f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D90FC3548854BAD6E5820EA6B0E42" ma:contentTypeVersion="14" ma:contentTypeDescription="Create a new document." ma:contentTypeScope="" ma:versionID="507cd27d416b7538b73c45bedeb5a909">
  <xsd:schema xmlns:xsd="http://www.w3.org/2001/XMLSchema" xmlns:xs="http://www.w3.org/2001/XMLSchema" xmlns:p="http://schemas.microsoft.com/office/2006/metadata/properties" xmlns:ns2="f559911e-f99b-4178-b17e-6cdc898e71f1" xmlns:ns3="f5cd48f3-cde4-4e87-8e2c-c87e23cdf5d9" targetNamespace="http://schemas.microsoft.com/office/2006/metadata/properties" ma:root="true" ma:fieldsID="6bbe21e8e951d71f9ae0a1272bb67c7d" ns2:_="" ns3:_="">
    <xsd:import namespace="f559911e-f99b-4178-b17e-6cdc898e71f1"/>
    <xsd:import namespace="f5cd48f3-cde4-4e87-8e2c-c87e23cdf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9911e-f99b-4178-b17e-6cdc898e7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88d343-e684-46db-b94f-a4cae8ed1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cd48f3-cde4-4e87-8e2c-c87e23cdf5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9be4e0f-0811-48b9-a23a-bc7e6730258a}" ma:internalName="TaxCatchAll" ma:showField="CatchAllData" ma:web="f5cd48f3-cde4-4e87-8e2c-c87e23cdf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5485C-D728-42BC-8BCC-C0AB6A80F6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2AE087-EE4D-49E0-87E2-7CFDBD7DD948}">
  <ds:schemaRefs>
    <ds:schemaRef ds:uri="http://schemas.microsoft.com/office/2006/metadata/properties"/>
    <ds:schemaRef ds:uri="http://schemas.microsoft.com/office/infopath/2007/PartnerControls"/>
    <ds:schemaRef ds:uri="f5cd48f3-cde4-4e87-8e2c-c87e23cdf5d9"/>
    <ds:schemaRef ds:uri="f559911e-f99b-4178-b17e-6cdc898e71f1"/>
  </ds:schemaRefs>
</ds:datastoreItem>
</file>

<file path=customXml/itemProps3.xml><?xml version="1.0" encoding="utf-8"?>
<ds:datastoreItem xmlns:ds="http://schemas.openxmlformats.org/officeDocument/2006/customXml" ds:itemID="{682ADCBC-AD4C-EB4B-8F69-16D5D3DF5B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AF185B-24EB-43A0-8487-FA423D490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9911e-f99b-4178-b17e-6cdc898e71f1"/>
    <ds:schemaRef ds:uri="f5cd48f3-cde4-4e87-8e2c-c87e23cdf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976fa30-1907-4356-8241-62ea5e1c0256}" enabled="1" method="Privileged" siteId="{9a5cacd0-2bef-4dd7-ac5c-7ebe1f54f49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ESA Standard Document</Template>
  <TotalTime>0</TotalTime>
  <Pages>21</Pages>
  <Words>2859</Words>
  <Characters>16299</Characters>
  <Application>Microsoft Office Word</Application>
  <DocSecurity>0</DocSecurity>
  <Lines>135</Lines>
  <Paragraphs>38</Paragraphs>
  <ScaleCrop>false</ScaleCrop>
  <Manager/>
  <Company>ESA</Company>
  <LinksUpToDate>false</LinksUpToDate>
  <CharactersWithSpaces>19120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 EO Framework (EOF) for the Copernicus space component (EOF-CSC) – Data Flow Configuration</dc:title>
  <dc:subject>ESA EO Operations Framework (EOF) – CSC – Data Flow Configuration</dc:subject>
  <dc:creator>EOP-GC</dc:creator>
  <cp:keywords/>
  <dc:description/>
  <cp:lastModifiedBy>Simon Purser</cp:lastModifiedBy>
  <cp:revision>2</cp:revision>
  <cp:lastPrinted>2025-08-10T03:32:00Z</cp:lastPrinted>
  <dcterms:created xsi:type="dcterms:W3CDTF">2026-05-15T10:46:00Z</dcterms:created>
  <dcterms:modified xsi:type="dcterms:W3CDTF">2026-05-15T10:46:00Z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sSitename">
    <vt:lpwstr/>
  </property>
  <property fmtid="{D5CDD505-2E9C-101B-9397-08002B2CF9AE}" pid="3" name="bmsAddress">
    <vt:lpwstr/>
  </property>
  <property fmtid="{D5CDD505-2E9C-101B-9397-08002B2CF9AE}" pid="4" name="bmsPhoneFax">
    <vt:lpwstr/>
  </property>
  <property fmtid="{D5CDD505-2E9C-101B-9397-08002B2CF9AE}" pid="5" name="Issue Date">
    <vt:filetime>2022-09-09T10:00:00Z</vt:filetime>
  </property>
  <property fmtid="{D5CDD505-2E9C-101B-9397-08002B2CF9AE}" pid="6" name="bmlocChangeLog">
    <vt:lpwstr/>
  </property>
  <property fmtid="{D5CDD505-2E9C-101B-9397-08002B2CF9AE}" pid="7" name="Approved By">
    <vt:lpwstr/>
  </property>
  <property fmtid="{D5CDD505-2E9C-101B-9397-08002B2CF9AE}" pid="8" name="Author approval">
    <vt:lpwstr/>
  </property>
  <property fmtid="{D5CDD505-2E9C-101B-9397-08002B2CF9AE}" pid="9" name="Approved By Date">
    <vt:lpwstr/>
  </property>
  <property fmtid="{D5CDD505-2E9C-101B-9397-08002B2CF9AE}" pid="10" name="bmlocChangeRecord">
    <vt:lpwstr/>
  </property>
  <property fmtid="{D5CDD505-2E9C-101B-9397-08002B2CF9AE}" pid="11" name="SubjectApproval">
    <vt:lpwstr/>
  </property>
  <property fmtid="{D5CDD505-2E9C-101B-9397-08002B2CF9AE}" pid="12" name="Classification">
    <vt:lpwstr>ESA UNCLASSIFIED - For ESA Official Use Only</vt:lpwstr>
  </property>
  <property fmtid="{D5CDD505-2E9C-101B-9397-08002B2CF9AE}" pid="13" name="ESADoctype">
    <vt:lpwstr>ESA_SD</vt:lpwstr>
  </property>
  <property fmtid="{D5CDD505-2E9C-101B-9397-08002B2CF9AE}" pid="14" name="Distribution">
    <vt:lpwstr/>
  </property>
  <property fmtid="{D5CDD505-2E9C-101B-9397-08002B2CF9AE}" pid="15" name="Document Type">
    <vt:lpwstr>TN - Technical Note</vt:lpwstr>
  </property>
  <property fmtid="{D5CDD505-2E9C-101B-9397-08002B2CF9AE}" pid="16" name="Status">
    <vt:lpwstr>Issued</vt:lpwstr>
  </property>
  <property fmtid="{D5CDD505-2E9C-101B-9397-08002B2CF9AE}" pid="17" name="Reference">
    <vt:lpwstr>ESA-EOPG-EOPGC-TN-58</vt:lpwstr>
  </property>
  <property fmtid="{D5CDD505-2E9C-101B-9397-08002B2CF9AE}" pid="18" name="Subject Approval">
    <vt:lpwstr/>
  </property>
  <property fmtid="{D5CDD505-2E9C-101B-9397-08002B2CF9AE}" pid="19" name="ESAVersion">
    <vt:lpwstr>Release: 5G  v2.0</vt:lpwstr>
  </property>
  <property fmtid="{D5CDD505-2E9C-101B-9397-08002B2CF9AE}" pid="20" name="bmsSitename2">
    <vt:lpwstr/>
  </property>
  <property fmtid="{D5CDD505-2E9C-101B-9397-08002B2CF9AE}" pid="21" name="bmApprovedByDateX">
    <vt:lpwstr/>
  </property>
  <property fmtid="{D5CDD505-2E9C-101B-9397-08002B2CF9AE}" pid="22" name="bmApprovedByX">
    <vt:lpwstr/>
  </property>
  <property fmtid="{D5CDD505-2E9C-101B-9397-08002B2CF9AE}" pid="23" name="Company">
    <vt:lpwstr>ESA</vt:lpwstr>
  </property>
  <property fmtid="{D5CDD505-2E9C-101B-9397-08002B2CF9AE}" pid="24" name="Classification Caveat">
    <vt:lpwstr/>
  </property>
  <property fmtid="{D5CDD505-2E9C-101B-9397-08002B2CF9AE}" pid="25" name="Document Type Full">
    <vt:lpwstr>Technical Note</vt:lpwstr>
  </property>
  <property fmtid="{D5CDD505-2E9C-101B-9397-08002B2CF9AE}" pid="26" name="CAVEAT_Separator">
    <vt:lpwstr> </vt:lpwstr>
  </property>
  <property fmtid="{D5CDD505-2E9C-101B-9397-08002B2CF9AE}" pid="27" name="Organisational entity">
    <vt:lpwstr/>
  </property>
  <property fmtid="{D5CDD505-2E9C-101B-9397-08002B2CF9AE}" pid="28" name="ESA Version">
    <vt:lpwstr>Release: 5G v1.5</vt:lpwstr>
  </property>
  <property fmtid="{D5CDD505-2E9C-101B-9397-08002B2CF9AE}" pid="29" name="Revision">
    <vt:i4>0</vt:i4>
  </property>
  <property fmtid="{D5CDD505-2E9C-101B-9397-08002B2CF9AE}" pid="30" name="Issue">
    <vt:i4>1</vt:i4>
  </property>
  <property fmtid="{D5CDD505-2E9C-101B-9397-08002B2CF9AE}" pid="31" name="ContentTypeId">
    <vt:lpwstr>0x0101008B0D90FC3548854BAD6E5820EA6B0E42</vt:lpwstr>
  </property>
  <property fmtid="{D5CDD505-2E9C-101B-9397-08002B2CF9AE}" pid="32" name="_dlc_DocIdItemGuid">
    <vt:lpwstr>3aa1f333-340b-45e1-a979-74896efd0451</vt:lpwstr>
  </property>
  <property fmtid="{D5CDD505-2E9C-101B-9397-08002B2CF9AE}" pid="33" name="MSIP_Label_3976fa30-1907-4356-8241-62ea5e1c0256_Enabled">
    <vt:lpwstr>true</vt:lpwstr>
  </property>
  <property fmtid="{D5CDD505-2E9C-101B-9397-08002B2CF9AE}" pid="34" name="MSIP_Label_3976fa30-1907-4356-8241-62ea5e1c0256_SetDate">
    <vt:lpwstr>2021-12-16T10:16:18Z</vt:lpwstr>
  </property>
  <property fmtid="{D5CDD505-2E9C-101B-9397-08002B2CF9AE}" pid="35" name="MSIP_Label_3976fa30-1907-4356-8241-62ea5e1c0256_Method">
    <vt:lpwstr>Privileged</vt:lpwstr>
  </property>
  <property fmtid="{D5CDD505-2E9C-101B-9397-08002B2CF9AE}" pid="36" name="MSIP_Label_3976fa30-1907-4356-8241-62ea5e1c0256_Name">
    <vt:lpwstr>ESA UNCLASSIFIED – For ESA Official Use Only</vt:lpwstr>
  </property>
  <property fmtid="{D5CDD505-2E9C-101B-9397-08002B2CF9AE}" pid="37" name="MSIP_Label_3976fa30-1907-4356-8241-62ea5e1c0256_SiteId">
    <vt:lpwstr>9a5cacd0-2bef-4dd7-ac5c-7ebe1f54f495</vt:lpwstr>
  </property>
  <property fmtid="{D5CDD505-2E9C-101B-9397-08002B2CF9AE}" pid="38" name="MSIP_Label_3976fa30-1907-4356-8241-62ea5e1c0256_ActionId">
    <vt:lpwstr>ae8cd8bf-020c-4098-a5e6-b608ad89ac86</vt:lpwstr>
  </property>
  <property fmtid="{D5CDD505-2E9C-101B-9397-08002B2CF9AE}" pid="39" name="MSIP_Label_3976fa30-1907-4356-8241-62ea5e1c0256_ContentBits">
    <vt:lpwstr>0</vt:lpwstr>
  </property>
  <property fmtid="{D5CDD505-2E9C-101B-9397-08002B2CF9AE}" pid="40" name="MSIP_Label_82f80da6-d3a6-4ccc-ad2b-627a53d0d0dc_Enabled">
    <vt:lpwstr>true</vt:lpwstr>
  </property>
  <property fmtid="{D5CDD505-2E9C-101B-9397-08002B2CF9AE}" pid="41" name="MSIP_Label_82f80da6-d3a6-4ccc-ad2b-627a53d0d0dc_Method">
    <vt:lpwstr>Privileged</vt:lpwstr>
  </property>
  <property fmtid="{D5CDD505-2E9C-101B-9397-08002B2CF9AE}" pid="42" name="MSIP_Label_82f80da6-d3a6-4ccc-ad2b-627a53d0d0dc_Name">
    <vt:lpwstr>Company Internal with MARK</vt:lpwstr>
  </property>
  <property fmtid="{D5CDD505-2E9C-101B-9397-08002B2CF9AE}" pid="43" name="MSIP_Label_82f80da6-d3a6-4ccc-ad2b-627a53d0d0dc_SiteId">
    <vt:lpwstr>e4fda1e2-a063-48c2-a133-cf4b3c22f5af</vt:lpwstr>
  </property>
  <property fmtid="{D5CDD505-2E9C-101B-9397-08002B2CF9AE}" pid="44" name="MSIP_Label_82f80da6-d3a6-4ccc-ad2b-627a53d0d0dc_ContentBits">
    <vt:lpwstr>2</vt:lpwstr>
  </property>
  <property fmtid="{D5CDD505-2E9C-101B-9397-08002B2CF9AE}" pid="45" name="MediaServiceImageTags">
    <vt:lpwstr/>
  </property>
  <property fmtid="{D5CDD505-2E9C-101B-9397-08002B2CF9AE}" pid="46" name="MSIP_Label_82f80da6-d3a6-4ccc-ad2b-627a53d0d0dc_SetDate">
    <vt:lpwstr>2023-07-07T15:07:26Z</vt:lpwstr>
  </property>
  <property fmtid="{D5CDD505-2E9C-101B-9397-08002B2CF9AE}" pid="47" name="MSIP_Label_82f80da6-d3a6-4ccc-ad2b-627a53d0d0dc_ActionId">
    <vt:lpwstr>977a13ce-4ac3-49cb-ad09-8a7ac242c3e4</vt:lpwstr>
  </property>
  <property fmtid="{D5CDD505-2E9C-101B-9397-08002B2CF9AE}" pid="48" name="MSIP_Label_dda18db4-4881-470a-a192-6fae2c1afcd6_Enabled">
    <vt:lpwstr>true</vt:lpwstr>
  </property>
  <property fmtid="{D5CDD505-2E9C-101B-9397-08002B2CF9AE}" pid="49" name="MSIP_Label_dda18db4-4881-470a-a192-6fae2c1afcd6_SetDate">
    <vt:lpwstr>2025-05-20T15:07:59Z</vt:lpwstr>
  </property>
  <property fmtid="{D5CDD505-2E9C-101B-9397-08002B2CF9AE}" pid="50" name="MSIP_Label_dda18db4-4881-470a-a192-6fae2c1afcd6_Method">
    <vt:lpwstr>Privileged</vt:lpwstr>
  </property>
  <property fmtid="{D5CDD505-2E9C-101B-9397-08002B2CF9AE}" pid="51" name="MSIP_Label_dda18db4-4881-470a-a192-6fae2c1afcd6_Name">
    <vt:lpwstr>dda18db4-4881-470a-a192-6fae2c1afcd6</vt:lpwstr>
  </property>
  <property fmtid="{D5CDD505-2E9C-101B-9397-08002B2CF9AE}" pid="52" name="MSIP_Label_dda18db4-4881-470a-a192-6fae2c1afcd6_SiteId">
    <vt:lpwstr>f93616dd-45a6-40c8-9e29-adab2fb5f25c</vt:lpwstr>
  </property>
  <property fmtid="{D5CDD505-2E9C-101B-9397-08002B2CF9AE}" pid="53" name="MSIP_Label_dda18db4-4881-470a-a192-6fae2c1afcd6_ActionId">
    <vt:lpwstr>04469222-8642-45f6-8255-23ace90840a5</vt:lpwstr>
  </property>
  <property fmtid="{D5CDD505-2E9C-101B-9397-08002B2CF9AE}" pid="54" name="MSIP_Label_dda18db4-4881-470a-a192-6fae2c1afcd6_ContentBits">
    <vt:lpwstr>0</vt:lpwstr>
  </property>
  <property fmtid="{D5CDD505-2E9C-101B-9397-08002B2CF9AE}" pid="55" name="MSIP_Label_dda18db4-4881-470a-a192-6fae2c1afcd6_Tag">
    <vt:lpwstr>10, 0, 1, 1</vt:lpwstr>
  </property>
  <property fmtid="{D5CDD505-2E9C-101B-9397-08002B2CF9AE}" pid="56" name="docLang">
    <vt:lpwstr>en</vt:lpwstr>
  </property>
</Properties>
</file>